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93007" w14:textId="4C8B2DC6" w:rsidR="00D077E9" w:rsidRPr="00310BF5" w:rsidRDefault="00814279" w:rsidP="00945F89">
      <w:pPr>
        <w:jc w:val="both"/>
        <w:rPr>
          <w:rFonts w:ascii="Consolas" w:hAnsi="Consolas"/>
        </w:rPr>
      </w:pPr>
      <w:r w:rsidRPr="00310BF5">
        <w:rPr>
          <w:rFonts w:ascii="Consolas" w:hAnsi="Consolas"/>
          <w:noProof/>
          <w:lang w:val="en-US" w:eastAsia="zh-CN"/>
        </w:rPr>
        <mc:AlternateContent>
          <mc:Choice Requires="wps">
            <w:drawing>
              <wp:anchor distT="0" distB="0" distL="114300" distR="114300" simplePos="0" relativeHeight="251659264" behindDoc="1" locked="0" layoutInCell="1" allowOverlap="1" wp14:anchorId="2C7CBA4E" wp14:editId="1267E631">
                <wp:simplePos x="0" y="0"/>
                <wp:positionH relativeFrom="page">
                  <wp:align>left</wp:align>
                </wp:positionH>
                <wp:positionV relativeFrom="page">
                  <wp:align>top</wp:align>
                </wp:positionV>
                <wp:extent cx="7913370" cy="106870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913370" cy="10687050"/>
                        </a:xfrm>
                        <a:prstGeom prst="rect">
                          <a:avLst/>
                        </a:prstGeom>
                        <a:solidFill>
                          <a:srgbClr val="2625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B039A" id="Rectangle 2" o:spid="_x0000_s1026" alt="rectangle coloré" style="position:absolute;margin-left:0;margin-top:0;width:623.1pt;height:841.5pt;z-index:-251657216;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" fillcolor="#26252b" stroked="f" strokeweight="2pt">
                <w10:wrap anchorx="page" anchory="page"/>
              </v:rect>
            </w:pict>
          </mc:Fallback>
        </mc:AlternateContent>
      </w:r>
      <w:r w:rsidR="00AB02A7" w:rsidRPr="00310BF5">
        <w:rPr>
          <w:rFonts w:ascii="Consolas" w:hAnsi="Consolas"/>
          <w:noProof/>
          <w:lang w:val="en-US" w:eastAsia="zh-CN"/>
        </w:rPr>
        <mc:AlternateContent>
          <mc:Choice Requires="wps">
            <w:drawing>
              <wp:anchor distT="0" distB="0" distL="114300" distR="114300" simplePos="0" relativeHeight="251660288" behindDoc="1" locked="0" layoutInCell="1" allowOverlap="1" wp14:anchorId="3169E45A" wp14:editId="7B661F1C">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535AE"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310BF5" w14:paraId="3613D496" w14:textId="77777777" w:rsidTr="00AB02A7">
        <w:trPr>
          <w:trHeight w:val="1894"/>
        </w:trPr>
        <w:tc>
          <w:tcPr>
            <w:tcW w:w="5580" w:type="dxa"/>
            <w:tcBorders>
              <w:top w:val="nil"/>
              <w:left w:val="nil"/>
              <w:bottom w:val="nil"/>
              <w:right w:val="nil"/>
            </w:tcBorders>
          </w:tcPr>
          <w:p w14:paraId="40E455DC" w14:textId="77777777" w:rsidR="00D077E9" w:rsidRPr="00310BF5" w:rsidRDefault="00D077E9" w:rsidP="00945F89">
            <w:pPr>
              <w:jc w:val="both"/>
              <w:rPr>
                <w:rFonts w:ascii="Consolas" w:hAnsi="Consolas"/>
              </w:rPr>
            </w:pPr>
            <w:r w:rsidRPr="00310BF5">
              <w:rPr>
                <w:rFonts w:ascii="Consolas" w:hAnsi="Consolas"/>
                <w:noProof/>
                <w:lang w:val="en-US" w:eastAsia="zh-CN"/>
              </w:rPr>
              <mc:AlternateContent>
                <mc:Choice Requires="wps">
                  <w:drawing>
                    <wp:inline distT="0" distB="0" distL="0" distR="0" wp14:anchorId="41ABCB3E" wp14:editId="49BE0B40">
                      <wp:extent cx="3528695" cy="20193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2019300"/>
                              </a:xfrm>
                              <a:prstGeom prst="rect">
                                <a:avLst/>
                              </a:prstGeom>
                              <a:noFill/>
                              <a:ln w="6350">
                                <a:noFill/>
                              </a:ln>
                            </wps:spPr>
                            <wps:txbx>
                              <w:txbxContent>
                                <w:p w14:paraId="63BBEE36" w14:textId="5B45BD60" w:rsidR="00313AD9" w:rsidRPr="00313AD9" w:rsidRDefault="00AF70A2" w:rsidP="00D077E9">
                                  <w:pPr>
                                    <w:pStyle w:val="Titre"/>
                                    <w:spacing w:after="0"/>
                                    <w:rPr>
                                      <w:rFonts w:ascii="Consolas" w:hAnsi="Consolas"/>
                                      <w:sz w:val="56"/>
                                      <w:szCs w:val="48"/>
                                      <w:lang w:bidi="fr-FR"/>
                                    </w:rPr>
                                  </w:pPr>
                                  <w:r>
                                    <w:rPr>
                                      <w:rFonts w:ascii="Consolas" w:hAnsi="Consolas"/>
                                      <w:sz w:val="56"/>
                                      <w:szCs w:val="48"/>
                                      <w:lang w:bidi="fr-FR"/>
                                    </w:rPr>
                                    <w:t>Compte rendu sur la classification de données</w:t>
                                  </w:r>
                                </w:p>
                                <w:p w14:paraId="523CF198" w14:textId="3C0B7689" w:rsidR="00D077E9" w:rsidRPr="00313AD9" w:rsidRDefault="00313AD9" w:rsidP="00D077E9">
                                  <w:pPr>
                                    <w:pStyle w:val="Titre"/>
                                    <w:spacing w:after="0"/>
                                    <w:rPr>
                                      <w:rFonts w:ascii="Consolas" w:hAnsi="Consolas"/>
                                      <w:color w:val="024F75" w:themeColor="accent1"/>
                                      <w:sz w:val="40"/>
                                      <w:szCs w:val="40"/>
                                    </w:rPr>
                                  </w:pPr>
                                  <w:r w:rsidRPr="00313AD9">
                                    <w:rPr>
                                      <w:rFonts w:ascii="Consolas" w:hAnsi="Consolas"/>
                                      <w:color w:val="024F75" w:themeColor="accent1"/>
                                      <w:sz w:val="40"/>
                                      <w:szCs w:val="40"/>
                                      <w:lang w:bidi="fr-FR"/>
                                    </w:rPr>
                                    <w:t>S</w:t>
                                  </w:r>
                                  <w:r w:rsidR="00AF70A2">
                                    <w:rPr>
                                      <w:rFonts w:ascii="Consolas" w:hAnsi="Consolas"/>
                                      <w:color w:val="024F75" w:themeColor="accent1"/>
                                      <w:sz w:val="40"/>
                                      <w:szCs w:val="40"/>
                                      <w:lang w:bidi="fr-FR"/>
                                    </w:rPr>
                                    <w:t>3</w:t>
                                  </w:r>
                                  <w:r w:rsidRPr="00313AD9">
                                    <w:rPr>
                                      <w:rFonts w:ascii="Consolas" w:hAnsi="Consolas"/>
                                      <w:color w:val="024F75" w:themeColor="accent1"/>
                                      <w:sz w:val="40"/>
                                      <w:szCs w:val="40"/>
                                      <w:lang w:bidi="fr-FR"/>
                                    </w:rPr>
                                    <w:t>.</w:t>
                                  </w:r>
                                  <w:r w:rsidR="00AF70A2">
                                    <w:rPr>
                                      <w:rFonts w:ascii="Consolas" w:hAnsi="Consolas"/>
                                      <w:color w:val="024F75" w:themeColor="accent1"/>
                                      <w:sz w:val="40"/>
                                      <w:szCs w:val="40"/>
                                      <w:lang w:bidi="fr-FR"/>
                                    </w:rPr>
                                    <w:t>02 – Développement d’application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1ABCB3E" id="_x0000_t202" coordsize="21600,21600" o:spt="202" path="m,l,21600r21600,l21600,xe">
                      <v:stroke joinstyle="miter"/>
                      <v:path gradientshapeok="t" o:connecttype="rect"/>
                    </v:shapetype>
                    <v:shape id="Zone de texte 8" o:spid="_x0000_s1026" type="#_x0000_t202" style="width:277.85pt;height: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kGAIAAC0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" filled="f" stroked="f" strokeweight=".5pt">
                      <v:textbox>
                        <w:txbxContent>
                          <w:p w14:paraId="63BBEE36" w14:textId="5B45BD60" w:rsidR="00313AD9" w:rsidRPr="00313AD9" w:rsidRDefault="00AF70A2" w:rsidP="00D077E9">
                            <w:pPr>
                              <w:pStyle w:val="Titre"/>
                              <w:spacing w:after="0"/>
                              <w:rPr>
                                <w:rFonts w:ascii="Consolas" w:hAnsi="Consolas"/>
                                <w:sz w:val="56"/>
                                <w:szCs w:val="48"/>
                                <w:lang w:bidi="fr-FR"/>
                              </w:rPr>
                            </w:pPr>
                            <w:r>
                              <w:rPr>
                                <w:rFonts w:ascii="Consolas" w:hAnsi="Consolas"/>
                                <w:sz w:val="56"/>
                                <w:szCs w:val="48"/>
                                <w:lang w:bidi="fr-FR"/>
                              </w:rPr>
                              <w:t>Compte rendu sur la classification de données</w:t>
                            </w:r>
                          </w:p>
                          <w:p w14:paraId="523CF198" w14:textId="3C0B7689" w:rsidR="00D077E9" w:rsidRPr="00313AD9" w:rsidRDefault="00313AD9" w:rsidP="00D077E9">
                            <w:pPr>
                              <w:pStyle w:val="Titre"/>
                              <w:spacing w:after="0"/>
                              <w:rPr>
                                <w:rFonts w:ascii="Consolas" w:hAnsi="Consolas"/>
                                <w:color w:val="024F75" w:themeColor="accent1"/>
                                <w:sz w:val="40"/>
                                <w:szCs w:val="40"/>
                              </w:rPr>
                            </w:pPr>
                            <w:r w:rsidRPr="00313AD9">
                              <w:rPr>
                                <w:rFonts w:ascii="Consolas" w:hAnsi="Consolas"/>
                                <w:color w:val="024F75" w:themeColor="accent1"/>
                                <w:sz w:val="40"/>
                                <w:szCs w:val="40"/>
                                <w:lang w:bidi="fr-FR"/>
                              </w:rPr>
                              <w:t>S</w:t>
                            </w:r>
                            <w:r w:rsidR="00AF70A2">
                              <w:rPr>
                                <w:rFonts w:ascii="Consolas" w:hAnsi="Consolas"/>
                                <w:color w:val="024F75" w:themeColor="accent1"/>
                                <w:sz w:val="40"/>
                                <w:szCs w:val="40"/>
                                <w:lang w:bidi="fr-FR"/>
                              </w:rPr>
                              <w:t>3</w:t>
                            </w:r>
                            <w:r w:rsidRPr="00313AD9">
                              <w:rPr>
                                <w:rFonts w:ascii="Consolas" w:hAnsi="Consolas"/>
                                <w:color w:val="024F75" w:themeColor="accent1"/>
                                <w:sz w:val="40"/>
                                <w:szCs w:val="40"/>
                                <w:lang w:bidi="fr-FR"/>
                              </w:rPr>
                              <w:t>.</w:t>
                            </w:r>
                            <w:r w:rsidR="00AF70A2">
                              <w:rPr>
                                <w:rFonts w:ascii="Consolas" w:hAnsi="Consolas"/>
                                <w:color w:val="024F75" w:themeColor="accent1"/>
                                <w:sz w:val="40"/>
                                <w:szCs w:val="40"/>
                                <w:lang w:bidi="fr-FR"/>
                              </w:rPr>
                              <w:t>02 – Développement d’application</w:t>
                            </w:r>
                          </w:p>
                        </w:txbxContent>
                      </v:textbox>
                      <w10:anchorlock/>
                    </v:shape>
                  </w:pict>
                </mc:Fallback>
              </mc:AlternateContent>
            </w:r>
          </w:p>
          <w:p w14:paraId="12BEA02F" w14:textId="77777777" w:rsidR="00D077E9" w:rsidRPr="00310BF5" w:rsidRDefault="00D077E9" w:rsidP="00945F89">
            <w:pPr>
              <w:jc w:val="both"/>
              <w:rPr>
                <w:rFonts w:ascii="Consolas" w:hAnsi="Consolas"/>
              </w:rPr>
            </w:pPr>
            <w:r w:rsidRPr="00310BF5">
              <w:rPr>
                <w:rFonts w:ascii="Consolas" w:hAnsi="Consolas"/>
                <w:noProof/>
                <w:lang w:val="en-US" w:eastAsia="zh-CN"/>
              </w:rPr>
              <mc:AlternateContent>
                <mc:Choice Requires="wps">
                  <w:drawing>
                    <wp:inline distT="0" distB="0" distL="0" distR="0" wp14:anchorId="16C34700" wp14:editId="5C879135">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F8CDCF9"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310BF5" w14:paraId="785A5F1F" w14:textId="77777777" w:rsidTr="00270C80">
        <w:trPr>
          <w:trHeight w:val="7305"/>
        </w:trPr>
        <w:tc>
          <w:tcPr>
            <w:tcW w:w="5580" w:type="dxa"/>
            <w:tcBorders>
              <w:top w:val="nil"/>
              <w:left w:val="nil"/>
              <w:bottom w:val="nil"/>
              <w:right w:val="nil"/>
            </w:tcBorders>
          </w:tcPr>
          <w:p w14:paraId="53EEB959" w14:textId="77777777" w:rsidR="00D077E9" w:rsidRDefault="00D077E9" w:rsidP="00945F89">
            <w:pPr>
              <w:jc w:val="both"/>
              <w:rPr>
                <w:rFonts w:ascii="Consolas" w:hAnsi="Consolas"/>
                <w:noProof/>
              </w:rPr>
            </w:pPr>
          </w:p>
          <w:p w14:paraId="0300178E" w14:textId="77777777" w:rsidR="00E95C43" w:rsidRDefault="00E95C43" w:rsidP="00945F89">
            <w:pPr>
              <w:jc w:val="both"/>
              <w:rPr>
                <w:rFonts w:ascii="Consolas" w:hAnsi="Consolas"/>
                <w:noProof/>
              </w:rPr>
            </w:pPr>
          </w:p>
          <w:p w14:paraId="19121A55" w14:textId="77777777" w:rsidR="00E95C43" w:rsidRDefault="00E95C43" w:rsidP="00945F89">
            <w:pPr>
              <w:jc w:val="both"/>
              <w:rPr>
                <w:rFonts w:ascii="Consolas" w:hAnsi="Consolas"/>
                <w:noProof/>
              </w:rPr>
            </w:pPr>
          </w:p>
          <w:p w14:paraId="2C8BACCB" w14:textId="77777777" w:rsidR="00E95C43" w:rsidRDefault="00E95C43" w:rsidP="00945F89">
            <w:pPr>
              <w:jc w:val="both"/>
              <w:rPr>
                <w:rFonts w:ascii="Consolas" w:hAnsi="Consolas"/>
                <w:noProof/>
              </w:rPr>
            </w:pPr>
          </w:p>
          <w:p w14:paraId="4E2A726B" w14:textId="77777777" w:rsidR="00E95C43" w:rsidRDefault="00E95C43" w:rsidP="00945F89">
            <w:pPr>
              <w:jc w:val="both"/>
              <w:rPr>
                <w:rFonts w:ascii="Consolas" w:hAnsi="Consolas"/>
                <w:noProof/>
              </w:rPr>
            </w:pPr>
          </w:p>
          <w:p w14:paraId="032842DA" w14:textId="77777777" w:rsidR="00E95C43" w:rsidRDefault="00E95C43" w:rsidP="00945F89">
            <w:pPr>
              <w:jc w:val="both"/>
              <w:rPr>
                <w:rFonts w:ascii="Consolas" w:hAnsi="Consolas"/>
                <w:noProof/>
              </w:rPr>
            </w:pPr>
          </w:p>
          <w:p w14:paraId="276FF5B9" w14:textId="77777777" w:rsidR="00E95C43" w:rsidRDefault="00E95C43" w:rsidP="00945F89">
            <w:pPr>
              <w:jc w:val="both"/>
              <w:rPr>
                <w:rFonts w:ascii="Consolas" w:hAnsi="Consolas"/>
                <w:noProof/>
              </w:rPr>
            </w:pPr>
          </w:p>
          <w:p w14:paraId="63D75689" w14:textId="77777777" w:rsidR="00E95C43" w:rsidRDefault="00E95C43" w:rsidP="00945F89">
            <w:pPr>
              <w:jc w:val="both"/>
              <w:rPr>
                <w:rFonts w:ascii="Consolas" w:hAnsi="Consolas"/>
                <w:noProof/>
              </w:rPr>
            </w:pPr>
          </w:p>
          <w:p w14:paraId="76B04D82" w14:textId="77777777" w:rsidR="00E95C43" w:rsidRDefault="00E95C43" w:rsidP="00945F89">
            <w:pPr>
              <w:jc w:val="both"/>
              <w:rPr>
                <w:rFonts w:ascii="Consolas" w:hAnsi="Consolas"/>
                <w:noProof/>
              </w:rPr>
            </w:pPr>
          </w:p>
          <w:p w14:paraId="13E1B82D" w14:textId="77777777" w:rsidR="00E95C43" w:rsidRDefault="00E95C43" w:rsidP="00945F89">
            <w:pPr>
              <w:jc w:val="both"/>
              <w:rPr>
                <w:rFonts w:ascii="Consolas" w:hAnsi="Consolas"/>
                <w:noProof/>
              </w:rPr>
            </w:pPr>
          </w:p>
          <w:p w14:paraId="6B537490" w14:textId="77777777" w:rsidR="00E95C43" w:rsidRDefault="00E95C43" w:rsidP="00945F89">
            <w:pPr>
              <w:jc w:val="both"/>
              <w:rPr>
                <w:rFonts w:ascii="Consolas" w:hAnsi="Consolas"/>
                <w:noProof/>
              </w:rPr>
            </w:pPr>
          </w:p>
          <w:p w14:paraId="0220BC54" w14:textId="77777777" w:rsidR="00E95C43" w:rsidRDefault="00E95C43" w:rsidP="00945F89">
            <w:pPr>
              <w:jc w:val="both"/>
              <w:rPr>
                <w:rFonts w:ascii="Consolas" w:hAnsi="Consolas"/>
                <w:noProof/>
              </w:rPr>
            </w:pPr>
          </w:p>
          <w:p w14:paraId="4CF7971F" w14:textId="77777777" w:rsidR="00E95C43" w:rsidRDefault="00E95C43" w:rsidP="00945F89">
            <w:pPr>
              <w:jc w:val="both"/>
              <w:rPr>
                <w:rFonts w:ascii="Consolas" w:hAnsi="Consolas"/>
                <w:noProof/>
              </w:rPr>
            </w:pPr>
          </w:p>
          <w:p w14:paraId="6D233239" w14:textId="77777777" w:rsidR="00E95C43" w:rsidRDefault="00E95C43" w:rsidP="00945F89">
            <w:pPr>
              <w:jc w:val="both"/>
              <w:rPr>
                <w:rFonts w:ascii="Consolas" w:hAnsi="Consolas"/>
                <w:noProof/>
              </w:rPr>
            </w:pPr>
          </w:p>
          <w:p w14:paraId="1EE5C226" w14:textId="77777777" w:rsidR="00E95C43" w:rsidRDefault="00E95C43" w:rsidP="00945F89">
            <w:pPr>
              <w:jc w:val="both"/>
              <w:rPr>
                <w:rFonts w:ascii="Consolas" w:hAnsi="Consolas"/>
                <w:noProof/>
              </w:rPr>
            </w:pPr>
          </w:p>
          <w:p w14:paraId="50B36D2B" w14:textId="7F0BEE07" w:rsidR="00E95C43" w:rsidRDefault="00E95C43" w:rsidP="00945F89">
            <w:pPr>
              <w:jc w:val="both"/>
              <w:rPr>
                <w:rFonts w:ascii="Consolas" w:hAnsi="Consolas"/>
                <w:noProof/>
              </w:rPr>
            </w:pPr>
          </w:p>
          <w:p w14:paraId="07B77E54" w14:textId="77777777" w:rsidR="00E95C43" w:rsidRDefault="00E95C43" w:rsidP="00945F89">
            <w:pPr>
              <w:jc w:val="both"/>
              <w:rPr>
                <w:rFonts w:ascii="Consolas" w:hAnsi="Consolas"/>
                <w:noProof/>
              </w:rPr>
            </w:pPr>
          </w:p>
          <w:p w14:paraId="67131A1E" w14:textId="77777777" w:rsidR="00AF70A2" w:rsidRDefault="00AF70A2" w:rsidP="00945F89">
            <w:pPr>
              <w:jc w:val="both"/>
              <w:rPr>
                <w:rFonts w:cstheme="minorHAnsi"/>
                <w:b w:val="0"/>
                <w:bCs/>
                <w:noProof/>
                <w:sz w:val="24"/>
                <w:szCs w:val="20"/>
              </w:rPr>
            </w:pPr>
          </w:p>
          <w:p w14:paraId="31CF4A19" w14:textId="1071D8DE" w:rsidR="00E95C43" w:rsidRPr="00AF70A2" w:rsidRDefault="00BD4CD2" w:rsidP="00945F89">
            <w:pPr>
              <w:jc w:val="both"/>
              <w:rPr>
                <w:rFonts w:cstheme="minorHAnsi"/>
                <w:b w:val="0"/>
                <w:bCs/>
                <w:noProof/>
                <w:sz w:val="24"/>
                <w:szCs w:val="20"/>
              </w:rPr>
            </w:pPr>
            <w:r>
              <w:rPr>
                <w:rFonts w:cstheme="minorHAnsi"/>
                <w:b w:val="0"/>
                <w:bCs/>
                <w:noProof/>
                <w:sz w:val="24"/>
                <w:szCs w:val="20"/>
              </w:rPr>
              <w:t>Repo</w:t>
            </w:r>
            <w:r w:rsidR="00E95C43" w:rsidRPr="00E95C43">
              <w:rPr>
                <w:rFonts w:cstheme="minorHAnsi"/>
                <w:b w:val="0"/>
                <w:bCs/>
                <w:noProof/>
                <w:sz w:val="24"/>
                <w:szCs w:val="20"/>
              </w:rPr>
              <w:t xml:space="preserve"> : </w:t>
            </w:r>
            <w:hyperlink r:id="rId8" w:history="1">
              <w:r w:rsidR="00AF70A2">
                <w:rPr>
                  <w:rStyle w:val="Lienhypertexte"/>
                  <w:rFonts w:cstheme="minorHAnsi"/>
                  <w:b w:val="0"/>
                  <w:bCs/>
                  <w:noProof/>
                  <w:sz w:val="24"/>
                  <w:szCs w:val="20"/>
                </w:rPr>
                <w:t>https://gitlab.univ-lille.fr/sae302/2022/equipe-I1</w:t>
              </w:r>
            </w:hyperlink>
          </w:p>
        </w:tc>
      </w:tr>
      <w:tr w:rsidR="00D077E9" w:rsidRPr="00310BF5" w14:paraId="76753C35" w14:textId="77777777" w:rsidTr="00AB02A7">
        <w:trPr>
          <w:trHeight w:val="2438"/>
        </w:trPr>
        <w:tc>
          <w:tcPr>
            <w:tcW w:w="5580" w:type="dxa"/>
            <w:tcBorders>
              <w:top w:val="nil"/>
              <w:left w:val="nil"/>
              <w:bottom w:val="nil"/>
              <w:right w:val="nil"/>
            </w:tcBorders>
          </w:tcPr>
          <w:sdt>
            <w:sdtPr>
              <w:rPr>
                <w:rFonts w:ascii="Consolas" w:hAnsi="Consolas"/>
              </w:rPr>
              <w:id w:val="1080870105"/>
              <w:placeholder>
                <w:docPart w:val="003D11B9012D45DDBB82418FCBA0877E"/>
              </w:placeholder>
              <w15:appearance w15:val="hidden"/>
            </w:sdtPr>
            <w:sdtContent>
              <w:p w14:paraId="3E001163" w14:textId="6DF8E9D7" w:rsidR="00D077E9" w:rsidRPr="00310BF5" w:rsidRDefault="00532541" w:rsidP="00945F89">
                <w:pPr>
                  <w:jc w:val="both"/>
                  <w:rPr>
                    <w:rFonts w:ascii="Consolas" w:hAnsi="Consolas"/>
                  </w:rPr>
                </w:pPr>
                <w:r w:rsidRPr="00310BF5">
                  <w:rPr>
                    <w:rStyle w:val="Sous-titreCar"/>
                    <w:rFonts w:ascii="Consolas" w:hAnsi="Consolas"/>
                    <w:b w:val="0"/>
                    <w:lang w:bidi="fr-FR"/>
                  </w:rPr>
                  <w:fldChar w:fldCharType="begin"/>
                </w:r>
                <w:r w:rsidRPr="00310BF5">
                  <w:rPr>
                    <w:rStyle w:val="Sous-titreCar"/>
                    <w:rFonts w:ascii="Consolas" w:hAnsi="Consolas"/>
                    <w:b w:val="0"/>
                    <w:lang w:bidi="fr-FR"/>
                  </w:rPr>
                  <w:instrText xml:space="preserve"> DATE  \@ "d MMMM"  \* MERGEFORMAT </w:instrText>
                </w:r>
                <w:r w:rsidRPr="00310BF5">
                  <w:rPr>
                    <w:rStyle w:val="Sous-titreCar"/>
                    <w:rFonts w:ascii="Consolas" w:hAnsi="Consolas"/>
                    <w:b w:val="0"/>
                    <w:lang w:bidi="fr-FR"/>
                  </w:rPr>
                  <w:fldChar w:fldCharType="separate"/>
                </w:r>
                <w:r w:rsidR="000D2ABF">
                  <w:rPr>
                    <w:rStyle w:val="Sous-titreCar"/>
                    <w:rFonts w:ascii="Consolas" w:hAnsi="Consolas"/>
                    <w:b w:val="0"/>
                    <w:noProof/>
                    <w:lang w:bidi="fr-FR"/>
                  </w:rPr>
                  <w:t>28 novembre</w:t>
                </w:r>
                <w:r w:rsidRPr="00310BF5">
                  <w:rPr>
                    <w:rStyle w:val="Sous-titreCar"/>
                    <w:rFonts w:ascii="Consolas" w:hAnsi="Consolas"/>
                    <w:b w:val="0"/>
                    <w:lang w:bidi="fr-FR"/>
                  </w:rPr>
                  <w:fldChar w:fldCharType="end"/>
                </w:r>
                <w:r w:rsidR="00CF3B15" w:rsidRPr="00310BF5">
                  <w:rPr>
                    <w:rStyle w:val="Sous-titreCar"/>
                    <w:rFonts w:ascii="Consolas" w:hAnsi="Consolas"/>
                    <w:b w:val="0"/>
                    <w:lang w:bidi="fr-FR"/>
                  </w:rPr>
                  <w:t xml:space="preserve"> </w:t>
                </w:r>
              </w:p>
            </w:sdtContent>
          </w:sdt>
          <w:p w14:paraId="23A7D6D0" w14:textId="77777777" w:rsidR="00D077E9" w:rsidRPr="00310BF5" w:rsidRDefault="00D077E9" w:rsidP="00945F89">
            <w:pPr>
              <w:jc w:val="both"/>
              <w:rPr>
                <w:rFonts w:ascii="Consolas" w:hAnsi="Consolas"/>
                <w:noProof/>
                <w:sz w:val="10"/>
                <w:szCs w:val="10"/>
              </w:rPr>
            </w:pPr>
            <w:r w:rsidRPr="00310BF5">
              <w:rPr>
                <w:rFonts w:ascii="Consolas" w:hAnsi="Consolas"/>
                <w:noProof/>
                <w:sz w:val="10"/>
                <w:szCs w:val="10"/>
                <w:lang w:val="en-US" w:eastAsia="zh-CN"/>
              </w:rPr>
              <mc:AlternateContent>
                <mc:Choice Requires="wps">
                  <w:drawing>
                    <wp:inline distT="0" distB="0" distL="0" distR="0" wp14:anchorId="57DA7FA9" wp14:editId="74605553">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D788CF6"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8E8A6DA" w14:textId="77777777" w:rsidR="00D077E9" w:rsidRPr="00310BF5" w:rsidRDefault="00D077E9" w:rsidP="00945F89">
            <w:pPr>
              <w:jc w:val="both"/>
              <w:rPr>
                <w:rFonts w:ascii="Consolas" w:hAnsi="Consolas"/>
                <w:noProof/>
                <w:sz w:val="10"/>
                <w:szCs w:val="10"/>
              </w:rPr>
            </w:pPr>
          </w:p>
          <w:p w14:paraId="1055E95E" w14:textId="77777777" w:rsidR="00D077E9" w:rsidRPr="00310BF5" w:rsidRDefault="00D077E9" w:rsidP="00945F89">
            <w:pPr>
              <w:jc w:val="both"/>
              <w:rPr>
                <w:rFonts w:ascii="Consolas" w:hAnsi="Consolas"/>
                <w:noProof/>
                <w:sz w:val="10"/>
                <w:szCs w:val="10"/>
              </w:rPr>
            </w:pPr>
          </w:p>
          <w:p w14:paraId="4AE66B7A" w14:textId="77777777" w:rsidR="00D077E9" w:rsidRPr="00310BF5" w:rsidRDefault="00000000" w:rsidP="00945F89">
            <w:pPr>
              <w:jc w:val="both"/>
              <w:rPr>
                <w:rFonts w:ascii="Consolas" w:hAnsi="Consolas"/>
              </w:rPr>
            </w:pPr>
            <w:sdt>
              <w:sdtPr>
                <w:rPr>
                  <w:rFonts w:ascii="Consolas" w:hAnsi="Consolas"/>
                </w:rPr>
                <w:id w:val="-1740469667"/>
                <w:placeholder>
                  <w:docPart w:val="243120ED53A34BB89F278AE84FD51410"/>
                </w:placeholder>
                <w15:appearance w15:val="hidden"/>
              </w:sdtPr>
              <w:sdtContent>
                <w:r w:rsidR="00313AD9" w:rsidRPr="00310BF5">
                  <w:rPr>
                    <w:rFonts w:ascii="Consolas" w:hAnsi="Consolas"/>
                  </w:rPr>
                  <w:t>BUT</w:t>
                </w:r>
                <w:r w:rsidR="00AF70A2">
                  <w:rPr>
                    <w:rFonts w:ascii="Consolas" w:hAnsi="Consolas"/>
                  </w:rPr>
                  <w:t xml:space="preserve"> 2</w:t>
                </w:r>
                <w:r w:rsidR="00313AD9" w:rsidRPr="00310BF5">
                  <w:rPr>
                    <w:rFonts w:ascii="Consolas" w:hAnsi="Consolas"/>
                  </w:rPr>
                  <w:t xml:space="preserve"> Informatique </w:t>
                </w:r>
                <w:r w:rsidR="00AF70A2">
                  <w:rPr>
                    <w:rFonts w:ascii="Consolas" w:hAnsi="Consolas"/>
                  </w:rPr>
                  <w:t>2022</w:t>
                </w:r>
                <w:r w:rsidR="00CF3B15" w:rsidRPr="00310BF5">
                  <w:rPr>
                    <w:rFonts w:ascii="Consolas" w:hAnsi="Consolas"/>
                  </w:rPr>
                  <w:t>/202</w:t>
                </w:r>
                <w:r w:rsidR="00AF70A2">
                  <w:rPr>
                    <w:rFonts w:ascii="Consolas" w:hAnsi="Consolas"/>
                  </w:rPr>
                  <w:t>3</w:t>
                </w:r>
              </w:sdtContent>
            </w:sdt>
          </w:p>
          <w:p w14:paraId="02E56CFA" w14:textId="5228F96D" w:rsidR="00313AD9" w:rsidRDefault="00AF70A2" w:rsidP="00945F89">
            <w:pPr>
              <w:jc w:val="both"/>
              <w:rPr>
                <w:rFonts w:ascii="Consolas" w:hAnsi="Consolas"/>
              </w:rPr>
            </w:pPr>
            <w:r>
              <w:rPr>
                <w:rFonts w:ascii="Consolas" w:hAnsi="Consolas"/>
              </w:rPr>
              <w:t>Équipe I1</w:t>
            </w:r>
          </w:p>
          <w:p w14:paraId="08F5AC28" w14:textId="77777777" w:rsidR="002E612B" w:rsidRPr="00310BF5" w:rsidRDefault="002E612B" w:rsidP="00945F89">
            <w:pPr>
              <w:jc w:val="both"/>
              <w:rPr>
                <w:rFonts w:ascii="Consolas" w:hAnsi="Consolas"/>
                <w:sz w:val="22"/>
                <w:szCs w:val="18"/>
              </w:rPr>
            </w:pPr>
          </w:p>
          <w:p w14:paraId="56402917" w14:textId="77777777" w:rsidR="00D077E9" w:rsidRPr="00310BF5" w:rsidRDefault="00D077E9" w:rsidP="00945F89">
            <w:pPr>
              <w:jc w:val="both"/>
              <w:rPr>
                <w:rFonts w:ascii="Consolas" w:hAnsi="Consolas"/>
                <w:noProof/>
                <w:sz w:val="10"/>
                <w:szCs w:val="10"/>
              </w:rPr>
            </w:pPr>
          </w:p>
        </w:tc>
      </w:tr>
    </w:tbl>
    <w:p w14:paraId="0585C26B" w14:textId="2D310E91" w:rsidR="00313AD9" w:rsidRPr="00AF70A2" w:rsidRDefault="00313AD9" w:rsidP="00945F89">
      <w:pPr>
        <w:spacing w:after="200"/>
        <w:jc w:val="both"/>
        <w:rPr>
          <w:rFonts w:ascii="Consolas" w:hAnsi="Consolas"/>
          <w:noProof/>
          <w:lang w:eastAsia="zh-CN"/>
        </w:rPr>
      </w:pPr>
    </w:p>
    <w:p w14:paraId="512B756E" w14:textId="3515419F" w:rsidR="00492CBE" w:rsidRPr="00AF70A2" w:rsidRDefault="00492CBE" w:rsidP="00945F89">
      <w:pPr>
        <w:spacing w:after="200"/>
        <w:jc w:val="both"/>
        <w:rPr>
          <w:rFonts w:ascii="Consolas" w:hAnsi="Consolas"/>
          <w:noProof/>
          <w:lang w:eastAsia="zh-CN"/>
        </w:rPr>
      </w:pPr>
    </w:p>
    <w:p w14:paraId="42A0620B" w14:textId="74EEFCC6" w:rsidR="00492CBE" w:rsidRPr="00310BF5" w:rsidRDefault="00492CBE" w:rsidP="00945F89">
      <w:pPr>
        <w:spacing w:after="200"/>
        <w:jc w:val="both"/>
        <w:rPr>
          <w:rFonts w:ascii="Consolas" w:hAnsi="Consolas"/>
          <w:lang w:bidi="fr-FR"/>
        </w:rPr>
      </w:pPr>
    </w:p>
    <w:p w14:paraId="0A93A9D4" w14:textId="407E68E7" w:rsidR="00D077E9" w:rsidRPr="00310BF5" w:rsidRDefault="00AB02A7" w:rsidP="00945F89">
      <w:pPr>
        <w:spacing w:after="200"/>
        <w:jc w:val="both"/>
        <w:rPr>
          <w:rFonts w:ascii="Consolas" w:hAnsi="Consolas"/>
        </w:rPr>
      </w:pPr>
      <w:r w:rsidRPr="00310BF5">
        <w:rPr>
          <w:rFonts w:ascii="Consolas" w:hAnsi="Consolas"/>
          <w:noProof/>
          <w:lang w:val="en-US" w:eastAsia="zh-CN"/>
        </w:rPr>
        <w:drawing>
          <wp:anchor distT="0" distB="0" distL="114300" distR="114300" simplePos="0" relativeHeight="251661312" behindDoc="0" locked="0" layoutInCell="1" allowOverlap="1" wp14:anchorId="2EB656AD" wp14:editId="00156710">
            <wp:simplePos x="0" y="0"/>
            <wp:positionH relativeFrom="page">
              <wp:posOffset>4916640</wp:posOffset>
            </wp:positionH>
            <wp:positionV relativeFrom="paragraph">
              <wp:posOffset>6678626</wp:posOffset>
            </wp:positionV>
            <wp:extent cx="2365722" cy="629252"/>
            <wp:effectExtent l="0" t="0" r="0" b="0"/>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rcRect t="127" b="127"/>
                    <a:stretch>
                      <a:fillRect/>
                    </a:stretch>
                  </pic:blipFill>
                  <pic:spPr bwMode="auto">
                    <a:xfrm>
                      <a:off x="0" y="0"/>
                      <a:ext cx="2365722" cy="6292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7E9" w:rsidRPr="00310BF5">
        <w:rPr>
          <w:rFonts w:ascii="Consolas" w:hAnsi="Consolas"/>
          <w:lang w:bidi="fr-FR"/>
        </w:rPr>
        <w:br w:type="page"/>
      </w:r>
    </w:p>
    <w:p w14:paraId="4ADB7F7F" w14:textId="477C683C" w:rsidR="00D22DED" w:rsidRPr="00310BF5" w:rsidRDefault="006714BB" w:rsidP="00945F89">
      <w:pPr>
        <w:pStyle w:val="Contenu"/>
        <w:jc w:val="both"/>
        <w:rPr>
          <w:rFonts w:ascii="Consolas" w:hAnsi="Consolas"/>
          <w:b/>
          <w:bCs/>
          <w:sz w:val="52"/>
          <w:szCs w:val="52"/>
        </w:rPr>
      </w:pPr>
      <w:bookmarkStart w:id="0" w:name="_Toc105184946"/>
      <w:r w:rsidRPr="00310BF5">
        <w:rPr>
          <w:rFonts w:ascii="Consolas" w:hAnsi="Consolas"/>
          <w:b/>
          <w:bCs/>
          <w:sz w:val="52"/>
          <w:szCs w:val="52"/>
        </w:rPr>
        <w:lastRenderedPageBreak/>
        <w:t>Sommaire</w:t>
      </w:r>
      <w:bookmarkEnd w:id="0"/>
    </w:p>
    <w:p w14:paraId="0AB7A20A" w14:textId="77777777" w:rsidR="00D22DED" w:rsidRPr="00310BF5" w:rsidRDefault="00D22DED" w:rsidP="00945F89">
      <w:pPr>
        <w:pStyle w:val="Contenu"/>
        <w:jc w:val="both"/>
        <w:rPr>
          <w:rFonts w:ascii="Consolas" w:hAnsi="Consolas"/>
        </w:rPr>
      </w:pPr>
    </w:p>
    <w:bookmarkStart w:id="1" w:name="_Toc105184947"/>
    <w:p w14:paraId="0B9A48C4" w14:textId="149D3C30" w:rsidR="005B63DD" w:rsidRDefault="005B63DD">
      <w:pPr>
        <w:pStyle w:val="TM1"/>
        <w:tabs>
          <w:tab w:val="left" w:pos="560"/>
          <w:tab w:val="right" w:leader="dot" w:pos="9062"/>
        </w:tabs>
        <w:rPr>
          <w:b w:val="0"/>
          <w:noProof/>
          <w:color w:val="auto"/>
          <w:sz w:val="22"/>
          <w:lang w:eastAsia="fr-FR"/>
        </w:rPr>
      </w:pPr>
      <w:r>
        <w:rPr>
          <w:rFonts w:ascii="Consolas" w:hAnsi="Consolas"/>
          <w:sz w:val="22"/>
          <w:szCs w:val="18"/>
        </w:rPr>
        <w:fldChar w:fldCharType="begin"/>
      </w:r>
      <w:r>
        <w:rPr>
          <w:rFonts w:ascii="Consolas" w:hAnsi="Consolas"/>
          <w:sz w:val="22"/>
          <w:szCs w:val="18"/>
        </w:rPr>
        <w:instrText xml:space="preserve"> TOC \o "1-4" \u </w:instrText>
      </w:r>
      <w:r>
        <w:rPr>
          <w:rFonts w:ascii="Consolas" w:hAnsi="Consolas"/>
          <w:sz w:val="22"/>
          <w:szCs w:val="18"/>
        </w:rPr>
        <w:fldChar w:fldCharType="separate"/>
      </w:r>
      <w:r w:rsidRPr="00C96CA5">
        <w:rPr>
          <w:rFonts w:ascii="Consolas" w:hAnsi="Consolas"/>
          <w:noProof/>
        </w:rPr>
        <w:t>I.</w:t>
      </w:r>
      <w:r>
        <w:rPr>
          <w:b w:val="0"/>
          <w:noProof/>
          <w:color w:val="auto"/>
          <w:sz w:val="22"/>
          <w:lang w:eastAsia="fr-FR"/>
        </w:rPr>
        <w:tab/>
      </w:r>
      <w:r w:rsidRPr="00C96CA5">
        <w:rPr>
          <w:rFonts w:ascii="Consolas" w:hAnsi="Consolas"/>
          <w:noProof/>
        </w:rPr>
        <w:t>Équipe I1</w:t>
      </w:r>
      <w:r>
        <w:rPr>
          <w:noProof/>
        </w:rPr>
        <w:tab/>
      </w:r>
      <w:r>
        <w:rPr>
          <w:noProof/>
        </w:rPr>
        <w:fldChar w:fldCharType="begin"/>
      </w:r>
      <w:r>
        <w:rPr>
          <w:noProof/>
        </w:rPr>
        <w:instrText xml:space="preserve"> PAGEREF _Toc120481228 \h </w:instrText>
      </w:r>
      <w:r>
        <w:rPr>
          <w:noProof/>
        </w:rPr>
      </w:r>
      <w:r>
        <w:rPr>
          <w:noProof/>
        </w:rPr>
        <w:fldChar w:fldCharType="separate"/>
      </w:r>
      <w:r w:rsidR="00511686">
        <w:rPr>
          <w:noProof/>
        </w:rPr>
        <w:t>3</w:t>
      </w:r>
      <w:r>
        <w:rPr>
          <w:noProof/>
        </w:rPr>
        <w:fldChar w:fldCharType="end"/>
      </w:r>
    </w:p>
    <w:p w14:paraId="38E64AA4" w14:textId="6D8BF7FB" w:rsidR="005B63DD" w:rsidRDefault="005B63DD">
      <w:pPr>
        <w:pStyle w:val="TM2"/>
        <w:tabs>
          <w:tab w:val="left" w:pos="880"/>
          <w:tab w:val="right" w:leader="dot" w:pos="9062"/>
        </w:tabs>
        <w:rPr>
          <w:b w:val="0"/>
          <w:noProof/>
          <w:color w:val="auto"/>
          <w:sz w:val="22"/>
          <w:lang w:eastAsia="fr-FR"/>
        </w:rPr>
      </w:pPr>
      <w:r>
        <w:rPr>
          <w:noProof/>
        </w:rPr>
        <w:t>A.</w:t>
      </w:r>
      <w:r>
        <w:rPr>
          <w:b w:val="0"/>
          <w:noProof/>
          <w:color w:val="auto"/>
          <w:sz w:val="22"/>
          <w:lang w:eastAsia="fr-FR"/>
        </w:rPr>
        <w:tab/>
      </w:r>
      <w:r>
        <w:rPr>
          <w:noProof/>
        </w:rPr>
        <w:t>Canoen Théo</w:t>
      </w:r>
      <w:r>
        <w:rPr>
          <w:noProof/>
        </w:rPr>
        <w:tab/>
      </w:r>
      <w:r>
        <w:rPr>
          <w:noProof/>
        </w:rPr>
        <w:fldChar w:fldCharType="begin"/>
      </w:r>
      <w:r>
        <w:rPr>
          <w:noProof/>
        </w:rPr>
        <w:instrText xml:space="preserve"> PAGEREF _Toc120481229 \h </w:instrText>
      </w:r>
      <w:r>
        <w:rPr>
          <w:noProof/>
        </w:rPr>
      </w:r>
      <w:r>
        <w:rPr>
          <w:noProof/>
        </w:rPr>
        <w:fldChar w:fldCharType="separate"/>
      </w:r>
      <w:r w:rsidR="00511686">
        <w:rPr>
          <w:noProof/>
        </w:rPr>
        <w:t>3</w:t>
      </w:r>
      <w:r>
        <w:rPr>
          <w:noProof/>
        </w:rPr>
        <w:fldChar w:fldCharType="end"/>
      </w:r>
    </w:p>
    <w:p w14:paraId="75CA3B55" w14:textId="1D9187CE" w:rsidR="005B63DD" w:rsidRDefault="005B63DD">
      <w:pPr>
        <w:pStyle w:val="TM2"/>
        <w:tabs>
          <w:tab w:val="left" w:pos="880"/>
          <w:tab w:val="right" w:leader="dot" w:pos="9062"/>
        </w:tabs>
        <w:rPr>
          <w:b w:val="0"/>
          <w:noProof/>
          <w:color w:val="auto"/>
          <w:sz w:val="22"/>
          <w:lang w:eastAsia="fr-FR"/>
        </w:rPr>
      </w:pPr>
      <w:r>
        <w:rPr>
          <w:noProof/>
        </w:rPr>
        <w:t>B.</w:t>
      </w:r>
      <w:r>
        <w:rPr>
          <w:b w:val="0"/>
          <w:noProof/>
          <w:color w:val="auto"/>
          <w:sz w:val="22"/>
          <w:lang w:eastAsia="fr-FR"/>
        </w:rPr>
        <w:tab/>
      </w:r>
      <w:r>
        <w:rPr>
          <w:noProof/>
        </w:rPr>
        <w:t>De Wancker Randy</w:t>
      </w:r>
      <w:r>
        <w:rPr>
          <w:noProof/>
        </w:rPr>
        <w:tab/>
      </w:r>
      <w:r>
        <w:rPr>
          <w:noProof/>
        </w:rPr>
        <w:fldChar w:fldCharType="begin"/>
      </w:r>
      <w:r>
        <w:rPr>
          <w:noProof/>
        </w:rPr>
        <w:instrText xml:space="preserve"> PAGEREF _Toc120481230 \h </w:instrText>
      </w:r>
      <w:r>
        <w:rPr>
          <w:noProof/>
        </w:rPr>
      </w:r>
      <w:r>
        <w:rPr>
          <w:noProof/>
        </w:rPr>
        <w:fldChar w:fldCharType="separate"/>
      </w:r>
      <w:r w:rsidR="00511686">
        <w:rPr>
          <w:noProof/>
        </w:rPr>
        <w:t>3</w:t>
      </w:r>
      <w:r>
        <w:rPr>
          <w:noProof/>
        </w:rPr>
        <w:fldChar w:fldCharType="end"/>
      </w:r>
    </w:p>
    <w:p w14:paraId="6A533033" w14:textId="553B9891" w:rsidR="005B63DD" w:rsidRDefault="005B63DD">
      <w:pPr>
        <w:pStyle w:val="TM2"/>
        <w:tabs>
          <w:tab w:val="left" w:pos="880"/>
          <w:tab w:val="right" w:leader="dot" w:pos="9062"/>
        </w:tabs>
        <w:rPr>
          <w:b w:val="0"/>
          <w:noProof/>
          <w:color w:val="auto"/>
          <w:sz w:val="22"/>
          <w:lang w:eastAsia="fr-FR"/>
        </w:rPr>
      </w:pPr>
      <w:r>
        <w:rPr>
          <w:noProof/>
        </w:rPr>
        <w:t>C.</w:t>
      </w:r>
      <w:r>
        <w:rPr>
          <w:b w:val="0"/>
          <w:noProof/>
          <w:color w:val="auto"/>
          <w:sz w:val="22"/>
          <w:lang w:eastAsia="fr-FR"/>
        </w:rPr>
        <w:tab/>
      </w:r>
      <w:r>
        <w:rPr>
          <w:noProof/>
        </w:rPr>
        <w:t>Defossez Florine</w:t>
      </w:r>
      <w:r>
        <w:rPr>
          <w:noProof/>
        </w:rPr>
        <w:tab/>
      </w:r>
      <w:r>
        <w:rPr>
          <w:noProof/>
        </w:rPr>
        <w:fldChar w:fldCharType="begin"/>
      </w:r>
      <w:r>
        <w:rPr>
          <w:noProof/>
        </w:rPr>
        <w:instrText xml:space="preserve"> PAGEREF _Toc120481231 \h </w:instrText>
      </w:r>
      <w:r>
        <w:rPr>
          <w:noProof/>
        </w:rPr>
      </w:r>
      <w:r>
        <w:rPr>
          <w:noProof/>
        </w:rPr>
        <w:fldChar w:fldCharType="separate"/>
      </w:r>
      <w:r w:rsidR="00511686">
        <w:rPr>
          <w:noProof/>
        </w:rPr>
        <w:t>3</w:t>
      </w:r>
      <w:r>
        <w:rPr>
          <w:noProof/>
        </w:rPr>
        <w:fldChar w:fldCharType="end"/>
      </w:r>
    </w:p>
    <w:p w14:paraId="146D0C57" w14:textId="6C402EE6" w:rsidR="005B63DD" w:rsidRDefault="005B63DD">
      <w:pPr>
        <w:pStyle w:val="TM2"/>
        <w:tabs>
          <w:tab w:val="left" w:pos="880"/>
          <w:tab w:val="right" w:leader="dot" w:pos="9062"/>
        </w:tabs>
        <w:rPr>
          <w:b w:val="0"/>
          <w:noProof/>
          <w:color w:val="auto"/>
          <w:sz w:val="22"/>
          <w:lang w:eastAsia="fr-FR"/>
        </w:rPr>
      </w:pPr>
      <w:r>
        <w:rPr>
          <w:noProof/>
        </w:rPr>
        <w:t>D.</w:t>
      </w:r>
      <w:r>
        <w:rPr>
          <w:b w:val="0"/>
          <w:noProof/>
          <w:color w:val="auto"/>
          <w:sz w:val="22"/>
          <w:lang w:eastAsia="fr-FR"/>
        </w:rPr>
        <w:tab/>
      </w:r>
      <w:r>
        <w:rPr>
          <w:noProof/>
        </w:rPr>
        <w:t>Varlamoff Léopold</w:t>
      </w:r>
      <w:r>
        <w:rPr>
          <w:noProof/>
        </w:rPr>
        <w:tab/>
      </w:r>
      <w:r>
        <w:rPr>
          <w:noProof/>
        </w:rPr>
        <w:fldChar w:fldCharType="begin"/>
      </w:r>
      <w:r>
        <w:rPr>
          <w:noProof/>
        </w:rPr>
        <w:instrText xml:space="preserve"> PAGEREF _Toc120481232 \h </w:instrText>
      </w:r>
      <w:r>
        <w:rPr>
          <w:noProof/>
        </w:rPr>
      </w:r>
      <w:r>
        <w:rPr>
          <w:noProof/>
        </w:rPr>
        <w:fldChar w:fldCharType="separate"/>
      </w:r>
      <w:r w:rsidR="00511686">
        <w:rPr>
          <w:noProof/>
        </w:rPr>
        <w:t>3</w:t>
      </w:r>
      <w:r>
        <w:rPr>
          <w:noProof/>
        </w:rPr>
        <w:fldChar w:fldCharType="end"/>
      </w:r>
    </w:p>
    <w:p w14:paraId="367F2A17" w14:textId="35FCA4CC" w:rsidR="005B63DD" w:rsidRDefault="005B63DD">
      <w:pPr>
        <w:pStyle w:val="TM1"/>
        <w:tabs>
          <w:tab w:val="left" w:pos="880"/>
          <w:tab w:val="right" w:leader="dot" w:pos="9062"/>
        </w:tabs>
        <w:rPr>
          <w:b w:val="0"/>
          <w:noProof/>
          <w:color w:val="auto"/>
          <w:sz w:val="22"/>
          <w:lang w:eastAsia="fr-FR"/>
        </w:rPr>
      </w:pPr>
      <w:r w:rsidRPr="00C96CA5">
        <w:rPr>
          <w:rFonts w:ascii="Consolas" w:hAnsi="Consolas"/>
          <w:noProof/>
        </w:rPr>
        <w:t>II.</w:t>
      </w:r>
      <w:r>
        <w:rPr>
          <w:b w:val="0"/>
          <w:noProof/>
          <w:color w:val="auto"/>
          <w:sz w:val="22"/>
          <w:lang w:eastAsia="fr-FR"/>
        </w:rPr>
        <w:tab/>
      </w:r>
      <w:r w:rsidRPr="00C96CA5">
        <w:rPr>
          <w:rFonts w:ascii="Consolas" w:hAnsi="Consolas"/>
          <w:noProof/>
        </w:rPr>
        <w:t>Analyse des données</w:t>
      </w:r>
      <w:r>
        <w:rPr>
          <w:noProof/>
        </w:rPr>
        <w:tab/>
      </w:r>
      <w:r>
        <w:rPr>
          <w:noProof/>
        </w:rPr>
        <w:fldChar w:fldCharType="begin"/>
      </w:r>
      <w:r>
        <w:rPr>
          <w:noProof/>
        </w:rPr>
        <w:instrText xml:space="preserve"> PAGEREF _Toc120481233 \h </w:instrText>
      </w:r>
      <w:r>
        <w:rPr>
          <w:noProof/>
        </w:rPr>
      </w:r>
      <w:r>
        <w:rPr>
          <w:noProof/>
        </w:rPr>
        <w:fldChar w:fldCharType="separate"/>
      </w:r>
      <w:r w:rsidR="00511686">
        <w:rPr>
          <w:noProof/>
        </w:rPr>
        <w:t>3</w:t>
      </w:r>
      <w:r>
        <w:rPr>
          <w:noProof/>
        </w:rPr>
        <w:fldChar w:fldCharType="end"/>
      </w:r>
    </w:p>
    <w:p w14:paraId="477E8EF2" w14:textId="30891C1B" w:rsidR="005B63DD" w:rsidRDefault="005B63DD">
      <w:pPr>
        <w:pStyle w:val="TM2"/>
        <w:tabs>
          <w:tab w:val="left" w:pos="880"/>
          <w:tab w:val="right" w:leader="dot" w:pos="9062"/>
        </w:tabs>
        <w:rPr>
          <w:b w:val="0"/>
          <w:noProof/>
          <w:color w:val="auto"/>
          <w:sz w:val="22"/>
          <w:lang w:eastAsia="fr-FR"/>
        </w:rPr>
      </w:pPr>
      <w:r>
        <w:rPr>
          <w:noProof/>
        </w:rPr>
        <w:t>A.</w:t>
      </w:r>
      <w:r>
        <w:rPr>
          <w:b w:val="0"/>
          <w:noProof/>
          <w:color w:val="auto"/>
          <w:sz w:val="22"/>
          <w:lang w:eastAsia="fr-FR"/>
        </w:rPr>
        <w:tab/>
      </w:r>
      <w:r>
        <w:rPr>
          <w:noProof/>
        </w:rPr>
        <w:t>Chargement des données</w:t>
      </w:r>
      <w:r>
        <w:rPr>
          <w:noProof/>
        </w:rPr>
        <w:tab/>
      </w:r>
      <w:r>
        <w:rPr>
          <w:noProof/>
        </w:rPr>
        <w:fldChar w:fldCharType="begin"/>
      </w:r>
      <w:r>
        <w:rPr>
          <w:noProof/>
        </w:rPr>
        <w:instrText xml:space="preserve"> PAGEREF _Toc120481234 \h </w:instrText>
      </w:r>
      <w:r>
        <w:rPr>
          <w:noProof/>
        </w:rPr>
      </w:r>
      <w:r>
        <w:rPr>
          <w:noProof/>
        </w:rPr>
        <w:fldChar w:fldCharType="separate"/>
      </w:r>
      <w:r w:rsidR="00511686">
        <w:rPr>
          <w:noProof/>
        </w:rPr>
        <w:t>3</w:t>
      </w:r>
      <w:r>
        <w:rPr>
          <w:noProof/>
        </w:rPr>
        <w:fldChar w:fldCharType="end"/>
      </w:r>
    </w:p>
    <w:p w14:paraId="5D3EA48B" w14:textId="2971F7CF" w:rsidR="005B63DD" w:rsidRDefault="005B63DD">
      <w:pPr>
        <w:pStyle w:val="TM2"/>
        <w:tabs>
          <w:tab w:val="left" w:pos="880"/>
          <w:tab w:val="right" w:leader="dot" w:pos="9062"/>
        </w:tabs>
        <w:rPr>
          <w:b w:val="0"/>
          <w:noProof/>
          <w:color w:val="auto"/>
          <w:sz w:val="22"/>
          <w:lang w:eastAsia="fr-FR"/>
        </w:rPr>
      </w:pPr>
      <w:r>
        <w:rPr>
          <w:noProof/>
        </w:rPr>
        <w:t>B.</w:t>
      </w:r>
      <w:r>
        <w:rPr>
          <w:b w:val="0"/>
          <w:noProof/>
          <w:color w:val="auto"/>
          <w:sz w:val="22"/>
          <w:lang w:eastAsia="fr-FR"/>
        </w:rPr>
        <w:tab/>
      </w:r>
      <w:r>
        <w:rPr>
          <w:noProof/>
        </w:rPr>
        <w:t>Types de données et normalisation</w:t>
      </w:r>
      <w:r>
        <w:rPr>
          <w:noProof/>
        </w:rPr>
        <w:tab/>
      </w:r>
      <w:r>
        <w:rPr>
          <w:noProof/>
        </w:rPr>
        <w:fldChar w:fldCharType="begin"/>
      </w:r>
      <w:r>
        <w:rPr>
          <w:noProof/>
        </w:rPr>
        <w:instrText xml:space="preserve"> PAGEREF _Toc120481235 \h </w:instrText>
      </w:r>
      <w:r>
        <w:rPr>
          <w:noProof/>
        </w:rPr>
      </w:r>
      <w:r>
        <w:rPr>
          <w:noProof/>
        </w:rPr>
        <w:fldChar w:fldCharType="separate"/>
      </w:r>
      <w:r w:rsidR="00511686">
        <w:rPr>
          <w:noProof/>
        </w:rPr>
        <w:t>4</w:t>
      </w:r>
      <w:r>
        <w:rPr>
          <w:noProof/>
        </w:rPr>
        <w:fldChar w:fldCharType="end"/>
      </w:r>
    </w:p>
    <w:p w14:paraId="473B3F0A" w14:textId="71B51CE9" w:rsidR="005B63DD" w:rsidRDefault="005B63DD">
      <w:pPr>
        <w:pStyle w:val="TM2"/>
        <w:tabs>
          <w:tab w:val="left" w:pos="880"/>
          <w:tab w:val="right" w:leader="dot" w:pos="9062"/>
        </w:tabs>
        <w:rPr>
          <w:b w:val="0"/>
          <w:noProof/>
          <w:color w:val="auto"/>
          <w:sz w:val="22"/>
          <w:lang w:eastAsia="fr-FR"/>
        </w:rPr>
      </w:pPr>
      <w:r>
        <w:rPr>
          <w:noProof/>
        </w:rPr>
        <w:t>C.</w:t>
      </w:r>
      <w:r>
        <w:rPr>
          <w:b w:val="0"/>
          <w:noProof/>
          <w:color w:val="auto"/>
          <w:sz w:val="22"/>
          <w:lang w:eastAsia="fr-FR"/>
        </w:rPr>
        <w:tab/>
      </w:r>
      <w:r>
        <w:rPr>
          <w:noProof/>
        </w:rPr>
        <w:t>Distances</w:t>
      </w:r>
      <w:r>
        <w:rPr>
          <w:noProof/>
        </w:rPr>
        <w:tab/>
      </w:r>
      <w:r>
        <w:rPr>
          <w:noProof/>
        </w:rPr>
        <w:fldChar w:fldCharType="begin"/>
      </w:r>
      <w:r>
        <w:rPr>
          <w:noProof/>
        </w:rPr>
        <w:instrText xml:space="preserve"> PAGEREF _Toc120481236 \h </w:instrText>
      </w:r>
      <w:r>
        <w:rPr>
          <w:noProof/>
        </w:rPr>
      </w:r>
      <w:r>
        <w:rPr>
          <w:noProof/>
        </w:rPr>
        <w:fldChar w:fldCharType="separate"/>
      </w:r>
      <w:r w:rsidR="00511686">
        <w:rPr>
          <w:noProof/>
        </w:rPr>
        <w:t>4</w:t>
      </w:r>
      <w:r>
        <w:rPr>
          <w:noProof/>
        </w:rPr>
        <w:fldChar w:fldCharType="end"/>
      </w:r>
    </w:p>
    <w:p w14:paraId="46EE349B" w14:textId="74EC05B8" w:rsidR="005B63DD" w:rsidRDefault="005B63DD">
      <w:pPr>
        <w:pStyle w:val="TM1"/>
        <w:tabs>
          <w:tab w:val="left" w:pos="880"/>
          <w:tab w:val="right" w:leader="dot" w:pos="9062"/>
        </w:tabs>
        <w:rPr>
          <w:b w:val="0"/>
          <w:noProof/>
          <w:color w:val="auto"/>
          <w:sz w:val="22"/>
          <w:lang w:eastAsia="fr-FR"/>
        </w:rPr>
      </w:pPr>
      <w:r w:rsidRPr="00C96CA5">
        <w:rPr>
          <w:rFonts w:ascii="Consolas" w:hAnsi="Consolas"/>
          <w:noProof/>
        </w:rPr>
        <w:t>III.</w:t>
      </w:r>
      <w:r>
        <w:rPr>
          <w:b w:val="0"/>
          <w:noProof/>
          <w:color w:val="auto"/>
          <w:sz w:val="22"/>
          <w:lang w:eastAsia="fr-FR"/>
        </w:rPr>
        <w:tab/>
      </w:r>
      <w:r w:rsidRPr="00C96CA5">
        <w:rPr>
          <w:rFonts w:ascii="Consolas" w:hAnsi="Consolas"/>
          <w:noProof/>
        </w:rPr>
        <w:t>Implémentation de k-NN</w:t>
      </w:r>
      <w:r>
        <w:rPr>
          <w:noProof/>
        </w:rPr>
        <w:tab/>
      </w:r>
      <w:r>
        <w:rPr>
          <w:noProof/>
        </w:rPr>
        <w:fldChar w:fldCharType="begin"/>
      </w:r>
      <w:r>
        <w:rPr>
          <w:noProof/>
        </w:rPr>
        <w:instrText xml:space="preserve"> PAGEREF _Toc120481237 \h </w:instrText>
      </w:r>
      <w:r>
        <w:rPr>
          <w:noProof/>
        </w:rPr>
      </w:r>
      <w:r>
        <w:rPr>
          <w:noProof/>
        </w:rPr>
        <w:fldChar w:fldCharType="separate"/>
      </w:r>
      <w:r w:rsidR="00511686">
        <w:rPr>
          <w:noProof/>
        </w:rPr>
        <w:t>5</w:t>
      </w:r>
      <w:r>
        <w:rPr>
          <w:noProof/>
        </w:rPr>
        <w:fldChar w:fldCharType="end"/>
      </w:r>
    </w:p>
    <w:p w14:paraId="3B64ED35" w14:textId="469092D4" w:rsidR="005B63DD" w:rsidRDefault="005B63DD">
      <w:pPr>
        <w:pStyle w:val="TM1"/>
        <w:tabs>
          <w:tab w:val="left" w:pos="880"/>
          <w:tab w:val="right" w:leader="dot" w:pos="9062"/>
        </w:tabs>
        <w:rPr>
          <w:b w:val="0"/>
          <w:noProof/>
          <w:color w:val="auto"/>
          <w:sz w:val="22"/>
          <w:lang w:eastAsia="fr-FR"/>
        </w:rPr>
      </w:pPr>
      <w:r w:rsidRPr="00C96CA5">
        <w:rPr>
          <w:rFonts w:ascii="Consolas" w:hAnsi="Consolas"/>
          <w:noProof/>
        </w:rPr>
        <w:t>IV.</w:t>
      </w:r>
      <w:r>
        <w:rPr>
          <w:b w:val="0"/>
          <w:noProof/>
          <w:color w:val="auto"/>
          <w:sz w:val="22"/>
          <w:lang w:eastAsia="fr-FR"/>
        </w:rPr>
        <w:tab/>
      </w:r>
      <w:r w:rsidRPr="00C96CA5">
        <w:rPr>
          <w:rFonts w:ascii="Consolas" w:hAnsi="Consolas"/>
          <w:noProof/>
        </w:rPr>
        <w:t>Robustesse des modèles</w:t>
      </w:r>
      <w:r>
        <w:rPr>
          <w:noProof/>
        </w:rPr>
        <w:tab/>
      </w:r>
      <w:r>
        <w:rPr>
          <w:noProof/>
        </w:rPr>
        <w:fldChar w:fldCharType="begin"/>
      </w:r>
      <w:r>
        <w:rPr>
          <w:noProof/>
        </w:rPr>
        <w:instrText xml:space="preserve"> PAGEREF _Toc120481238 \h </w:instrText>
      </w:r>
      <w:r>
        <w:rPr>
          <w:noProof/>
        </w:rPr>
      </w:r>
      <w:r>
        <w:rPr>
          <w:noProof/>
        </w:rPr>
        <w:fldChar w:fldCharType="separate"/>
      </w:r>
      <w:r w:rsidR="00511686">
        <w:rPr>
          <w:noProof/>
        </w:rPr>
        <w:t>6</w:t>
      </w:r>
      <w:r>
        <w:rPr>
          <w:noProof/>
        </w:rPr>
        <w:fldChar w:fldCharType="end"/>
      </w:r>
    </w:p>
    <w:p w14:paraId="29ECEE5C" w14:textId="2A7FD29B" w:rsidR="005B63DD" w:rsidRDefault="005B63DD">
      <w:pPr>
        <w:pStyle w:val="TM2"/>
        <w:tabs>
          <w:tab w:val="left" w:pos="880"/>
          <w:tab w:val="right" w:leader="dot" w:pos="9062"/>
        </w:tabs>
        <w:rPr>
          <w:b w:val="0"/>
          <w:noProof/>
          <w:color w:val="auto"/>
          <w:sz w:val="22"/>
          <w:lang w:eastAsia="fr-FR"/>
        </w:rPr>
      </w:pPr>
      <w:r>
        <w:rPr>
          <w:noProof/>
        </w:rPr>
        <w:t>A.</w:t>
      </w:r>
      <w:r>
        <w:rPr>
          <w:b w:val="0"/>
          <w:noProof/>
          <w:color w:val="auto"/>
          <w:sz w:val="22"/>
          <w:lang w:eastAsia="fr-FR"/>
        </w:rPr>
        <w:tab/>
      </w:r>
      <w:r>
        <w:rPr>
          <w:noProof/>
        </w:rPr>
        <w:t>Avec fichier de test</w:t>
      </w:r>
      <w:r>
        <w:rPr>
          <w:noProof/>
        </w:rPr>
        <w:tab/>
      </w:r>
      <w:r>
        <w:rPr>
          <w:noProof/>
        </w:rPr>
        <w:fldChar w:fldCharType="begin"/>
      </w:r>
      <w:r>
        <w:rPr>
          <w:noProof/>
        </w:rPr>
        <w:instrText xml:space="preserve"> PAGEREF _Toc120481239 \h </w:instrText>
      </w:r>
      <w:r>
        <w:rPr>
          <w:noProof/>
        </w:rPr>
      </w:r>
      <w:r>
        <w:rPr>
          <w:noProof/>
        </w:rPr>
        <w:fldChar w:fldCharType="separate"/>
      </w:r>
      <w:r w:rsidR="00511686">
        <w:rPr>
          <w:noProof/>
        </w:rPr>
        <w:t>6</w:t>
      </w:r>
      <w:r>
        <w:rPr>
          <w:noProof/>
        </w:rPr>
        <w:fldChar w:fldCharType="end"/>
      </w:r>
    </w:p>
    <w:p w14:paraId="01810CAD" w14:textId="376FC452" w:rsidR="005B63DD" w:rsidRDefault="005B63DD">
      <w:pPr>
        <w:pStyle w:val="TM2"/>
        <w:tabs>
          <w:tab w:val="left" w:pos="880"/>
          <w:tab w:val="right" w:leader="dot" w:pos="9062"/>
        </w:tabs>
        <w:rPr>
          <w:b w:val="0"/>
          <w:noProof/>
          <w:color w:val="auto"/>
          <w:sz w:val="22"/>
          <w:lang w:eastAsia="fr-FR"/>
        </w:rPr>
      </w:pPr>
      <w:r>
        <w:rPr>
          <w:noProof/>
        </w:rPr>
        <w:t>B.</w:t>
      </w:r>
      <w:r>
        <w:rPr>
          <w:b w:val="0"/>
          <w:noProof/>
          <w:color w:val="auto"/>
          <w:sz w:val="22"/>
          <w:lang w:eastAsia="fr-FR"/>
        </w:rPr>
        <w:tab/>
      </w:r>
      <w:r>
        <w:rPr>
          <w:noProof/>
        </w:rPr>
        <w:t>Sans fichier de test</w:t>
      </w:r>
      <w:r>
        <w:rPr>
          <w:noProof/>
        </w:rPr>
        <w:tab/>
      </w:r>
      <w:r>
        <w:rPr>
          <w:noProof/>
        </w:rPr>
        <w:fldChar w:fldCharType="begin"/>
      </w:r>
      <w:r>
        <w:rPr>
          <w:noProof/>
        </w:rPr>
        <w:instrText xml:space="preserve"> PAGEREF _Toc120481240 \h </w:instrText>
      </w:r>
      <w:r>
        <w:rPr>
          <w:noProof/>
        </w:rPr>
      </w:r>
      <w:r>
        <w:rPr>
          <w:noProof/>
        </w:rPr>
        <w:fldChar w:fldCharType="separate"/>
      </w:r>
      <w:r w:rsidR="00511686">
        <w:rPr>
          <w:noProof/>
        </w:rPr>
        <w:t>6</w:t>
      </w:r>
      <w:r>
        <w:rPr>
          <w:noProof/>
        </w:rPr>
        <w:fldChar w:fldCharType="end"/>
      </w:r>
    </w:p>
    <w:p w14:paraId="7A24E213" w14:textId="4ED006BD" w:rsidR="002E2E82" w:rsidRDefault="005B63DD" w:rsidP="00945F89">
      <w:pPr>
        <w:spacing w:after="200" w:line="240" w:lineRule="auto"/>
        <w:jc w:val="both"/>
        <w:rPr>
          <w:rFonts w:ascii="Consolas" w:hAnsi="Consolas"/>
          <w:sz w:val="22"/>
          <w:szCs w:val="18"/>
        </w:rPr>
      </w:pPr>
      <w:r>
        <w:rPr>
          <w:rFonts w:ascii="Consolas" w:hAnsi="Consolas"/>
          <w:sz w:val="22"/>
          <w:szCs w:val="18"/>
        </w:rPr>
        <w:fldChar w:fldCharType="end"/>
      </w:r>
    </w:p>
    <w:p w14:paraId="54929289" w14:textId="77777777" w:rsidR="002E2E82" w:rsidRDefault="002E2E82" w:rsidP="00945F89">
      <w:pPr>
        <w:spacing w:after="200"/>
        <w:jc w:val="both"/>
        <w:rPr>
          <w:rFonts w:ascii="Consolas" w:hAnsi="Consolas"/>
          <w:sz w:val="22"/>
          <w:szCs w:val="18"/>
        </w:rPr>
      </w:pPr>
      <w:r>
        <w:rPr>
          <w:rFonts w:ascii="Consolas" w:hAnsi="Consolas"/>
          <w:sz w:val="22"/>
          <w:szCs w:val="18"/>
        </w:rPr>
        <w:br w:type="page"/>
      </w:r>
    </w:p>
    <w:bookmarkStart w:id="2" w:name="_Toc120481228"/>
    <w:p w14:paraId="2DF92732" w14:textId="394BFEEF" w:rsidR="00AF70A2" w:rsidRDefault="003030A1" w:rsidP="00AF70A2">
      <w:pPr>
        <w:pStyle w:val="Titre1"/>
        <w:jc w:val="both"/>
        <w:rPr>
          <w:rFonts w:ascii="Consolas" w:hAnsi="Consolas"/>
        </w:rPr>
      </w:pPr>
      <w:r>
        <w:rPr>
          <w:rFonts w:ascii="Consolas" w:hAnsi="Consolas"/>
          <w:noProof/>
        </w:rPr>
        <w:lastRenderedPageBreak/>
        <mc:AlternateContent>
          <mc:Choice Requires="aink">
            <w:drawing>
              <wp:anchor distT="0" distB="0" distL="114300" distR="114300" simplePos="0" relativeHeight="251673600" behindDoc="0" locked="0" layoutInCell="1" allowOverlap="1" wp14:anchorId="337FE114" wp14:editId="1D2D32BD">
                <wp:simplePos x="0" y="0"/>
                <wp:positionH relativeFrom="column">
                  <wp:posOffset>-3804770</wp:posOffset>
                </wp:positionH>
                <wp:positionV relativeFrom="paragraph">
                  <wp:posOffset>634095</wp:posOffset>
                </wp:positionV>
                <wp:extent cx="360" cy="360"/>
                <wp:effectExtent l="133350" t="133350" r="76200" b="133350"/>
                <wp:wrapNone/>
                <wp:docPr id="22" name="Encre 22"/>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drawing>
              <wp:anchor distT="0" distB="0" distL="114300" distR="114300" simplePos="0" relativeHeight="251673600" behindDoc="0" locked="0" layoutInCell="1" allowOverlap="1" wp14:anchorId="337FE114" wp14:editId="1D2D32BD">
                <wp:simplePos x="0" y="0"/>
                <wp:positionH relativeFrom="column">
                  <wp:posOffset>-3804770</wp:posOffset>
                </wp:positionH>
                <wp:positionV relativeFrom="paragraph">
                  <wp:posOffset>634095</wp:posOffset>
                </wp:positionV>
                <wp:extent cx="360" cy="360"/>
                <wp:effectExtent l="133350" t="133350" r="76200" b="133350"/>
                <wp:wrapNone/>
                <wp:docPr id="22" name="Encre 22"/>
                <wp:cNvGraphicFramePr/>
                <a:graphic xmlns:a="http://schemas.openxmlformats.org/drawingml/2006/main">
                  <a:graphicData uri="http://schemas.openxmlformats.org/drawingml/2006/picture">
                    <pic:pic xmlns:pic="http://schemas.openxmlformats.org/drawingml/2006/picture">
                      <pic:nvPicPr>
                        <pic:cNvPr id="22" name="Encre 22"/>
                        <pic:cNvPicPr/>
                      </pic:nvPicPr>
                      <pic:blipFill>
                        <a:blip r:embed="rId13"/>
                        <a:stretch>
                          <a:fillRect/>
                        </a:stretch>
                      </pic:blipFill>
                      <pic:spPr>
                        <a:xfrm>
                          <a:off x="0" y="0"/>
                          <a:ext cx="126000" cy="126000"/>
                        </a:xfrm>
                        <a:prstGeom prst="rect">
                          <a:avLst/>
                        </a:prstGeom>
                      </pic:spPr>
                    </pic:pic>
                  </a:graphicData>
                </a:graphic>
              </wp:anchor>
            </w:drawing>
          </mc:Fallback>
        </mc:AlternateContent>
      </w:r>
      <w:r>
        <w:rPr>
          <w:rFonts w:ascii="Consolas" w:hAnsi="Consolas"/>
          <w:noProof/>
        </w:rPr>
        <mc:AlternateContent>
          <mc:Choice Requires="aink">
            <w:drawing>
              <wp:anchor distT="0" distB="0" distL="114300" distR="114300" simplePos="0" relativeHeight="251672576" behindDoc="0" locked="0" layoutInCell="1" allowOverlap="1" wp14:anchorId="62C15AAE" wp14:editId="5284739C">
                <wp:simplePos x="0" y="0"/>
                <wp:positionH relativeFrom="column">
                  <wp:posOffset>-5081330</wp:posOffset>
                </wp:positionH>
                <wp:positionV relativeFrom="paragraph">
                  <wp:posOffset>662535</wp:posOffset>
                </wp:positionV>
                <wp:extent cx="1533960" cy="124200"/>
                <wp:effectExtent l="76200" t="76200" r="47625" b="66675"/>
                <wp:wrapNone/>
                <wp:docPr id="21" name="Encre 21"/>
                <wp:cNvGraphicFramePr/>
                <a:graphic xmlns:a="http://schemas.openxmlformats.org/drawingml/2006/main">
                  <a:graphicData uri="http://schemas.microsoft.com/office/word/2010/wordprocessingInk">
                    <w14:contentPart bwMode="auto" r:id="rId14">
                      <w14:nvContentPartPr>
                        <w14:cNvContentPartPr/>
                      </w14:nvContentPartPr>
                      <w14:xfrm>
                        <a:off x="0" y="0"/>
                        <a:ext cx="1533960" cy="124200"/>
                      </w14:xfrm>
                    </w14:contentPart>
                  </a:graphicData>
                </a:graphic>
              </wp:anchor>
            </w:drawing>
          </mc:Choice>
          <mc:Fallback>
            <w:drawing>
              <wp:anchor distT="0" distB="0" distL="114300" distR="114300" simplePos="0" relativeHeight="251672576" behindDoc="0" locked="0" layoutInCell="1" allowOverlap="1" wp14:anchorId="62C15AAE" wp14:editId="5284739C">
                <wp:simplePos x="0" y="0"/>
                <wp:positionH relativeFrom="column">
                  <wp:posOffset>-5081330</wp:posOffset>
                </wp:positionH>
                <wp:positionV relativeFrom="paragraph">
                  <wp:posOffset>662535</wp:posOffset>
                </wp:positionV>
                <wp:extent cx="1533960" cy="124200"/>
                <wp:effectExtent l="76200" t="76200" r="47625" b="66675"/>
                <wp:wrapNone/>
                <wp:docPr id="21" name="Encre 21"/>
                <wp:cNvGraphicFramePr/>
                <a:graphic xmlns:a="http://schemas.openxmlformats.org/drawingml/2006/main">
                  <a:graphicData uri="http://schemas.openxmlformats.org/drawingml/2006/picture">
                    <pic:pic xmlns:pic="http://schemas.openxmlformats.org/drawingml/2006/picture">
                      <pic:nvPicPr>
                        <pic:cNvPr id="21" name="Encre 21"/>
                        <pic:cNvPicPr/>
                      </pic:nvPicPr>
                      <pic:blipFill>
                        <a:blip r:embed="rId15"/>
                        <a:stretch>
                          <a:fillRect/>
                        </a:stretch>
                      </pic:blipFill>
                      <pic:spPr>
                        <a:xfrm>
                          <a:off x="0" y="0"/>
                          <a:ext cx="1569600" cy="159840"/>
                        </a:xfrm>
                        <a:prstGeom prst="rect">
                          <a:avLst/>
                        </a:prstGeom>
                      </pic:spPr>
                    </pic:pic>
                  </a:graphicData>
                </a:graphic>
              </wp:anchor>
            </w:drawing>
          </mc:Fallback>
        </mc:AlternateContent>
      </w:r>
      <w:r>
        <w:rPr>
          <w:rFonts w:ascii="Consolas" w:hAnsi="Consolas"/>
          <w:noProof/>
        </w:rPr>
        <mc:AlternateContent>
          <mc:Choice Requires="wpi">
            <w:drawing>
              <wp:anchor distT="0" distB="0" distL="114300" distR="114300" simplePos="0" relativeHeight="251664384" behindDoc="0" locked="0" layoutInCell="1" allowOverlap="1" wp14:anchorId="0A25C1FE" wp14:editId="5E1055A2">
                <wp:simplePos x="0" y="0"/>
                <wp:positionH relativeFrom="column">
                  <wp:posOffset>-4162970</wp:posOffset>
                </wp:positionH>
                <wp:positionV relativeFrom="paragraph">
                  <wp:posOffset>253215</wp:posOffset>
                </wp:positionV>
                <wp:extent cx="968760" cy="408600"/>
                <wp:effectExtent l="76200" t="133350" r="117475" b="163195"/>
                <wp:wrapNone/>
                <wp:docPr id="13" name="Encre 13"/>
                <wp:cNvGraphicFramePr/>
                <a:graphic xmlns:a="http://schemas.openxmlformats.org/drawingml/2006/main">
                  <a:graphicData uri="http://schemas.microsoft.com/office/word/2010/wordprocessingInk">
                    <w14:contentPart bwMode="auto" r:id="rId16">
                      <w14:nvContentPartPr>
                        <w14:cNvContentPartPr/>
                      </w14:nvContentPartPr>
                      <w14:xfrm>
                        <a:off x="0" y="0"/>
                        <a:ext cx="968760" cy="408600"/>
                      </w14:xfrm>
                    </w14:contentPart>
                  </a:graphicData>
                </a:graphic>
              </wp:anchor>
            </w:drawing>
          </mc:Choice>
          <mc:Fallback>
            <w:pict>
              <v:shapetype w14:anchorId="29651A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3" o:spid="_x0000_s1026" type="#_x0000_t75" style="position:absolute;margin-left:-332pt;margin-top:11.45pt;width:84.8pt;height:49.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">
                <v:imagedata r:id="rId17" o:title=""/>
              </v:shape>
            </w:pict>
          </mc:Fallback>
        </mc:AlternateContent>
      </w:r>
      <w:r>
        <w:rPr>
          <w:rFonts w:ascii="Consolas" w:hAnsi="Consolas"/>
          <w:noProof/>
        </w:rPr>
        <mc:AlternateContent>
          <mc:Choice Requires="wpi">
            <w:drawing>
              <wp:anchor distT="0" distB="0" distL="114300" distR="114300" simplePos="0" relativeHeight="251663360" behindDoc="0" locked="0" layoutInCell="1" allowOverlap="1" wp14:anchorId="5902F5C9" wp14:editId="21F97009">
                <wp:simplePos x="0" y="0"/>
                <wp:positionH relativeFrom="column">
                  <wp:posOffset>-3700010</wp:posOffset>
                </wp:positionH>
                <wp:positionV relativeFrom="paragraph">
                  <wp:posOffset>-80145</wp:posOffset>
                </wp:positionV>
                <wp:extent cx="360" cy="360"/>
                <wp:effectExtent l="95250" t="152400" r="114300" b="152400"/>
                <wp:wrapNone/>
                <wp:docPr id="11" name="Encre 11"/>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70DED7E8" id="Encre 11" o:spid="_x0000_s1026" type="#_x0000_t75" style="position:absolute;margin-left:-295.6pt;margin-top:-14.8pt;width:8.55pt;height:17.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">
                <v:imagedata r:id="rId19" o:title=""/>
              </v:shape>
            </w:pict>
          </mc:Fallback>
        </mc:AlternateContent>
      </w:r>
      <w:r>
        <w:rPr>
          <w:rFonts w:ascii="Consolas" w:hAnsi="Consolas"/>
          <w:noProof/>
        </w:rPr>
        <mc:AlternateContent>
          <mc:Choice Requires="wpi">
            <w:drawing>
              <wp:anchor distT="0" distB="0" distL="114300" distR="114300" simplePos="0" relativeHeight="251662336" behindDoc="0" locked="0" layoutInCell="1" allowOverlap="1" wp14:anchorId="51ED33D8" wp14:editId="3DF3C39C">
                <wp:simplePos x="0" y="0"/>
                <wp:positionH relativeFrom="column">
                  <wp:posOffset>-4195370</wp:posOffset>
                </wp:positionH>
                <wp:positionV relativeFrom="paragraph">
                  <wp:posOffset>-727785</wp:posOffset>
                </wp:positionV>
                <wp:extent cx="360" cy="360"/>
                <wp:effectExtent l="95250" t="152400" r="114300" b="152400"/>
                <wp:wrapNone/>
                <wp:docPr id="10" name="Encre 10"/>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2C9C0AE5" id="Encre 10" o:spid="_x0000_s1026" type="#_x0000_t75" style="position:absolute;margin-left:-334.6pt;margin-top:-65.8pt;width:8.55pt;height:17.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">
                <v:imagedata r:id="rId19" o:title=""/>
              </v:shape>
            </w:pict>
          </mc:Fallback>
        </mc:AlternateContent>
      </w:r>
      <w:r w:rsidR="00AF70A2">
        <w:rPr>
          <w:rFonts w:ascii="Consolas" w:hAnsi="Consolas"/>
        </w:rPr>
        <w:t>Équipe I1</w:t>
      </w:r>
      <w:bookmarkEnd w:id="2"/>
    </w:p>
    <w:bookmarkStart w:id="3" w:name="_Toc120481229"/>
    <w:p w14:paraId="78C7C8D0" w14:textId="1B679104" w:rsidR="00AF70A2" w:rsidRDefault="003030A1" w:rsidP="00AF70A2">
      <w:pPr>
        <w:pStyle w:val="Titre2"/>
      </w:pPr>
      <w:r>
        <w:rPr>
          <w:noProof/>
        </w:rPr>
        <mc:AlternateContent>
          <mc:Choice Requires="aink">
            <w:drawing>
              <wp:anchor distT="0" distB="0" distL="114300" distR="114300" simplePos="0" relativeHeight="251669504" behindDoc="0" locked="0" layoutInCell="1" allowOverlap="1" wp14:anchorId="6A32E3A2" wp14:editId="6083B3B2">
                <wp:simplePos x="0" y="0"/>
                <wp:positionH relativeFrom="column">
                  <wp:posOffset>-4319210</wp:posOffset>
                </wp:positionH>
                <wp:positionV relativeFrom="paragraph">
                  <wp:posOffset>103975</wp:posOffset>
                </wp:positionV>
                <wp:extent cx="86400" cy="745200"/>
                <wp:effectExtent l="76200" t="57150" r="66040" b="74295"/>
                <wp:wrapNone/>
                <wp:docPr id="18" name="Encre 18"/>
                <wp:cNvGraphicFramePr/>
                <a:graphic xmlns:a="http://schemas.openxmlformats.org/drawingml/2006/main">
                  <a:graphicData uri="http://schemas.microsoft.com/office/word/2010/wordprocessingInk">
                    <w14:contentPart bwMode="auto" r:id="rId21">
                      <w14:nvContentPartPr>
                        <w14:cNvContentPartPr/>
                      </w14:nvContentPartPr>
                      <w14:xfrm>
                        <a:off x="0" y="0"/>
                        <a:ext cx="86400" cy="745200"/>
                      </w14:xfrm>
                    </w14:contentPart>
                  </a:graphicData>
                </a:graphic>
              </wp:anchor>
            </w:drawing>
          </mc:Choice>
          <mc:Fallback>
            <w:drawing>
              <wp:anchor distT="0" distB="0" distL="114300" distR="114300" simplePos="0" relativeHeight="251669504" behindDoc="0" locked="0" layoutInCell="1" allowOverlap="1" wp14:anchorId="6A32E3A2" wp14:editId="6083B3B2">
                <wp:simplePos x="0" y="0"/>
                <wp:positionH relativeFrom="column">
                  <wp:posOffset>-4319210</wp:posOffset>
                </wp:positionH>
                <wp:positionV relativeFrom="paragraph">
                  <wp:posOffset>103975</wp:posOffset>
                </wp:positionV>
                <wp:extent cx="86400" cy="745200"/>
                <wp:effectExtent l="76200" t="57150" r="66040" b="74295"/>
                <wp:wrapNone/>
                <wp:docPr id="18" name="Encre 18"/>
                <wp:cNvGraphicFramePr/>
                <a:graphic xmlns:a="http://schemas.openxmlformats.org/drawingml/2006/main">
                  <a:graphicData uri="http://schemas.openxmlformats.org/drawingml/2006/picture">
                    <pic:pic xmlns:pic="http://schemas.openxmlformats.org/drawingml/2006/picture">
                      <pic:nvPicPr>
                        <pic:cNvPr id="18" name="Encre 18"/>
                        <pic:cNvPicPr/>
                      </pic:nvPicPr>
                      <pic:blipFill>
                        <a:blip r:embed="rId22"/>
                        <a:stretch>
                          <a:fillRect/>
                        </a:stretch>
                      </pic:blipFill>
                      <pic:spPr>
                        <a:xfrm>
                          <a:off x="0" y="0"/>
                          <a:ext cx="122040" cy="7808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8480" behindDoc="0" locked="0" layoutInCell="1" allowOverlap="1" wp14:anchorId="69DCB65A" wp14:editId="2BB6C16E">
                <wp:simplePos x="0" y="0"/>
                <wp:positionH relativeFrom="column">
                  <wp:posOffset>-4909970</wp:posOffset>
                </wp:positionH>
                <wp:positionV relativeFrom="paragraph">
                  <wp:posOffset>618415</wp:posOffset>
                </wp:positionV>
                <wp:extent cx="360" cy="360"/>
                <wp:effectExtent l="57150" t="57150" r="57150" b="76200"/>
                <wp:wrapNone/>
                <wp:docPr id="17" name="Encre 17"/>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69DCB65A" wp14:editId="2BB6C16E">
                <wp:simplePos x="0" y="0"/>
                <wp:positionH relativeFrom="column">
                  <wp:posOffset>-4909970</wp:posOffset>
                </wp:positionH>
                <wp:positionV relativeFrom="paragraph">
                  <wp:posOffset>618415</wp:posOffset>
                </wp:positionV>
                <wp:extent cx="360" cy="360"/>
                <wp:effectExtent l="57150" t="57150" r="57150" b="76200"/>
                <wp:wrapNone/>
                <wp:docPr id="17" name="Encre 17"/>
                <wp:cNvGraphicFramePr/>
                <a:graphic xmlns:a="http://schemas.openxmlformats.org/drawingml/2006/main">
                  <a:graphicData uri="http://schemas.openxmlformats.org/drawingml/2006/picture">
                    <pic:pic xmlns:pic="http://schemas.openxmlformats.org/drawingml/2006/picture">
                      <pic:nvPicPr>
                        <pic:cNvPr id="17" name="Encre 17"/>
                        <pic:cNvPicPr/>
                      </pic:nvPicPr>
                      <pic:blipFill>
                        <a:blip r:embed="rId24"/>
                        <a:stretch>
                          <a:fillRect/>
                        </a:stretch>
                      </pic:blipFill>
                      <pic:spPr>
                        <a:xfrm>
                          <a:off x="0" y="0"/>
                          <a:ext cx="36000" cy="36000"/>
                        </a:xfrm>
                        <a:prstGeom prst="rect">
                          <a:avLst/>
                        </a:prstGeom>
                      </pic:spPr>
                    </pic:pic>
                  </a:graphicData>
                </a:graphic>
              </wp:anchor>
            </w:drawing>
          </mc:Fallback>
        </mc:AlternateContent>
      </w:r>
      <w:proofErr w:type="spellStart"/>
      <w:r w:rsidR="00AF70A2">
        <w:t>Canoen</w:t>
      </w:r>
      <w:proofErr w:type="spellEnd"/>
      <w:r w:rsidR="00AF70A2">
        <w:t xml:space="preserve"> Théo</w:t>
      </w:r>
      <w:bookmarkEnd w:id="3"/>
    </w:p>
    <w:p w14:paraId="6F330278" w14:textId="12BF5905" w:rsidR="00B71096" w:rsidRPr="00B71096" w:rsidRDefault="00B71096" w:rsidP="00B71096">
      <w:pPr>
        <w:pStyle w:val="Contenu"/>
      </w:pPr>
      <w:r>
        <w:t xml:space="preserve">Réalisations : classes </w:t>
      </w:r>
      <w:proofErr w:type="spellStart"/>
      <w:r>
        <w:t>titanic</w:t>
      </w:r>
      <w:proofErr w:type="spellEnd"/>
      <w:r>
        <w:t xml:space="preserve"> et iris, test du </w:t>
      </w:r>
      <w:proofErr w:type="spellStart"/>
      <w:r>
        <w:t>Dataset</w:t>
      </w:r>
      <w:proofErr w:type="spellEnd"/>
      <w:r>
        <w:t>, une partie du rapport de classification.</w:t>
      </w:r>
    </w:p>
    <w:bookmarkStart w:id="4" w:name="_Toc120481230"/>
    <w:p w14:paraId="3370DC1F" w14:textId="7E978165" w:rsidR="00AF70A2" w:rsidRDefault="003030A1" w:rsidP="00AF70A2">
      <w:pPr>
        <w:pStyle w:val="Titre2"/>
      </w:pPr>
      <w:r>
        <w:rPr>
          <w:noProof/>
        </w:rPr>
        <mc:AlternateContent>
          <mc:Choice Requires="aink">
            <w:drawing>
              <wp:anchor distT="0" distB="0" distL="114300" distR="114300" simplePos="0" relativeHeight="251677696" behindDoc="0" locked="0" layoutInCell="1" allowOverlap="1" wp14:anchorId="03F4D222" wp14:editId="05C8A6AE">
                <wp:simplePos x="0" y="0"/>
                <wp:positionH relativeFrom="column">
                  <wp:posOffset>-4624130</wp:posOffset>
                </wp:positionH>
                <wp:positionV relativeFrom="paragraph">
                  <wp:posOffset>634095</wp:posOffset>
                </wp:positionV>
                <wp:extent cx="360" cy="360"/>
                <wp:effectExtent l="133350" t="133350" r="76200" b="133350"/>
                <wp:wrapNone/>
                <wp:docPr id="29" name="Encre 29"/>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drawing>
              <wp:anchor distT="0" distB="0" distL="114300" distR="114300" simplePos="0" relativeHeight="251677696" behindDoc="0" locked="0" layoutInCell="1" allowOverlap="1" wp14:anchorId="03F4D222" wp14:editId="05C8A6AE">
                <wp:simplePos x="0" y="0"/>
                <wp:positionH relativeFrom="column">
                  <wp:posOffset>-4624130</wp:posOffset>
                </wp:positionH>
                <wp:positionV relativeFrom="paragraph">
                  <wp:posOffset>634095</wp:posOffset>
                </wp:positionV>
                <wp:extent cx="360" cy="360"/>
                <wp:effectExtent l="133350" t="133350" r="76200" b="133350"/>
                <wp:wrapNone/>
                <wp:docPr id="29" name="Encre 29"/>
                <wp:cNvGraphicFramePr/>
                <a:graphic xmlns:a="http://schemas.openxmlformats.org/drawingml/2006/main">
                  <a:graphicData uri="http://schemas.openxmlformats.org/drawingml/2006/picture">
                    <pic:pic xmlns:pic="http://schemas.openxmlformats.org/drawingml/2006/picture">
                      <pic:nvPicPr>
                        <pic:cNvPr id="29" name="Encre 29"/>
                        <pic:cNvPicPr/>
                      </pic:nvPicPr>
                      <pic:blipFill>
                        <a:blip r:embed="rId26"/>
                        <a:stretch>
                          <a:fillRect/>
                        </a:stretch>
                      </pic:blipFill>
                      <pic:spPr>
                        <a:xfrm>
                          <a:off x="0" y="0"/>
                          <a:ext cx="126000" cy="126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74624" behindDoc="0" locked="0" layoutInCell="1" allowOverlap="1" wp14:anchorId="48951A22" wp14:editId="590CBA1F">
                <wp:simplePos x="0" y="0"/>
                <wp:positionH relativeFrom="column">
                  <wp:posOffset>-5290850</wp:posOffset>
                </wp:positionH>
                <wp:positionV relativeFrom="paragraph">
                  <wp:posOffset>481815</wp:posOffset>
                </wp:positionV>
                <wp:extent cx="360" cy="360"/>
                <wp:effectExtent l="133350" t="133350" r="76200" b="133350"/>
                <wp:wrapNone/>
                <wp:docPr id="24" name="Encre 24"/>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drawing>
              <wp:anchor distT="0" distB="0" distL="114300" distR="114300" simplePos="0" relativeHeight="251674624" behindDoc="0" locked="0" layoutInCell="1" allowOverlap="1" wp14:anchorId="48951A22" wp14:editId="590CBA1F">
                <wp:simplePos x="0" y="0"/>
                <wp:positionH relativeFrom="column">
                  <wp:posOffset>-5290850</wp:posOffset>
                </wp:positionH>
                <wp:positionV relativeFrom="paragraph">
                  <wp:posOffset>481815</wp:posOffset>
                </wp:positionV>
                <wp:extent cx="360" cy="360"/>
                <wp:effectExtent l="133350" t="133350" r="76200" b="133350"/>
                <wp:wrapNone/>
                <wp:docPr id="24" name="Encre 24"/>
                <wp:cNvGraphicFramePr/>
                <a:graphic xmlns:a="http://schemas.openxmlformats.org/drawingml/2006/main">
                  <a:graphicData uri="http://schemas.openxmlformats.org/drawingml/2006/picture">
                    <pic:pic xmlns:pic="http://schemas.openxmlformats.org/drawingml/2006/picture">
                      <pic:nvPicPr>
                        <pic:cNvPr id="24" name="Encre 24"/>
                        <pic:cNvPicPr/>
                      </pic:nvPicPr>
                      <pic:blipFill>
                        <a:blip r:embed="rId28"/>
                        <a:stretch>
                          <a:fillRect/>
                        </a:stretch>
                      </pic:blipFill>
                      <pic:spPr>
                        <a:xfrm>
                          <a:off x="0" y="0"/>
                          <a:ext cx="126000" cy="12600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6432" behindDoc="0" locked="0" layoutInCell="1" allowOverlap="1" wp14:anchorId="53DA3FFA" wp14:editId="3D54EE72">
                <wp:simplePos x="0" y="0"/>
                <wp:positionH relativeFrom="column">
                  <wp:posOffset>-5881250</wp:posOffset>
                </wp:positionH>
                <wp:positionV relativeFrom="paragraph">
                  <wp:posOffset>14895</wp:posOffset>
                </wp:positionV>
                <wp:extent cx="665280" cy="1106640"/>
                <wp:effectExtent l="76200" t="57150" r="40005" b="74930"/>
                <wp:wrapNone/>
                <wp:docPr id="15" name="Encre 15"/>
                <wp:cNvGraphicFramePr/>
                <a:graphic xmlns:a="http://schemas.openxmlformats.org/drawingml/2006/main">
                  <a:graphicData uri="http://schemas.microsoft.com/office/word/2010/wordprocessingInk">
                    <w14:contentPart bwMode="auto" r:id="rId29">
                      <w14:nvContentPartPr>
                        <w14:cNvContentPartPr/>
                      </w14:nvContentPartPr>
                      <w14:xfrm>
                        <a:off x="0" y="0"/>
                        <a:ext cx="665280" cy="1106640"/>
                      </w14:xfrm>
                    </w14:contentPart>
                  </a:graphicData>
                </a:graphic>
              </wp:anchor>
            </w:drawing>
          </mc:Choice>
          <mc:Fallback>
            <w:drawing>
              <wp:anchor distT="0" distB="0" distL="114300" distR="114300" simplePos="0" relativeHeight="251666432" behindDoc="0" locked="0" layoutInCell="1" allowOverlap="1" wp14:anchorId="53DA3FFA" wp14:editId="3D54EE72">
                <wp:simplePos x="0" y="0"/>
                <wp:positionH relativeFrom="column">
                  <wp:posOffset>-5881250</wp:posOffset>
                </wp:positionH>
                <wp:positionV relativeFrom="paragraph">
                  <wp:posOffset>14895</wp:posOffset>
                </wp:positionV>
                <wp:extent cx="665280" cy="1106640"/>
                <wp:effectExtent l="76200" t="57150" r="40005" b="74930"/>
                <wp:wrapNone/>
                <wp:docPr id="15" name="Encre 15"/>
                <wp:cNvGraphicFramePr/>
                <a:graphic xmlns:a="http://schemas.openxmlformats.org/drawingml/2006/main">
                  <a:graphicData uri="http://schemas.openxmlformats.org/drawingml/2006/picture">
                    <pic:pic xmlns:pic="http://schemas.openxmlformats.org/drawingml/2006/picture">
                      <pic:nvPicPr>
                        <pic:cNvPr id="15" name="Encre 15"/>
                        <pic:cNvPicPr/>
                      </pic:nvPicPr>
                      <pic:blipFill>
                        <a:blip r:embed="rId30"/>
                        <a:stretch>
                          <a:fillRect/>
                        </a:stretch>
                      </pic:blipFill>
                      <pic:spPr>
                        <a:xfrm>
                          <a:off x="0" y="0"/>
                          <a:ext cx="700920" cy="1142280"/>
                        </a:xfrm>
                        <a:prstGeom prst="rect">
                          <a:avLst/>
                        </a:prstGeom>
                      </pic:spPr>
                    </pic:pic>
                  </a:graphicData>
                </a:graphic>
              </wp:anchor>
            </w:drawing>
          </mc:Fallback>
        </mc:AlternateContent>
      </w:r>
      <w:r>
        <w:rPr>
          <w:noProof/>
        </w:rPr>
        <mc:AlternateContent>
          <mc:Choice Requires="wpi">
            <w:drawing>
              <wp:anchor distT="0" distB="0" distL="114300" distR="114300" simplePos="0" relativeHeight="251665408" behindDoc="0" locked="0" layoutInCell="1" allowOverlap="1" wp14:anchorId="28BF3FC9" wp14:editId="083480C8">
                <wp:simplePos x="0" y="0"/>
                <wp:positionH relativeFrom="column">
                  <wp:posOffset>-5355290</wp:posOffset>
                </wp:positionH>
                <wp:positionV relativeFrom="paragraph">
                  <wp:posOffset>405495</wp:posOffset>
                </wp:positionV>
                <wp:extent cx="2179080" cy="410760"/>
                <wp:effectExtent l="95250" t="133350" r="107315" b="180340"/>
                <wp:wrapNone/>
                <wp:docPr id="14" name="Encre 14"/>
                <wp:cNvGraphicFramePr/>
                <a:graphic xmlns:a="http://schemas.openxmlformats.org/drawingml/2006/main">
                  <a:graphicData uri="http://schemas.microsoft.com/office/word/2010/wordprocessingInk">
                    <w14:contentPart bwMode="auto" r:id="rId31">
                      <w14:nvContentPartPr>
                        <w14:cNvContentPartPr/>
                      </w14:nvContentPartPr>
                      <w14:xfrm>
                        <a:off x="0" y="0"/>
                        <a:ext cx="2179080" cy="410760"/>
                      </w14:xfrm>
                    </w14:contentPart>
                  </a:graphicData>
                </a:graphic>
              </wp:anchor>
            </w:drawing>
          </mc:Choice>
          <mc:Fallback>
            <w:pict>
              <v:shape w14:anchorId="174C69A9" id="Encre 14" o:spid="_x0000_s1026" type="#_x0000_t75" style="position:absolute;margin-left:-425.9pt;margin-top:23.45pt;width:180.1pt;height:49.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">
                <v:imagedata r:id="rId32" o:title=""/>
              </v:shape>
            </w:pict>
          </mc:Fallback>
        </mc:AlternateContent>
      </w:r>
      <w:r w:rsidR="00AF70A2">
        <w:t xml:space="preserve">De </w:t>
      </w:r>
      <w:proofErr w:type="spellStart"/>
      <w:r w:rsidR="00AF70A2">
        <w:t>Wancker</w:t>
      </w:r>
      <w:proofErr w:type="spellEnd"/>
      <w:r w:rsidR="00AF70A2">
        <w:t xml:space="preserve"> Randy</w:t>
      </w:r>
      <w:bookmarkEnd w:id="4"/>
    </w:p>
    <w:p w14:paraId="154BF927" w14:textId="5A59B7BE" w:rsidR="00B71096" w:rsidRPr="00B71096" w:rsidRDefault="00B71096" w:rsidP="00B71096">
      <w:pPr>
        <w:pStyle w:val="Contenu"/>
      </w:pPr>
      <w:r>
        <w:t xml:space="preserve">Réalisations : classe </w:t>
      </w:r>
      <w:proofErr w:type="spellStart"/>
      <w:r>
        <w:t>NumberNormalizer</w:t>
      </w:r>
      <w:proofErr w:type="spellEnd"/>
      <w:r>
        <w:t xml:space="preserve">, le FXML et l’interface </w:t>
      </w:r>
      <w:proofErr w:type="spellStart"/>
      <w:r>
        <w:t>JavaFX</w:t>
      </w:r>
      <w:proofErr w:type="spellEnd"/>
      <w:r>
        <w:t>.</w:t>
      </w:r>
    </w:p>
    <w:bookmarkStart w:id="5" w:name="_Toc120481231"/>
    <w:p w14:paraId="2389EEA8" w14:textId="3EEAD9DA" w:rsidR="00AF70A2" w:rsidRDefault="003030A1" w:rsidP="00AF70A2">
      <w:pPr>
        <w:pStyle w:val="Titre2"/>
      </w:pPr>
      <w:r>
        <w:rPr>
          <w:noProof/>
        </w:rPr>
        <mc:AlternateContent>
          <mc:Choice Requires="aink">
            <w:drawing>
              <wp:anchor distT="0" distB="0" distL="114300" distR="114300" simplePos="0" relativeHeight="251670528" behindDoc="0" locked="0" layoutInCell="1" allowOverlap="1" wp14:anchorId="6C6CB900" wp14:editId="2AC81387">
                <wp:simplePos x="0" y="0"/>
                <wp:positionH relativeFrom="column">
                  <wp:posOffset>-4271690</wp:posOffset>
                </wp:positionH>
                <wp:positionV relativeFrom="paragraph">
                  <wp:posOffset>403090</wp:posOffset>
                </wp:positionV>
                <wp:extent cx="360" cy="45000"/>
                <wp:effectExtent l="57150" t="57150" r="57150" b="69850"/>
                <wp:wrapNone/>
                <wp:docPr id="19" name="Encre 19"/>
                <wp:cNvGraphicFramePr/>
                <a:graphic xmlns:a="http://schemas.openxmlformats.org/drawingml/2006/main">
                  <a:graphicData uri="http://schemas.microsoft.com/office/word/2010/wordprocessingInk">
                    <w14:contentPart bwMode="auto" r:id="rId33">
                      <w14:nvContentPartPr>
                        <w14:cNvContentPartPr/>
                      </w14:nvContentPartPr>
                      <w14:xfrm>
                        <a:off x="0" y="0"/>
                        <a:ext cx="360" cy="45000"/>
                      </w14:xfrm>
                    </w14:contentPart>
                  </a:graphicData>
                </a:graphic>
              </wp:anchor>
            </w:drawing>
          </mc:Choice>
          <mc:Fallback>
            <w:drawing>
              <wp:anchor distT="0" distB="0" distL="114300" distR="114300" simplePos="0" relativeHeight="251670528" behindDoc="0" locked="0" layoutInCell="1" allowOverlap="1" wp14:anchorId="6C6CB900" wp14:editId="2AC81387">
                <wp:simplePos x="0" y="0"/>
                <wp:positionH relativeFrom="column">
                  <wp:posOffset>-4271690</wp:posOffset>
                </wp:positionH>
                <wp:positionV relativeFrom="paragraph">
                  <wp:posOffset>403090</wp:posOffset>
                </wp:positionV>
                <wp:extent cx="360" cy="45000"/>
                <wp:effectExtent l="57150" t="57150" r="57150" b="69850"/>
                <wp:wrapNone/>
                <wp:docPr id="19" name="Encre 19"/>
                <wp:cNvGraphicFramePr/>
                <a:graphic xmlns:a="http://schemas.openxmlformats.org/drawingml/2006/main">
                  <a:graphicData uri="http://schemas.openxmlformats.org/drawingml/2006/picture">
                    <pic:pic xmlns:pic="http://schemas.openxmlformats.org/drawingml/2006/picture">
                      <pic:nvPicPr>
                        <pic:cNvPr id="19" name="Encre 19"/>
                        <pic:cNvPicPr/>
                      </pic:nvPicPr>
                      <pic:blipFill>
                        <a:blip r:embed="rId34"/>
                        <a:stretch>
                          <a:fillRect/>
                        </a:stretch>
                      </pic:blipFill>
                      <pic:spPr>
                        <a:xfrm>
                          <a:off x="0" y="0"/>
                          <a:ext cx="36000" cy="80640"/>
                        </a:xfrm>
                        <a:prstGeom prst="rect">
                          <a:avLst/>
                        </a:prstGeom>
                      </pic:spPr>
                    </pic:pic>
                  </a:graphicData>
                </a:graphic>
              </wp:anchor>
            </w:drawing>
          </mc:Fallback>
        </mc:AlternateContent>
      </w:r>
      <w:r>
        <w:rPr>
          <w:noProof/>
        </w:rPr>
        <mc:AlternateContent>
          <mc:Choice Requires="aink">
            <w:drawing>
              <wp:anchor distT="0" distB="0" distL="114300" distR="114300" simplePos="0" relativeHeight="251667456" behindDoc="0" locked="0" layoutInCell="1" allowOverlap="1" wp14:anchorId="38D7D0F1" wp14:editId="10236291">
                <wp:simplePos x="0" y="0"/>
                <wp:positionH relativeFrom="column">
                  <wp:posOffset>-4919330</wp:posOffset>
                </wp:positionH>
                <wp:positionV relativeFrom="paragraph">
                  <wp:posOffset>-82910</wp:posOffset>
                </wp:positionV>
                <wp:extent cx="67320" cy="942840"/>
                <wp:effectExtent l="57150" t="57150" r="66040" b="67310"/>
                <wp:wrapNone/>
                <wp:docPr id="16" name="Encre 16"/>
                <wp:cNvGraphicFramePr/>
                <a:graphic xmlns:a="http://schemas.openxmlformats.org/drawingml/2006/main">
                  <a:graphicData uri="http://schemas.microsoft.com/office/word/2010/wordprocessingInk">
                    <w14:contentPart bwMode="auto" r:id="rId35">
                      <w14:nvContentPartPr>
                        <w14:cNvContentPartPr/>
                      </w14:nvContentPartPr>
                      <w14:xfrm>
                        <a:off x="0" y="0"/>
                        <a:ext cx="67320" cy="942840"/>
                      </w14:xfrm>
                    </w14:contentPart>
                  </a:graphicData>
                </a:graphic>
              </wp:anchor>
            </w:drawing>
          </mc:Choice>
          <mc:Fallback>
            <w:drawing>
              <wp:anchor distT="0" distB="0" distL="114300" distR="114300" simplePos="0" relativeHeight="251667456" behindDoc="0" locked="0" layoutInCell="1" allowOverlap="1" wp14:anchorId="38D7D0F1" wp14:editId="10236291">
                <wp:simplePos x="0" y="0"/>
                <wp:positionH relativeFrom="column">
                  <wp:posOffset>-4919330</wp:posOffset>
                </wp:positionH>
                <wp:positionV relativeFrom="paragraph">
                  <wp:posOffset>-82910</wp:posOffset>
                </wp:positionV>
                <wp:extent cx="67320" cy="942840"/>
                <wp:effectExtent l="57150" t="57150" r="66040" b="67310"/>
                <wp:wrapNone/>
                <wp:docPr id="16" name="Encre 16"/>
                <wp:cNvGraphicFramePr/>
                <a:graphic xmlns:a="http://schemas.openxmlformats.org/drawingml/2006/main">
                  <a:graphicData uri="http://schemas.openxmlformats.org/drawingml/2006/picture">
                    <pic:pic xmlns:pic="http://schemas.openxmlformats.org/drawingml/2006/picture">
                      <pic:nvPicPr>
                        <pic:cNvPr id="16" name="Encre 16"/>
                        <pic:cNvPicPr/>
                      </pic:nvPicPr>
                      <pic:blipFill>
                        <a:blip r:embed="rId36"/>
                        <a:stretch>
                          <a:fillRect/>
                        </a:stretch>
                      </pic:blipFill>
                      <pic:spPr>
                        <a:xfrm>
                          <a:off x="0" y="0"/>
                          <a:ext cx="102960" cy="978480"/>
                        </a:xfrm>
                        <a:prstGeom prst="rect">
                          <a:avLst/>
                        </a:prstGeom>
                      </pic:spPr>
                    </pic:pic>
                  </a:graphicData>
                </a:graphic>
              </wp:anchor>
            </w:drawing>
          </mc:Fallback>
        </mc:AlternateContent>
      </w:r>
      <w:r w:rsidR="00AF70A2">
        <w:t>Defossez Florine</w:t>
      </w:r>
      <w:bookmarkEnd w:id="5"/>
    </w:p>
    <w:p w14:paraId="52B45444" w14:textId="2107E736" w:rsidR="00B71096" w:rsidRPr="00B71096" w:rsidRDefault="00B71096" w:rsidP="00B71096">
      <w:pPr>
        <w:pStyle w:val="Contenu"/>
      </w:pPr>
      <w:r>
        <w:t>Réalisations : classe Titanic, autres classes de normalisation, et de</w:t>
      </w:r>
      <w:r w:rsidR="00CF3FA3">
        <w:t xml:space="preserve">s </w:t>
      </w:r>
      <w:r>
        <w:t>tests.</w:t>
      </w:r>
    </w:p>
    <w:p w14:paraId="76EF6A25" w14:textId="53250B48" w:rsidR="002E612B" w:rsidRDefault="00AF70A2" w:rsidP="002E612B">
      <w:pPr>
        <w:pStyle w:val="Titre2"/>
      </w:pPr>
      <w:bookmarkStart w:id="6" w:name="_Toc120481232"/>
      <w:r>
        <w:t>Varlamoff Léopold</w:t>
      </w:r>
      <w:bookmarkEnd w:id="6"/>
    </w:p>
    <w:p w14:paraId="4F2EB80D" w14:textId="24DCFA75" w:rsidR="00B71096" w:rsidRPr="00B71096" w:rsidRDefault="00B71096" w:rsidP="00B71096">
      <w:pPr>
        <w:pStyle w:val="Contenu"/>
      </w:pPr>
      <w:r>
        <w:t xml:space="preserve">Réalisations : organisations des packages et des interfaces, chargement des données, classes </w:t>
      </w:r>
      <w:proofErr w:type="spellStart"/>
      <w:r>
        <w:t>Dataset</w:t>
      </w:r>
      <w:proofErr w:type="spellEnd"/>
      <w:r>
        <w:t xml:space="preserve"> et des distances, le MVC, des tests</w:t>
      </w:r>
      <w:r w:rsidR="002A5EBE">
        <w:t>,</w:t>
      </w:r>
      <w:r>
        <w:t xml:space="preserve"> l’autre partie du rapport.</w:t>
      </w:r>
    </w:p>
    <w:p w14:paraId="7EBF0C2B" w14:textId="4109FD7C" w:rsidR="00481769" w:rsidRPr="00310BF5" w:rsidRDefault="003030A1" w:rsidP="00945F89">
      <w:pPr>
        <w:spacing w:after="200"/>
        <w:jc w:val="both"/>
        <w:rPr>
          <w:rFonts w:ascii="Consolas" w:eastAsiaTheme="majorEastAsia" w:hAnsi="Consolas" w:cstheme="majorBidi"/>
          <w:color w:val="061F57" w:themeColor="text2" w:themeShade="BF"/>
          <w:kern w:val="28"/>
          <w:sz w:val="52"/>
          <w:szCs w:val="32"/>
        </w:rPr>
      </w:pPr>
      <w:r>
        <w:rPr>
          <w:rFonts w:ascii="Consolas" w:eastAsiaTheme="majorEastAsia" w:hAnsi="Consolas" w:cstheme="majorBidi"/>
          <w:noProof/>
          <w:color w:val="061F57" w:themeColor="text2" w:themeShade="BF"/>
          <w:kern w:val="28"/>
          <w:sz w:val="52"/>
          <w:szCs w:val="32"/>
        </w:rPr>
        <mc:AlternateContent>
          <mc:Choice Requires="aink">
            <w:drawing>
              <wp:anchor distT="0" distB="0" distL="114300" distR="114300" simplePos="0" relativeHeight="251678720" behindDoc="0" locked="0" layoutInCell="1" allowOverlap="1" wp14:anchorId="374E5E2E" wp14:editId="2F4D0F05">
                <wp:simplePos x="0" y="0"/>
                <wp:positionH relativeFrom="column">
                  <wp:posOffset>-3538370</wp:posOffset>
                </wp:positionH>
                <wp:positionV relativeFrom="paragraph">
                  <wp:posOffset>320965</wp:posOffset>
                </wp:positionV>
                <wp:extent cx="360" cy="360"/>
                <wp:effectExtent l="133350" t="133350" r="76200" b="133350"/>
                <wp:wrapNone/>
                <wp:docPr id="30" name="Encre 30"/>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drawing>
              <wp:anchor distT="0" distB="0" distL="114300" distR="114300" simplePos="0" relativeHeight="251678720" behindDoc="0" locked="0" layoutInCell="1" allowOverlap="1" wp14:anchorId="374E5E2E" wp14:editId="2F4D0F05">
                <wp:simplePos x="0" y="0"/>
                <wp:positionH relativeFrom="column">
                  <wp:posOffset>-3538370</wp:posOffset>
                </wp:positionH>
                <wp:positionV relativeFrom="paragraph">
                  <wp:posOffset>320965</wp:posOffset>
                </wp:positionV>
                <wp:extent cx="360" cy="360"/>
                <wp:effectExtent l="133350" t="133350" r="76200" b="133350"/>
                <wp:wrapNone/>
                <wp:docPr id="30" name="Encre 30"/>
                <wp:cNvGraphicFramePr/>
                <a:graphic xmlns:a="http://schemas.openxmlformats.org/drawingml/2006/main">
                  <a:graphicData uri="http://schemas.openxmlformats.org/drawingml/2006/picture">
                    <pic:pic xmlns:pic="http://schemas.openxmlformats.org/drawingml/2006/picture">
                      <pic:nvPicPr>
                        <pic:cNvPr id="30" name="Encre 30"/>
                        <pic:cNvPicPr/>
                      </pic:nvPicPr>
                      <pic:blipFill>
                        <a:blip r:embed="rId38"/>
                        <a:stretch>
                          <a:fillRect/>
                        </a:stretch>
                      </pic:blipFill>
                      <pic:spPr>
                        <a:xfrm>
                          <a:off x="0" y="0"/>
                          <a:ext cx="126000" cy="126000"/>
                        </a:xfrm>
                        <a:prstGeom prst="rect">
                          <a:avLst/>
                        </a:prstGeom>
                      </pic:spPr>
                    </pic:pic>
                  </a:graphicData>
                </a:graphic>
              </wp:anchor>
            </w:drawing>
          </mc:Fallback>
        </mc:AlternateContent>
      </w:r>
      <w:r>
        <w:rPr>
          <w:rFonts w:ascii="Consolas" w:eastAsiaTheme="majorEastAsia" w:hAnsi="Consolas" w:cstheme="majorBidi"/>
          <w:noProof/>
          <w:color w:val="061F57" w:themeColor="text2" w:themeShade="BF"/>
          <w:kern w:val="28"/>
          <w:sz w:val="52"/>
          <w:szCs w:val="32"/>
        </w:rPr>
        <mc:AlternateContent>
          <mc:Choice Requires="aink">
            <w:drawing>
              <wp:anchor distT="0" distB="0" distL="114300" distR="114300" simplePos="0" relativeHeight="251676672" behindDoc="0" locked="0" layoutInCell="1" allowOverlap="1" wp14:anchorId="5C05B7BF" wp14:editId="0F183607">
                <wp:simplePos x="0" y="0"/>
                <wp:positionH relativeFrom="column">
                  <wp:posOffset>-4404890</wp:posOffset>
                </wp:positionH>
                <wp:positionV relativeFrom="paragraph">
                  <wp:posOffset>454525</wp:posOffset>
                </wp:positionV>
                <wp:extent cx="360" cy="360"/>
                <wp:effectExtent l="133350" t="133350" r="76200" b="133350"/>
                <wp:wrapNone/>
                <wp:docPr id="28" name="Encre 28"/>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drawing>
              <wp:anchor distT="0" distB="0" distL="114300" distR="114300" simplePos="0" relativeHeight="251676672" behindDoc="0" locked="0" layoutInCell="1" allowOverlap="1" wp14:anchorId="5C05B7BF" wp14:editId="0F183607">
                <wp:simplePos x="0" y="0"/>
                <wp:positionH relativeFrom="column">
                  <wp:posOffset>-4404890</wp:posOffset>
                </wp:positionH>
                <wp:positionV relativeFrom="paragraph">
                  <wp:posOffset>454525</wp:posOffset>
                </wp:positionV>
                <wp:extent cx="360" cy="360"/>
                <wp:effectExtent l="133350" t="133350" r="76200" b="133350"/>
                <wp:wrapNone/>
                <wp:docPr id="28" name="Encre 28"/>
                <wp:cNvGraphicFramePr/>
                <a:graphic xmlns:a="http://schemas.openxmlformats.org/drawingml/2006/main">
                  <a:graphicData uri="http://schemas.openxmlformats.org/drawingml/2006/picture">
                    <pic:pic xmlns:pic="http://schemas.openxmlformats.org/drawingml/2006/picture">
                      <pic:nvPicPr>
                        <pic:cNvPr id="28" name="Encre 28"/>
                        <pic:cNvPicPr/>
                      </pic:nvPicPr>
                      <pic:blipFill>
                        <a:blip r:embed="rId40"/>
                        <a:stretch>
                          <a:fillRect/>
                        </a:stretch>
                      </pic:blipFill>
                      <pic:spPr>
                        <a:xfrm>
                          <a:off x="0" y="0"/>
                          <a:ext cx="126000" cy="126000"/>
                        </a:xfrm>
                        <a:prstGeom prst="rect">
                          <a:avLst/>
                        </a:prstGeom>
                      </pic:spPr>
                    </pic:pic>
                  </a:graphicData>
                </a:graphic>
              </wp:anchor>
            </w:drawing>
          </mc:Fallback>
        </mc:AlternateContent>
      </w:r>
      <w:r>
        <w:rPr>
          <w:rFonts w:ascii="Consolas" w:eastAsiaTheme="majorEastAsia" w:hAnsi="Consolas" w:cstheme="majorBidi"/>
          <w:noProof/>
          <w:color w:val="061F57" w:themeColor="text2" w:themeShade="BF"/>
          <w:kern w:val="28"/>
          <w:sz w:val="52"/>
          <w:szCs w:val="32"/>
        </w:rPr>
        <mc:AlternateContent>
          <mc:Choice Requires="aink">
            <w:drawing>
              <wp:anchor distT="0" distB="0" distL="114300" distR="114300" simplePos="0" relativeHeight="251675648" behindDoc="0" locked="0" layoutInCell="1" allowOverlap="1" wp14:anchorId="2281BDAA" wp14:editId="13E84788">
                <wp:simplePos x="0" y="0"/>
                <wp:positionH relativeFrom="column">
                  <wp:posOffset>-6207050</wp:posOffset>
                </wp:positionH>
                <wp:positionV relativeFrom="paragraph">
                  <wp:posOffset>-3292715</wp:posOffset>
                </wp:positionV>
                <wp:extent cx="4955040" cy="8336160"/>
                <wp:effectExtent l="114300" t="133350" r="131445" b="122555"/>
                <wp:wrapNone/>
                <wp:docPr id="25" name="Encre 25"/>
                <wp:cNvGraphicFramePr/>
                <a:graphic xmlns:a="http://schemas.openxmlformats.org/drawingml/2006/main">
                  <a:graphicData uri="http://schemas.microsoft.com/office/word/2010/wordprocessingInk">
                    <w14:contentPart bwMode="auto" r:id="rId41">
                      <w14:nvContentPartPr>
                        <w14:cNvContentPartPr/>
                      </w14:nvContentPartPr>
                      <w14:xfrm>
                        <a:off x="0" y="0"/>
                        <a:ext cx="4955040" cy="8336160"/>
                      </w14:xfrm>
                    </w14:contentPart>
                  </a:graphicData>
                </a:graphic>
              </wp:anchor>
            </w:drawing>
          </mc:Choice>
          <mc:Fallback>
            <w:drawing>
              <wp:anchor distT="0" distB="0" distL="114300" distR="114300" simplePos="0" relativeHeight="251675648" behindDoc="0" locked="0" layoutInCell="1" allowOverlap="1" wp14:anchorId="2281BDAA" wp14:editId="13E84788">
                <wp:simplePos x="0" y="0"/>
                <wp:positionH relativeFrom="column">
                  <wp:posOffset>-6207050</wp:posOffset>
                </wp:positionH>
                <wp:positionV relativeFrom="paragraph">
                  <wp:posOffset>-3292715</wp:posOffset>
                </wp:positionV>
                <wp:extent cx="4955040" cy="8336160"/>
                <wp:effectExtent l="114300" t="133350" r="131445" b="122555"/>
                <wp:wrapNone/>
                <wp:docPr id="25" name="Encre 25"/>
                <wp:cNvGraphicFramePr/>
                <a:graphic xmlns:a="http://schemas.openxmlformats.org/drawingml/2006/main">
                  <a:graphicData uri="http://schemas.openxmlformats.org/drawingml/2006/picture">
                    <pic:pic xmlns:pic="http://schemas.openxmlformats.org/drawingml/2006/picture">
                      <pic:nvPicPr>
                        <pic:cNvPr id="25" name="Encre 25"/>
                        <pic:cNvPicPr/>
                      </pic:nvPicPr>
                      <pic:blipFill>
                        <a:blip r:embed="rId42"/>
                        <a:stretch>
                          <a:fillRect/>
                        </a:stretch>
                      </pic:blipFill>
                      <pic:spPr>
                        <a:xfrm>
                          <a:off x="0" y="0"/>
                          <a:ext cx="5080680" cy="8461800"/>
                        </a:xfrm>
                        <a:prstGeom prst="rect">
                          <a:avLst/>
                        </a:prstGeom>
                      </pic:spPr>
                    </pic:pic>
                  </a:graphicData>
                </a:graphic>
              </wp:anchor>
            </w:drawing>
          </mc:Fallback>
        </mc:AlternateContent>
      </w:r>
      <w:r>
        <w:rPr>
          <w:rFonts w:ascii="Consolas" w:eastAsiaTheme="majorEastAsia" w:hAnsi="Consolas" w:cstheme="majorBidi"/>
          <w:noProof/>
          <w:color w:val="061F57" w:themeColor="text2" w:themeShade="BF"/>
          <w:kern w:val="28"/>
          <w:sz w:val="52"/>
          <w:szCs w:val="32"/>
        </w:rPr>
        <mc:AlternateContent>
          <mc:Choice Requires="aink">
            <w:drawing>
              <wp:anchor distT="0" distB="0" distL="114300" distR="114300" simplePos="0" relativeHeight="251671552" behindDoc="0" locked="0" layoutInCell="1" allowOverlap="1" wp14:anchorId="3AC591CE" wp14:editId="282E0AF3">
                <wp:simplePos x="0" y="0"/>
                <wp:positionH relativeFrom="column">
                  <wp:posOffset>-5566970</wp:posOffset>
                </wp:positionH>
                <wp:positionV relativeFrom="paragraph">
                  <wp:posOffset>-471035</wp:posOffset>
                </wp:positionV>
                <wp:extent cx="3376440" cy="1897920"/>
                <wp:effectExtent l="76200" t="57150" r="33655" b="64770"/>
                <wp:wrapNone/>
                <wp:docPr id="20" name="Encre 20"/>
                <wp:cNvGraphicFramePr/>
                <a:graphic xmlns:a="http://schemas.openxmlformats.org/drawingml/2006/main">
                  <a:graphicData uri="http://schemas.microsoft.com/office/word/2010/wordprocessingInk">
                    <w14:contentPart bwMode="auto" r:id="rId43">
                      <w14:nvContentPartPr>
                        <w14:cNvContentPartPr/>
                      </w14:nvContentPartPr>
                      <w14:xfrm>
                        <a:off x="0" y="0"/>
                        <a:ext cx="3376440" cy="1897920"/>
                      </w14:xfrm>
                    </w14:contentPart>
                  </a:graphicData>
                </a:graphic>
              </wp:anchor>
            </w:drawing>
          </mc:Choice>
          <mc:Fallback>
            <w:drawing>
              <wp:anchor distT="0" distB="0" distL="114300" distR="114300" simplePos="0" relativeHeight="251671552" behindDoc="0" locked="0" layoutInCell="1" allowOverlap="1" wp14:anchorId="3AC591CE" wp14:editId="282E0AF3">
                <wp:simplePos x="0" y="0"/>
                <wp:positionH relativeFrom="column">
                  <wp:posOffset>-5566970</wp:posOffset>
                </wp:positionH>
                <wp:positionV relativeFrom="paragraph">
                  <wp:posOffset>-471035</wp:posOffset>
                </wp:positionV>
                <wp:extent cx="3376440" cy="1897920"/>
                <wp:effectExtent l="76200" t="57150" r="33655" b="64770"/>
                <wp:wrapNone/>
                <wp:docPr id="20" name="Encre 20"/>
                <wp:cNvGraphicFramePr/>
                <a:graphic xmlns:a="http://schemas.openxmlformats.org/drawingml/2006/main">
                  <a:graphicData uri="http://schemas.openxmlformats.org/drawingml/2006/picture">
                    <pic:pic xmlns:pic="http://schemas.openxmlformats.org/drawingml/2006/picture">
                      <pic:nvPicPr>
                        <pic:cNvPr id="20" name="Encre 20"/>
                        <pic:cNvPicPr/>
                      </pic:nvPicPr>
                      <pic:blipFill>
                        <a:blip r:embed="rId44"/>
                        <a:stretch>
                          <a:fillRect/>
                        </a:stretch>
                      </pic:blipFill>
                      <pic:spPr>
                        <a:xfrm>
                          <a:off x="0" y="0"/>
                          <a:ext cx="3412080" cy="1933560"/>
                        </a:xfrm>
                        <a:prstGeom prst="rect">
                          <a:avLst/>
                        </a:prstGeom>
                      </pic:spPr>
                    </pic:pic>
                  </a:graphicData>
                </a:graphic>
              </wp:anchor>
            </w:drawing>
          </mc:Fallback>
        </mc:AlternateContent>
      </w:r>
    </w:p>
    <w:p w14:paraId="4F1AAC50" w14:textId="0A52A99E" w:rsidR="002B1A65" w:rsidRDefault="00AF70A2" w:rsidP="00945F89">
      <w:pPr>
        <w:pStyle w:val="Titre1"/>
        <w:jc w:val="both"/>
        <w:rPr>
          <w:rFonts w:ascii="Consolas" w:hAnsi="Consolas"/>
        </w:rPr>
      </w:pPr>
      <w:bookmarkStart w:id="7" w:name="_Toc120481233"/>
      <w:r>
        <w:rPr>
          <w:rFonts w:ascii="Consolas" w:hAnsi="Consolas"/>
        </w:rPr>
        <w:t>Analyse des données</w:t>
      </w:r>
      <w:bookmarkEnd w:id="7"/>
    </w:p>
    <w:p w14:paraId="006CF6D4" w14:textId="16E825B9" w:rsidR="003030A1" w:rsidRDefault="003030A1" w:rsidP="003030A1">
      <w:pPr>
        <w:pStyle w:val="Titre2"/>
      </w:pPr>
      <w:bookmarkStart w:id="8" w:name="_Toc120481234"/>
      <w:r>
        <w:t>Chargement des données</w:t>
      </w:r>
      <w:bookmarkEnd w:id="8"/>
    </w:p>
    <w:p w14:paraId="62FBE28D" w14:textId="27C0ABC5" w:rsidR="003030A1" w:rsidRDefault="003030A1" w:rsidP="00BF1732">
      <w:pPr>
        <w:pStyle w:val="Contenu"/>
        <w:ind w:firstLine="720"/>
        <w:jc w:val="both"/>
      </w:pPr>
      <w:r>
        <w:t xml:space="preserve">Pour charger les données, nous considérons que chaque instance de la classe </w:t>
      </w:r>
      <w:r w:rsidRPr="00C06B1B">
        <w:rPr>
          <w:rFonts w:ascii="Fira Code" w:hAnsi="Fira Code" w:cs="Fira Code"/>
          <w:sz w:val="24"/>
          <w:szCs w:val="24"/>
        </w:rPr>
        <w:t>‘</w:t>
      </w:r>
      <w:proofErr w:type="spellStart"/>
      <w:r w:rsidRPr="00C06B1B">
        <w:rPr>
          <w:rFonts w:ascii="Fira Code" w:hAnsi="Fira Code" w:cs="Fira Code"/>
          <w:sz w:val="24"/>
          <w:szCs w:val="24"/>
        </w:rPr>
        <w:t>Dataset</w:t>
      </w:r>
      <w:proofErr w:type="spellEnd"/>
      <w:r w:rsidRPr="00C06B1B">
        <w:rPr>
          <w:rFonts w:ascii="Fira Code" w:hAnsi="Fira Code" w:cs="Fira Code"/>
          <w:sz w:val="24"/>
          <w:szCs w:val="24"/>
        </w:rPr>
        <w:t>’</w:t>
      </w:r>
      <w:r>
        <w:t xml:space="preserve"> peut contenir un type de point. Nous demandons la classe des points qui seront ajoutés dans le set et chargeons les données à l’aide de la librairie </w:t>
      </w:r>
      <w:r w:rsidR="00C06B1B" w:rsidRPr="005B63DD">
        <w:rPr>
          <w:rFonts w:ascii="Fira Code" w:hAnsi="Fira Code" w:cs="Fira Code"/>
          <w:sz w:val="24"/>
          <w:szCs w:val="24"/>
        </w:rPr>
        <w:t>‘</w:t>
      </w:r>
      <w:proofErr w:type="spellStart"/>
      <w:r w:rsidR="00C06B1B" w:rsidRPr="005B63DD">
        <w:rPr>
          <w:rFonts w:ascii="Fira Code" w:hAnsi="Fira Code" w:cs="Fira Code"/>
          <w:sz w:val="24"/>
          <w:szCs w:val="24"/>
        </w:rPr>
        <w:t>opencsv</w:t>
      </w:r>
      <w:proofErr w:type="spellEnd"/>
      <w:r w:rsidR="00C06B1B" w:rsidRPr="005B63DD">
        <w:rPr>
          <w:rFonts w:ascii="Fira Code" w:hAnsi="Fira Code" w:cs="Fira Code"/>
          <w:sz w:val="24"/>
          <w:szCs w:val="24"/>
        </w:rPr>
        <w:t>’</w:t>
      </w:r>
      <w:r w:rsidR="00C06B1B">
        <w:t>. Dans le cas où il nous manquerait des données, comme c’est le cas plusieurs fois dans les données du Titanic, nous avons décidé de simplement mettre les valeurs à la valeur minimale de la colonne. Nous avons hésité à mettre les valeurs absentes à 0, mais dans le cas où aucune autre valeur n’est à 0, cela « fausse » la normalisation.</w:t>
      </w:r>
    </w:p>
    <w:p w14:paraId="03A22795" w14:textId="77777777" w:rsidR="00C06B1B" w:rsidRDefault="00C06B1B" w:rsidP="003030A1">
      <w:pPr>
        <w:pStyle w:val="Contenu"/>
      </w:pPr>
    </w:p>
    <w:p w14:paraId="44BB50FA" w14:textId="77777777" w:rsidR="00210DEF" w:rsidRDefault="00210DEF">
      <w:pPr>
        <w:spacing w:after="200"/>
        <w:rPr>
          <w:rFonts w:eastAsiaTheme="majorEastAsia" w:cstheme="majorBidi"/>
          <w:b w:val="0"/>
          <w:sz w:val="36"/>
          <w:szCs w:val="26"/>
        </w:rPr>
      </w:pPr>
      <w:bookmarkStart w:id="9" w:name="_Toc120481235"/>
      <w:r>
        <w:br w:type="page"/>
      </w:r>
    </w:p>
    <w:p w14:paraId="75D6B611" w14:textId="39852A7A" w:rsidR="00C06B1B" w:rsidRDefault="00C06B1B" w:rsidP="00C06B1B">
      <w:pPr>
        <w:pStyle w:val="Titre2"/>
      </w:pPr>
      <w:r>
        <w:lastRenderedPageBreak/>
        <w:t>Types de données</w:t>
      </w:r>
      <w:r w:rsidR="00CE70B2">
        <w:t xml:space="preserve"> et normalisation</w:t>
      </w:r>
      <w:bookmarkEnd w:id="9"/>
    </w:p>
    <w:p w14:paraId="597402FA" w14:textId="7D5C4E76" w:rsidR="00C06B1B" w:rsidRDefault="00C06B1B" w:rsidP="00BF1732">
      <w:pPr>
        <w:pStyle w:val="Contenu"/>
        <w:ind w:firstLine="360"/>
        <w:jc w:val="both"/>
      </w:pPr>
      <w:r>
        <w:t xml:space="preserve">Pour effectuer </w:t>
      </w:r>
      <w:r w:rsidR="00CE70B2">
        <w:t>les calculs et la classification, nous avons travaillé avec plusieurs types de données :</w:t>
      </w:r>
    </w:p>
    <w:p w14:paraId="593B0A63" w14:textId="1B09A13B" w:rsidR="00CE70B2" w:rsidRDefault="00CE70B2" w:rsidP="00BF1732">
      <w:pPr>
        <w:pStyle w:val="Contenu"/>
        <w:numPr>
          <w:ilvl w:val="0"/>
          <w:numId w:val="5"/>
        </w:numPr>
        <w:jc w:val="both"/>
      </w:pPr>
      <w:r>
        <w:t xml:space="preserve">Des valeurs numériques (par exemple une longueur de pétale), que nous normalisons grâce à la formule </w:t>
      </w:r>
      <m:oMath>
        <m:sSub>
          <m:sSubPr>
            <m:ctrlPr>
              <w:rPr>
                <w:rFonts w:ascii="Cambria Math" w:hAnsi="Cambria Math"/>
                <w:i/>
              </w:rPr>
            </m:ctrlPr>
          </m:sSubPr>
          <m:e>
            <m:r>
              <w:rPr>
                <w:rFonts w:ascii="Cambria Math" w:hAnsi="Cambria Math"/>
              </w:rPr>
              <m:t>val</m:t>
            </m:r>
          </m:e>
          <m:sub>
            <m:r>
              <w:rPr>
                <w:rFonts w:ascii="Cambria Math" w:hAnsi="Cambria Math"/>
              </w:rPr>
              <m:t>norm</m:t>
            </m:r>
          </m:sub>
        </m:sSub>
        <m:r>
          <w:rPr>
            <w:rFonts w:ascii="Cambria Math" w:hAnsi="Cambria Math"/>
          </w:rPr>
          <m:t xml:space="preserve">= </m:t>
        </m:r>
        <m:f>
          <m:fPr>
            <m:ctrlPr>
              <w:rPr>
                <w:rFonts w:ascii="Cambria Math" w:hAnsi="Cambria Math"/>
                <w:i/>
              </w:rPr>
            </m:ctrlPr>
          </m:fPr>
          <m:num>
            <m:r>
              <w:rPr>
                <w:rFonts w:ascii="Cambria Math" w:hAnsi="Cambria Math"/>
              </w:rPr>
              <m:t>val-min</m:t>
            </m:r>
          </m:num>
          <m:den>
            <m:r>
              <w:rPr>
                <w:rFonts w:ascii="Cambria Math" w:hAnsi="Cambria Math"/>
              </w:rPr>
              <m:t>max-min</m:t>
            </m:r>
          </m:den>
        </m:f>
      </m:oMath>
      <w:r>
        <w:t xml:space="preserve">  où min et max sont respectivement les valeurs minimales et maximales de la colonne en </w:t>
      </w:r>
      <w:r w:rsidR="001D5F9C">
        <w:t>traitée</w:t>
      </w:r>
      <w:r>
        <w:t>.</w:t>
      </w:r>
    </w:p>
    <w:p w14:paraId="538F7F11" w14:textId="1CA00C9B" w:rsidR="00CE70B2" w:rsidRDefault="00CE70B2" w:rsidP="00BF1732">
      <w:pPr>
        <w:pStyle w:val="Contenu"/>
        <w:numPr>
          <w:ilvl w:val="0"/>
          <w:numId w:val="5"/>
        </w:numPr>
        <w:jc w:val="both"/>
      </w:pPr>
      <w:r>
        <w:t>Des valeurs ordinales</w:t>
      </w:r>
      <w:r w:rsidR="009B5833">
        <w:t>, comme une classe de passager</w:t>
      </w:r>
      <w:r>
        <w:t>. La normalisation</w:t>
      </w:r>
      <w:r w:rsidR="00BF64C4">
        <w:t xml:space="preserve"> consiste</w:t>
      </w:r>
      <w:r>
        <w:t xml:space="preserve"> à trier les différentes valeurs possibles et à leur attribuer une valeur entre 0 et 1</w:t>
      </w:r>
      <w:r w:rsidR="00A5682E">
        <w:t xml:space="preserve"> </w:t>
      </w:r>
      <w:r>
        <w:t>selon leur ordre d’importance.</w:t>
      </w:r>
    </w:p>
    <w:p w14:paraId="78BC3F6E" w14:textId="06497684" w:rsidR="00CE70B2" w:rsidRDefault="00CE70B2" w:rsidP="00BF1732">
      <w:pPr>
        <w:pStyle w:val="Contenu"/>
        <w:numPr>
          <w:ilvl w:val="0"/>
          <w:numId w:val="5"/>
        </w:numPr>
        <w:jc w:val="both"/>
      </w:pPr>
      <w:r>
        <w:t>Des valeurs énumératives</w:t>
      </w:r>
      <w:r w:rsidR="00500D28">
        <w:t xml:space="preserve"> comme un port de départ. La normalisation est similaire à celle des données ordinales, sauf que l’ordre est arbitraire : cela n’a pas d’impact tant que </w:t>
      </w:r>
      <w:r w:rsidR="00210DEF">
        <w:t>cet ordre</w:t>
      </w:r>
      <w:r w:rsidR="00500D28">
        <w:t xml:space="preserve"> est constant.</w:t>
      </w:r>
    </w:p>
    <w:p w14:paraId="43C53D67" w14:textId="2AC3D76F" w:rsidR="004425E0" w:rsidRDefault="004425E0" w:rsidP="00BF1732">
      <w:pPr>
        <w:pStyle w:val="Contenu"/>
        <w:numPr>
          <w:ilvl w:val="0"/>
          <w:numId w:val="5"/>
        </w:numPr>
        <w:jc w:val="both"/>
      </w:pPr>
      <w:r>
        <w:t xml:space="preserve">Des valeurs booléennes, par exemple si un Pokémon est légendaire ou pas. </w:t>
      </w:r>
      <w:r w:rsidR="001D5F9C">
        <w:t>Une valeur vraie</w:t>
      </w:r>
      <w:r>
        <w:t xml:space="preserve"> équivaut simplement à 1 et faux à 0.</w:t>
      </w:r>
    </w:p>
    <w:p w14:paraId="4EE89FFC" w14:textId="0E4F7592" w:rsidR="001D5F9C" w:rsidRDefault="003D35C3" w:rsidP="00BF1732">
      <w:pPr>
        <w:pStyle w:val="Contenu"/>
        <w:numPr>
          <w:ilvl w:val="0"/>
          <w:numId w:val="5"/>
        </w:numPr>
        <w:jc w:val="both"/>
      </w:pPr>
      <w:r>
        <w:t>Enfin, nous avons travaillé avec des valeurs binaires, comme le sexe d’un passager. La normalisation est la même que pour des valeurs booléennes : une valeur vaut 1 et l’autre 0.</w:t>
      </w:r>
    </w:p>
    <w:p w14:paraId="195E275A" w14:textId="4C185BD8" w:rsidR="00682581" w:rsidRDefault="00682581" w:rsidP="00682581">
      <w:pPr>
        <w:pStyle w:val="Contenu"/>
      </w:pPr>
    </w:p>
    <w:p w14:paraId="5D88577E" w14:textId="0C8C9AA8" w:rsidR="00682581" w:rsidRDefault="00682581" w:rsidP="00682581">
      <w:pPr>
        <w:pStyle w:val="Titre2"/>
      </w:pPr>
      <w:bookmarkStart w:id="10" w:name="_Toc120481236"/>
      <w:r>
        <w:t>Distances</w:t>
      </w:r>
      <w:bookmarkEnd w:id="10"/>
    </w:p>
    <w:p w14:paraId="34FA5F33" w14:textId="4D3FB705" w:rsidR="00682581" w:rsidRDefault="00682581" w:rsidP="00BF1732">
      <w:pPr>
        <w:pStyle w:val="Contenu"/>
        <w:ind w:firstLine="360"/>
        <w:jc w:val="both"/>
      </w:pPr>
      <w:r>
        <w:t>Pour implémenter l’algorithme k-NN, nous avons besoin de calculer la distance entre différents points. Nous avons implémenté 3 types de distances différentes :</w:t>
      </w:r>
    </w:p>
    <w:p w14:paraId="205D2B36" w14:textId="01E716D8" w:rsidR="00682581" w:rsidRDefault="00682581" w:rsidP="00BF1732">
      <w:pPr>
        <w:pStyle w:val="Contenu"/>
        <w:numPr>
          <w:ilvl w:val="0"/>
          <w:numId w:val="5"/>
        </w:numPr>
        <w:jc w:val="both"/>
      </w:pPr>
      <w:r>
        <w:t xml:space="preserve">La distance euclidienne, de formule  </w:t>
      </w:r>
      <m:oMath>
        <m:r>
          <w:rPr>
            <w:rFonts w:ascii="Cambria Math" w:hAnsi="Cambria Math"/>
          </w:rPr>
          <m:t>d</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r>
                  <w:rPr>
                    <w:rFonts w:ascii="Cambria Math" w:hAnsi="Cambria Math"/>
                  </w:rPr>
                  <m:t>(p-q)²</m:t>
                </m:r>
              </m:e>
            </m:nary>
          </m:e>
        </m:rad>
      </m:oMath>
      <w:r w:rsidR="00B71096">
        <w:t>,</w:t>
      </w:r>
      <w:r>
        <w:t xml:space="preserve"> est implémentée sur les données normalisée.</w:t>
      </w:r>
    </w:p>
    <w:p w14:paraId="5A49FAC9" w14:textId="33BE122F" w:rsidR="00682581" w:rsidRDefault="00682581" w:rsidP="00BF1732">
      <w:pPr>
        <w:pStyle w:val="Contenu"/>
        <w:numPr>
          <w:ilvl w:val="0"/>
          <w:numId w:val="5"/>
        </w:numPr>
        <w:jc w:val="both"/>
      </w:pPr>
      <w:r>
        <w:t>La distance de Manhattan, de formule</w:t>
      </w:r>
      <w:r w:rsidR="00B71096">
        <w:t xml:space="preserve"> </w:t>
      </w:r>
      <w:r>
        <w:t xml:space="preserve"> </w:t>
      </w:r>
      <m:oMath>
        <m:r>
          <w:rPr>
            <w:rFonts w:ascii="Cambria Math" w:hAnsi="Cambria Math"/>
          </w:rPr>
          <m:t>d</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p-q</m:t>
                </m:r>
              </m:e>
            </m:d>
          </m:e>
        </m:nary>
      </m:oMath>
      <w:r w:rsidR="00B71096">
        <w:t>, est également implémentée sur les données normalisées.</w:t>
      </w:r>
    </w:p>
    <w:p w14:paraId="344B1940" w14:textId="0CC1B5C6" w:rsidR="00B71096" w:rsidRPr="00682581" w:rsidRDefault="00B71096" w:rsidP="00BF1732">
      <w:pPr>
        <w:pStyle w:val="Contenu"/>
        <w:numPr>
          <w:ilvl w:val="0"/>
          <w:numId w:val="5"/>
        </w:numPr>
        <w:jc w:val="both"/>
      </w:pPr>
      <w:r>
        <w:t xml:space="preserve">Une méthode de distance complétement aléatoire, qui est choisi par la méthode </w:t>
      </w:r>
      <w:r w:rsidRPr="00B71096">
        <w:rPr>
          <w:rFonts w:ascii="Fira Code" w:hAnsi="Fira Code" w:cs="Fira Code"/>
          <w:sz w:val="24"/>
          <w:szCs w:val="24"/>
        </w:rPr>
        <w:t>‘</w:t>
      </w:r>
      <w:proofErr w:type="spellStart"/>
      <w:r w:rsidRPr="00B71096">
        <w:rPr>
          <w:rFonts w:ascii="Fira Code" w:hAnsi="Fira Code" w:cs="Fira Code"/>
          <w:sz w:val="24"/>
          <w:szCs w:val="24"/>
        </w:rPr>
        <w:t>Math.random</w:t>
      </w:r>
      <w:proofErr w:type="spellEnd"/>
      <w:r w:rsidRPr="00B71096">
        <w:rPr>
          <w:rFonts w:ascii="Fira Code" w:hAnsi="Fira Code" w:cs="Fira Code"/>
          <w:sz w:val="24"/>
          <w:szCs w:val="24"/>
        </w:rPr>
        <w:t>()’</w:t>
      </w:r>
      <w:r>
        <w:t xml:space="preserve">, c’est-à-dire des valeurs pseudo-aléatoires comprises dans l’intervalle </w:t>
      </w:r>
      <m:oMath>
        <m:d>
          <m:dPr>
            <m:begChr m:val="["/>
            <m:endChr m:val="["/>
            <m:ctrlPr>
              <w:rPr>
                <w:rFonts w:ascii="Cambria Math" w:hAnsi="Cambria Math"/>
                <w:i/>
              </w:rPr>
            </m:ctrlPr>
          </m:dPr>
          <m:e>
            <m:r>
              <w:rPr>
                <w:rFonts w:ascii="Cambria Math" w:hAnsi="Cambria Math"/>
              </w:rPr>
              <m:t>0,1</m:t>
            </m:r>
          </m:e>
        </m:d>
      </m:oMath>
      <w:r>
        <w:t>.</w:t>
      </w:r>
    </w:p>
    <w:p w14:paraId="520C1599" w14:textId="19ED6654" w:rsidR="00452188" w:rsidRDefault="00452188">
      <w:pPr>
        <w:spacing w:after="200"/>
        <w:rPr>
          <w:b w:val="0"/>
        </w:rPr>
      </w:pPr>
      <w:r>
        <w:br w:type="page"/>
      </w:r>
    </w:p>
    <w:p w14:paraId="4117F370" w14:textId="6215C023" w:rsidR="002E612B" w:rsidRDefault="00AF70A2" w:rsidP="002E612B">
      <w:pPr>
        <w:pStyle w:val="Titre1"/>
        <w:jc w:val="both"/>
        <w:rPr>
          <w:rFonts w:ascii="Consolas" w:hAnsi="Consolas"/>
        </w:rPr>
      </w:pPr>
      <w:bookmarkStart w:id="11" w:name="_Toc120481237"/>
      <w:r>
        <w:rPr>
          <w:rFonts w:ascii="Consolas" w:hAnsi="Consolas"/>
        </w:rPr>
        <w:lastRenderedPageBreak/>
        <w:t>Implémentation de k-NN</w:t>
      </w:r>
      <w:bookmarkEnd w:id="11"/>
    </w:p>
    <w:p w14:paraId="56920713" w14:textId="0C1CD364" w:rsidR="002E612B" w:rsidRDefault="002E612B" w:rsidP="00C06B1B">
      <w:pPr>
        <w:pStyle w:val="Contenu"/>
        <w:ind w:firstLine="720"/>
        <w:jc w:val="both"/>
      </w:pPr>
      <w:r>
        <w:t xml:space="preserve">Pour implémenter l’algorithme k-NN, </w:t>
      </w:r>
      <w:r w:rsidR="00BD3370">
        <w:t>nous avons besoin de 3 paramètres</w:t>
      </w:r>
      <w:r w:rsidR="00206005">
        <w:t xml:space="preserve"> en plus de la liste de toutes les données importées</w:t>
      </w:r>
      <w:r w:rsidR="00BD3370">
        <w:t xml:space="preserve">. Premièrement, le ‘k’ en question, c’est-à-dire combien de voisin l’algorithme doit-il prendre un compte pour prendre une décision. Ensuite, le point à classer. Finalement, la méthode accepte une </w:t>
      </w:r>
      <w:r w:rsidR="00BD3370" w:rsidRPr="00BD4CD2">
        <w:rPr>
          <w:rFonts w:ascii="Fira Code" w:hAnsi="Fira Code" w:cs="Fira Code"/>
          <w:sz w:val="24"/>
          <w:szCs w:val="24"/>
        </w:rPr>
        <w:t>‘Distance’</w:t>
      </w:r>
      <w:r w:rsidR="00BD3370">
        <w:t xml:space="preserve">, c’est-à-dire une implémentation d’une distance à utiliser. Comme décrit précédemment, nous avons </w:t>
      </w:r>
      <w:r w:rsidR="0079645B">
        <w:t>3</w:t>
      </w:r>
      <w:r w:rsidR="00BD3370">
        <w:t xml:space="preserve"> types de distances différentes : </w:t>
      </w:r>
      <w:r w:rsidR="000C0402">
        <w:t>distance euclidienne et de Manhattan adaptées pour des valeurs normalisées</w:t>
      </w:r>
      <w:r w:rsidR="0079645B">
        <w:t xml:space="preserve"> et une distance aléatoire.</w:t>
      </w:r>
    </w:p>
    <w:p w14:paraId="0C30D30B" w14:textId="0E9EEBF8" w:rsidR="00521581" w:rsidRDefault="00CB7D63" w:rsidP="00C06B1B">
      <w:pPr>
        <w:pStyle w:val="Contenu"/>
        <w:jc w:val="both"/>
      </w:pPr>
      <w:r>
        <w:t xml:space="preserve">Nous avons également créé une class </w:t>
      </w:r>
      <w:r w:rsidRPr="00BD4CD2">
        <w:rPr>
          <w:rFonts w:ascii="Fira Code" w:hAnsi="Fira Code" w:cs="Fira Code"/>
          <w:sz w:val="24"/>
          <w:szCs w:val="24"/>
        </w:rPr>
        <w:t>‘Couple’</w:t>
      </w:r>
      <w:r>
        <w:t xml:space="preserve"> qui permet de stocker un point avec une distance en double, ce qui nous permet de pouvoir facilement trouver les plus proches voisins d’un point.</w:t>
      </w:r>
    </w:p>
    <w:p w14:paraId="17BBE204" w14:textId="5AA15D68" w:rsidR="00CB7D63" w:rsidRDefault="00CB7D63" w:rsidP="00C06B1B">
      <w:pPr>
        <w:pStyle w:val="Contenu"/>
        <w:ind w:firstLine="720"/>
        <w:jc w:val="both"/>
      </w:pPr>
      <w:r>
        <w:t xml:space="preserve">Notre algorithme commence par remplir une liste de Couple. Ces couples sont instanciés avec chaque point du set de données et la distance à laquelle ce point est du point que nous voulons classer. Une fois la liste alimentée, nous utilisons la méthode </w:t>
      </w:r>
      <w:r w:rsidRPr="00BD4CD2">
        <w:rPr>
          <w:rFonts w:ascii="Fira Code" w:hAnsi="Fira Code" w:cs="Fira Code"/>
          <w:sz w:val="24"/>
          <w:szCs w:val="24"/>
        </w:rPr>
        <w:t>‘</w:t>
      </w:r>
      <w:proofErr w:type="spellStart"/>
      <w:r w:rsidRPr="00BD4CD2">
        <w:rPr>
          <w:rFonts w:ascii="Fira Code" w:hAnsi="Fira Code" w:cs="Fira Code"/>
          <w:sz w:val="24"/>
          <w:szCs w:val="24"/>
        </w:rPr>
        <w:t>List.sort</w:t>
      </w:r>
      <w:proofErr w:type="spellEnd"/>
      <w:r w:rsidRPr="00BD4CD2">
        <w:rPr>
          <w:rFonts w:ascii="Fira Code" w:hAnsi="Fira Code" w:cs="Fira Code"/>
          <w:sz w:val="24"/>
          <w:szCs w:val="24"/>
        </w:rPr>
        <w:t>()’</w:t>
      </w:r>
      <w:r>
        <w:t xml:space="preserve"> avec un comparateur que nous avons créé. Celui-ci effectue simplement une comparaison sur les distances de chaque couple. Après l’invocation de cette méthode, la liste est triée dans l’ordre croissant des distances. Il ne reste plus qu’à retourner un tableau contenant les </w:t>
      </w:r>
      <w:r w:rsidR="00BD4CD2">
        <w:t>k premiers points de la liste.</w:t>
      </w:r>
    </w:p>
    <w:p w14:paraId="7B894F8C" w14:textId="1B0AB0F2" w:rsidR="00BD4CD2" w:rsidRDefault="00BD4CD2" w:rsidP="00C06B1B">
      <w:pPr>
        <w:pStyle w:val="Contenu"/>
        <w:jc w:val="both"/>
      </w:pPr>
      <w:r>
        <w:t xml:space="preserve">Nous avons choisi cette approche car nous l’avons trouvé simple et qu’elle a l’avantage de manipuler des méthodes implémentées par le langage Java, ce qui </w:t>
      </w:r>
      <w:r w:rsidR="001D7DF9">
        <w:t>garantit</w:t>
      </w:r>
      <w:r>
        <w:t xml:space="preserve"> de bonnes performances même sur d</w:t>
      </w:r>
      <w:r w:rsidR="00D656C9">
        <w:t>’</w:t>
      </w:r>
      <w:r>
        <w:t>énormes sets de données. En effet, la méthode sort utilise l’algorithme merge</w:t>
      </w:r>
      <w:r w:rsidR="00521581">
        <w:t xml:space="preserve"> </w:t>
      </w:r>
      <w:r>
        <w:t>sort</w:t>
      </w:r>
      <w:r w:rsidR="009976A3">
        <w:t xml:space="preserve"> (ou tri fusion en français)</w:t>
      </w:r>
      <w:r>
        <w:t xml:space="preserve"> qui garantit une complexité </w:t>
      </w:r>
      <w:r w:rsidR="005B5C28">
        <w:t xml:space="preserve">temporelle </w:t>
      </w:r>
      <w:r>
        <w:t xml:space="preserve">de </w:t>
      </w:r>
      <m:oMath>
        <m:r>
          <w:rPr>
            <w:rFonts w:ascii="Cambria Math" w:hAnsi="Cambria Math"/>
          </w:rPr>
          <m:t>O(n log(n))</m:t>
        </m:r>
      </m:oMath>
      <w:r>
        <w:t>, quel que soit le nombre de point de nos fichiers CSV.</w:t>
      </w:r>
    </w:p>
    <w:p w14:paraId="1AFB7B64" w14:textId="3CB96F70" w:rsidR="00521581" w:rsidRDefault="00521581" w:rsidP="002E612B">
      <w:pPr>
        <w:pStyle w:val="Contenu"/>
      </w:pPr>
    </w:p>
    <w:p w14:paraId="6FA8E58F" w14:textId="77777777" w:rsidR="00D656C9" w:rsidRDefault="00521581" w:rsidP="00C06B1B">
      <w:pPr>
        <w:pStyle w:val="Contenu"/>
        <w:ind w:firstLine="720"/>
        <w:jc w:val="both"/>
      </w:pPr>
      <w:r>
        <w:t>Après avoir trouvé</w:t>
      </w:r>
      <w:r w:rsidR="006A3DDE">
        <w:t xml:space="preserve"> les k plus proches voisins, </w:t>
      </w:r>
      <w:r w:rsidR="00660440">
        <w:t>nous avons décidé</w:t>
      </w:r>
      <w:r w:rsidR="00D656C9">
        <w:t>, dans un premier temps, de sonder les points sur leur classe. Si une classe est majoritaire, alors c’est celle qui sera attribuée au point à classer.</w:t>
      </w:r>
    </w:p>
    <w:p w14:paraId="223CDA8E" w14:textId="1C101673" w:rsidR="002E612B" w:rsidRPr="00480364" w:rsidRDefault="00D656C9" w:rsidP="00480364">
      <w:pPr>
        <w:pStyle w:val="Contenu"/>
        <w:jc w:val="both"/>
      </w:pPr>
      <w:r>
        <w:t>En revanche, dans le cas o</w:t>
      </w:r>
      <w:r w:rsidR="000D756E">
        <w:t>ù plusieurs classes</w:t>
      </w:r>
      <w:r w:rsidR="00480364">
        <w:t xml:space="preserve"> sont majoritaires</w:t>
      </w:r>
      <w:r w:rsidR="009E6492">
        <w:t>, nous utilisons le principe du vote majoritaire : pour chaque point, nous appliquons la formule</w:t>
      </w:r>
      <w:r w:rsidR="00170FC5">
        <w:t xml:space="preserve"> </w:t>
      </w:r>
      <m:oMath>
        <m:r>
          <w:rPr>
            <w:rFonts w:ascii="Cambria Math" w:hAnsi="Cambria Math"/>
          </w:rPr>
          <m:t>ω=</m:t>
        </m:r>
        <m:f>
          <m:fPr>
            <m:ctrlPr>
              <w:rPr>
                <w:rFonts w:ascii="Cambria Math" w:hAnsi="Cambria Math"/>
                <w:i/>
              </w:rPr>
            </m:ctrlPr>
          </m:fPr>
          <m:num>
            <m:r>
              <w:rPr>
                <w:rFonts w:ascii="Cambria Math" w:hAnsi="Cambria Math"/>
              </w:rPr>
              <m:t>1</m:t>
            </m:r>
          </m:num>
          <m:den>
            <m:r>
              <w:rPr>
                <w:rFonts w:ascii="Cambria Math" w:hAnsi="Cambria Math"/>
              </w:rPr>
              <m:t>d²</m:t>
            </m:r>
          </m:den>
        </m:f>
      </m:oMath>
      <w:r w:rsidR="00170FC5">
        <w:t xml:space="preserve"> </w:t>
      </w:r>
      <w:r w:rsidR="001D7DF9">
        <w:t xml:space="preserve">. Pour avoir le vote de chaque classe, on fait la somme des </w:t>
      </w:r>
      <w:r w:rsidR="001D7DF9">
        <w:rPr>
          <w:rFonts w:cstheme="minorHAnsi"/>
        </w:rPr>
        <w:t>ω</w:t>
      </w:r>
      <w:r w:rsidR="00170FC5">
        <w:t>. La classe qui à la plus de poids sera finalement appliquée au point.</w:t>
      </w:r>
    </w:p>
    <w:p w14:paraId="1FE84117" w14:textId="67FD2F5F" w:rsidR="00660440" w:rsidRPr="00660440" w:rsidRDefault="00AF70A2" w:rsidP="00660440">
      <w:pPr>
        <w:pStyle w:val="Titre1"/>
        <w:jc w:val="both"/>
        <w:rPr>
          <w:rFonts w:ascii="Consolas" w:hAnsi="Consolas"/>
        </w:rPr>
      </w:pPr>
      <w:bookmarkStart w:id="12" w:name="_Toc120481238"/>
      <w:r>
        <w:rPr>
          <w:rFonts w:ascii="Consolas" w:hAnsi="Consolas"/>
        </w:rPr>
        <w:lastRenderedPageBreak/>
        <w:t>Robustesse des modèles</w:t>
      </w:r>
      <w:bookmarkEnd w:id="1"/>
      <w:bookmarkEnd w:id="12"/>
    </w:p>
    <w:p w14:paraId="6527B8F2" w14:textId="6AC212C4" w:rsidR="00660440" w:rsidRDefault="00660440" w:rsidP="00660440">
      <w:pPr>
        <w:pStyle w:val="Titre2"/>
      </w:pPr>
      <w:bookmarkStart w:id="13" w:name="_Toc120481239"/>
      <w:r>
        <w:t>Avec fichier de test</w:t>
      </w:r>
      <w:bookmarkEnd w:id="13"/>
    </w:p>
    <w:p w14:paraId="3256C8AA" w14:textId="3F3A88DF" w:rsidR="00206005" w:rsidRDefault="00206005" w:rsidP="003030A1">
      <w:pPr>
        <w:pStyle w:val="Contenu"/>
        <w:ind w:firstLine="720"/>
      </w:pPr>
      <w:r>
        <w:t>Lorsqu</w:t>
      </w:r>
      <w:r w:rsidR="000D756E">
        <w:t>’u</w:t>
      </w:r>
      <w:r>
        <w:t>n fichier de test nous est fourni</w:t>
      </w:r>
      <w:r w:rsidR="000D756E">
        <w:t>, ce qui est le cas uniquement avec les données des Pokémons</w:t>
      </w:r>
      <w:r>
        <w:t xml:space="preserve">, nous avons décidé de simplement </w:t>
      </w:r>
      <w:r w:rsidR="00EA4446">
        <w:t>faire tourner l’algorithme k-NN sur les données</w:t>
      </w:r>
      <w:r w:rsidR="006236AF">
        <w:t xml:space="preserve"> de test</w:t>
      </w:r>
      <w:r w:rsidR="00EA4446">
        <w:t xml:space="preserve"> et de comparer le taux de réussite de celui-ci par rapport aux données du fichier test.</w:t>
      </w:r>
    </w:p>
    <w:p w14:paraId="43A19EFD" w14:textId="77777777" w:rsidR="005770FC" w:rsidRDefault="005770FC" w:rsidP="00206005">
      <w:pPr>
        <w:pStyle w:val="Contenu"/>
      </w:pPr>
    </w:p>
    <w:p w14:paraId="62C3D564" w14:textId="64A0D40F" w:rsidR="005770FC" w:rsidRDefault="005770FC" w:rsidP="005770FC">
      <w:pPr>
        <w:pStyle w:val="Contenu"/>
      </w:pPr>
      <w:r>
        <w:tab/>
      </w:r>
      <m:oMath>
        <m:r>
          <w:rPr>
            <w:rFonts w:ascii="Cambria Math" w:hAnsi="Cambria Math"/>
          </w:rPr>
          <m:t xml:space="preserve">robustesse(k)= </m:t>
        </m:r>
        <m:f>
          <m:fPr>
            <m:ctrlPr>
              <w:rPr>
                <w:rFonts w:ascii="Cambria Math" w:hAnsi="Cambria Math"/>
                <w:i/>
              </w:rPr>
            </m:ctrlPr>
          </m:fPr>
          <m:num>
            <m:r>
              <w:rPr>
                <w:rFonts w:ascii="Cambria Math" w:hAnsi="Cambria Math"/>
              </w:rPr>
              <m:t>taux de réussite de k-NN</m:t>
            </m:r>
          </m:num>
          <m:den>
            <m:r>
              <w:rPr>
                <w:rFonts w:ascii="Cambria Math" w:hAnsi="Cambria Math"/>
              </w:rPr>
              <m:t>nb de points test total</m:t>
            </m:r>
          </m:den>
        </m:f>
      </m:oMath>
      <w:r>
        <w:t xml:space="preserve"> </w:t>
      </w:r>
    </w:p>
    <w:p w14:paraId="08F41F8A" w14:textId="186AADAD" w:rsidR="005F392B" w:rsidRDefault="005F392B" w:rsidP="005770FC">
      <w:pPr>
        <w:pStyle w:val="Contenu"/>
      </w:pPr>
    </w:p>
    <w:p w14:paraId="3937AB73" w14:textId="47E057C4" w:rsidR="00F511C2" w:rsidRDefault="005F392B" w:rsidP="00C06B1B">
      <w:pPr>
        <w:pStyle w:val="Contenu"/>
        <w:jc w:val="both"/>
        <w:rPr>
          <w:rFonts w:cstheme="minorHAnsi"/>
          <w:szCs w:val="28"/>
        </w:rPr>
      </w:pPr>
      <w:r w:rsidRPr="007F24FF">
        <w:rPr>
          <w:b/>
          <w:bCs/>
          <w:u w:val="single"/>
        </w:rPr>
        <w:t>Scénario</w:t>
      </w:r>
      <w:r>
        <w:t> :</w:t>
      </w:r>
      <w:r w:rsidR="00C06B1B">
        <w:tab/>
      </w:r>
      <w:r>
        <w:t xml:space="preserve"> robustesse </w:t>
      </w:r>
      <w:r w:rsidR="00893D7D">
        <w:t>du modèle des</w:t>
      </w:r>
      <w:r>
        <w:t xml:space="preserve"> données Pokémon </w:t>
      </w:r>
      <w:r w:rsidRPr="007F24FF">
        <w:rPr>
          <w:rFonts w:ascii="Fira Code" w:hAnsi="Fira Code" w:cs="Fira Code"/>
          <w:sz w:val="24"/>
          <w:szCs w:val="24"/>
        </w:rPr>
        <w:t>‘pokemon_train.csv’</w:t>
      </w:r>
      <w:r>
        <w:t xml:space="preserve"> grâce au fichier de test </w:t>
      </w:r>
      <w:r w:rsidRPr="007F24FF">
        <w:rPr>
          <w:rFonts w:ascii="Fira Code" w:hAnsi="Fira Code" w:cs="Fira Code"/>
          <w:sz w:val="24"/>
          <w:szCs w:val="24"/>
        </w:rPr>
        <w:t>‘pokemon_test.csv’</w:t>
      </w:r>
      <w:r w:rsidR="0033335F">
        <w:rPr>
          <w:rFonts w:ascii="Fira Code" w:hAnsi="Fira Code" w:cs="Fira Code"/>
          <w:sz w:val="24"/>
          <w:szCs w:val="24"/>
        </w:rPr>
        <w:t xml:space="preserve"> </w:t>
      </w:r>
      <w:r w:rsidR="0033335F">
        <w:rPr>
          <w:rFonts w:cstheme="minorHAnsi"/>
          <w:szCs w:val="28"/>
        </w:rPr>
        <w:t>en utilisant la distance de Manhattan normalisée.</w:t>
      </w:r>
    </w:p>
    <w:p w14:paraId="6ECBA958" w14:textId="77777777" w:rsidR="00F511C2" w:rsidRDefault="00F511C2" w:rsidP="0033335F">
      <w:pPr>
        <w:pStyle w:val="Contenu"/>
        <w:rPr>
          <w:rFonts w:cstheme="minorHAnsi"/>
          <w:szCs w:val="28"/>
        </w:rPr>
      </w:pPr>
    </w:p>
    <w:p w14:paraId="236EFC7F" w14:textId="7994121C" w:rsidR="0034200B" w:rsidRPr="0033335F" w:rsidRDefault="00F820D1" w:rsidP="0034200B">
      <w:pPr>
        <w:pStyle w:val="Contenu"/>
        <w:jc w:val="center"/>
        <w:rPr>
          <w:rFonts w:cstheme="minorHAnsi"/>
          <w:szCs w:val="28"/>
        </w:rPr>
      </w:pPr>
      <w:r>
        <w:rPr>
          <w:rFonts w:cstheme="minorHAnsi"/>
          <w:noProof/>
          <w:szCs w:val="28"/>
        </w:rPr>
        <w:drawing>
          <wp:inline distT="0" distB="0" distL="0" distR="0" wp14:anchorId="2837D486" wp14:editId="1B6D7315">
            <wp:extent cx="3752850" cy="26765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7384" t="15174" r="17384" b="14925"/>
                    <a:stretch/>
                  </pic:blipFill>
                  <pic:spPr bwMode="auto">
                    <a:xfrm>
                      <a:off x="0" y="0"/>
                      <a:ext cx="3752850"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2C823B2F" w14:textId="77777777" w:rsidR="005F392B" w:rsidRDefault="005F392B" w:rsidP="005770FC">
      <w:pPr>
        <w:pStyle w:val="Contenu"/>
      </w:pPr>
    </w:p>
    <w:p w14:paraId="49FF498A" w14:textId="5E7BA7CA" w:rsidR="00660440" w:rsidRDefault="00660440" w:rsidP="00660440">
      <w:pPr>
        <w:pStyle w:val="Titre2"/>
      </w:pPr>
      <w:bookmarkStart w:id="14" w:name="_Toc120481240"/>
      <w:r>
        <w:t>Sans fichier de test</w:t>
      </w:r>
      <w:bookmarkEnd w:id="14"/>
    </w:p>
    <w:p w14:paraId="2D11D718" w14:textId="082AD523" w:rsidR="0052275F" w:rsidRDefault="000D756E" w:rsidP="00C06B1B">
      <w:pPr>
        <w:pStyle w:val="Contenu"/>
        <w:ind w:firstLine="720"/>
        <w:jc w:val="both"/>
      </w:pPr>
      <w:r>
        <w:t>Dans les autres cas où nous n’avions pas de fichier de test, comme c’est le cas avec les données des iris, nous avons utilisé la technique de cross-validation (ou validation croisée)</w:t>
      </w:r>
      <w:r w:rsidR="00635A2E">
        <w:t xml:space="preserve">, </w:t>
      </w:r>
      <w:r w:rsidR="00BD2D30">
        <w:t>notamment</w:t>
      </w:r>
      <w:r w:rsidR="00635A2E">
        <w:t xml:space="preserve"> la validation croisée d'un contre tous.</w:t>
      </w:r>
      <w:r w:rsidR="0052275F">
        <w:t xml:space="preserve"> Celle-ci se base sur </w:t>
      </w:r>
      <w:r w:rsidR="00D05965">
        <w:t>le principe</w:t>
      </w:r>
      <w:r w:rsidR="0052275F">
        <w:t xml:space="preserve"> de tester chaque point du set individuellement grâce à tous les autres. </w:t>
      </w:r>
    </w:p>
    <w:p w14:paraId="75E949E4" w14:textId="5AC3FC84" w:rsidR="0052275F" w:rsidRDefault="0052275F" w:rsidP="00C06B1B">
      <w:pPr>
        <w:pStyle w:val="Contenu"/>
        <w:jc w:val="both"/>
      </w:pPr>
      <w:r>
        <w:lastRenderedPageBreak/>
        <w:t>Pour réaliser cette validation</w:t>
      </w:r>
      <w:r w:rsidR="00635A2E">
        <w:t xml:space="preserve">, </w:t>
      </w:r>
      <w:r>
        <w:t>nous itérons sur notre set de données. A chaque itération, nous divisons le set en deux parties distinctes : la première est constituée uniquement du point sur lequel l’itérateur pointe</w:t>
      </w:r>
      <w:r w:rsidR="00A8522B">
        <w:t xml:space="preserve"> et sera le set de test</w:t>
      </w:r>
      <w:r>
        <w:t xml:space="preserve">, et la seconde est constituée de tous les autres. </w:t>
      </w:r>
      <w:r w:rsidR="00265A17">
        <w:t xml:space="preserve">On </w:t>
      </w:r>
      <w:r w:rsidR="00ED03B7">
        <w:t>applique</w:t>
      </w:r>
      <w:r w:rsidR="00265A17">
        <w:t xml:space="preserve"> ensuite l</w:t>
      </w:r>
      <w:r w:rsidR="00EA4446">
        <w:t>’algorithme k-NN</w:t>
      </w:r>
      <w:r w:rsidR="00ED03B7">
        <w:t xml:space="preserve"> sur ce point et on compare les résultats avec les données de départ.</w:t>
      </w:r>
    </w:p>
    <w:p w14:paraId="48E0E891" w14:textId="391E1BE1" w:rsidR="000D756E" w:rsidRDefault="00635A2E" w:rsidP="00C06B1B">
      <w:pPr>
        <w:pStyle w:val="Contenu"/>
        <w:jc w:val="both"/>
      </w:pPr>
      <w:r>
        <w:t>Nous avons choisi cette technique de validation car elle a l’avantage d’effectuer un nombre de tests égal au nombre de données du set, ce qui nous permet d’avoir une robustesse plus fiable</w:t>
      </w:r>
      <w:r w:rsidR="00D05965">
        <w:t>, sans avoir un temps de calcul trop important (il existe d’autre</w:t>
      </w:r>
      <w:r w:rsidR="00265A17">
        <w:t>s</w:t>
      </w:r>
      <w:r w:rsidR="00D05965">
        <w:t xml:space="preserve"> techniques de validation croisée se basant sur le même principe mais avec un échantillon de test supérieur à 1, ce qui démultiplie les calculs). </w:t>
      </w:r>
    </w:p>
    <w:p w14:paraId="53204F31" w14:textId="77777777" w:rsidR="00FF4DCA" w:rsidRDefault="00FF4DCA" w:rsidP="00C06B1B">
      <w:pPr>
        <w:pStyle w:val="Contenu"/>
        <w:jc w:val="both"/>
      </w:pPr>
    </w:p>
    <w:p w14:paraId="1B94E723" w14:textId="1FBA679E" w:rsidR="00FF4DCA" w:rsidRDefault="00FF4DCA" w:rsidP="00C06B1B">
      <w:pPr>
        <w:pStyle w:val="Contenu"/>
        <w:jc w:val="both"/>
      </w:pPr>
      <w:r>
        <w:tab/>
      </w:r>
      <m:oMath>
        <m:r>
          <w:rPr>
            <w:rFonts w:ascii="Cambria Math" w:hAnsi="Cambria Math"/>
          </w:rPr>
          <m:t xml:space="preserve">robustesse(k)=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résultats de k-NN</m:t>
                </m:r>
              </m:e>
            </m:nary>
          </m:num>
          <m:den>
            <m:r>
              <w:rPr>
                <w:rFonts w:ascii="Cambria Math" w:hAnsi="Cambria Math"/>
              </w:rPr>
              <m:t>nb de points test total</m:t>
            </m:r>
          </m:den>
        </m:f>
      </m:oMath>
    </w:p>
    <w:p w14:paraId="6F6F0550" w14:textId="112BC008" w:rsidR="00FF4DCA" w:rsidRDefault="00FF4DCA" w:rsidP="00C06B1B">
      <w:pPr>
        <w:pStyle w:val="Contenu"/>
        <w:jc w:val="both"/>
      </w:pPr>
    </w:p>
    <w:p w14:paraId="5672B105" w14:textId="1BBEF447" w:rsidR="00FF4DCA" w:rsidRDefault="00893D7D" w:rsidP="00C06B1B">
      <w:pPr>
        <w:pStyle w:val="Contenu"/>
        <w:jc w:val="both"/>
      </w:pPr>
      <w:r w:rsidRPr="00BD2D30">
        <w:rPr>
          <w:b/>
          <w:bCs/>
          <w:u w:val="single"/>
        </w:rPr>
        <w:t>Scénario</w:t>
      </w:r>
      <w:r>
        <w:t xml:space="preserve"> : robustesse </w:t>
      </w:r>
      <w:r w:rsidR="00B67944">
        <w:t>du modèle des</w:t>
      </w:r>
      <w:r>
        <w:t xml:space="preserve"> données </w:t>
      </w:r>
      <w:r w:rsidR="0034200B">
        <w:t xml:space="preserve">de Pokémon </w:t>
      </w:r>
      <w:r w:rsidR="0034200B" w:rsidRPr="009309CA">
        <w:rPr>
          <w:rFonts w:ascii="Fira Code" w:hAnsi="Fira Code" w:cs="Fira Code"/>
          <w:sz w:val="24"/>
          <w:szCs w:val="24"/>
        </w:rPr>
        <w:t>‘pokemon_test.csv’</w:t>
      </w:r>
      <w:r w:rsidR="0034200B">
        <w:t xml:space="preserve"> en validation croisée, en utilisant la distance de Manhattan normalisée</w:t>
      </w:r>
    </w:p>
    <w:p w14:paraId="07AE0D41" w14:textId="77777777" w:rsidR="00F820D1" w:rsidRDefault="00F820D1" w:rsidP="000D756E">
      <w:pPr>
        <w:pStyle w:val="Contenu"/>
      </w:pPr>
    </w:p>
    <w:p w14:paraId="6F716B5F" w14:textId="18FED4CE" w:rsidR="00F820D1" w:rsidRDefault="00F820D1" w:rsidP="00F820D1">
      <w:pPr>
        <w:pStyle w:val="Contenu"/>
        <w:jc w:val="center"/>
      </w:pPr>
      <w:r>
        <w:rPr>
          <w:noProof/>
        </w:rPr>
        <w:drawing>
          <wp:inline distT="0" distB="0" distL="0" distR="0" wp14:anchorId="5A27E2AA" wp14:editId="70D7A417">
            <wp:extent cx="3743325" cy="26765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7384" t="14713" r="17549" b="15212"/>
                    <a:stretch/>
                  </pic:blipFill>
                  <pic:spPr bwMode="auto">
                    <a:xfrm>
                      <a:off x="0" y="0"/>
                      <a:ext cx="374332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0336A587" w14:textId="6278D27B" w:rsidR="00931D8E" w:rsidRDefault="00931D8E" w:rsidP="00F820D1">
      <w:pPr>
        <w:pStyle w:val="Contenu"/>
        <w:jc w:val="center"/>
      </w:pPr>
    </w:p>
    <w:p w14:paraId="217BDB86" w14:textId="7E890055" w:rsidR="003030A1" w:rsidRPr="000D756E" w:rsidRDefault="00931D8E" w:rsidP="00452188">
      <w:pPr>
        <w:pStyle w:val="Contenu"/>
        <w:jc w:val="both"/>
      </w:pPr>
      <w:r>
        <w:t>On observe bien que pour les deux cas de test, on obtient des valeurs similaires mais tout de même différentes.</w:t>
      </w:r>
    </w:p>
    <w:sectPr w:rsidR="003030A1" w:rsidRPr="000D756E" w:rsidSect="000168C0">
      <w:headerReference w:type="default" r:id="rId47"/>
      <w:footerReference w:type="default" r:id="rId48"/>
      <w:pgSz w:w="11906" w:h="16838" w:code="9"/>
      <w:pgMar w:top="1417" w:right="1417" w:bottom="1417" w:left="1417"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D1BC2" w14:textId="77777777" w:rsidR="00F26551" w:rsidRDefault="00F26551">
      <w:r>
        <w:separator/>
      </w:r>
    </w:p>
    <w:p w14:paraId="4ACEC8E1" w14:textId="77777777" w:rsidR="00F26551" w:rsidRDefault="00F26551"/>
  </w:endnote>
  <w:endnote w:type="continuationSeparator" w:id="0">
    <w:p w14:paraId="00A84AB0" w14:textId="77777777" w:rsidR="00F26551" w:rsidRDefault="00F26551">
      <w:r>
        <w:continuationSeparator/>
      </w:r>
    </w:p>
    <w:p w14:paraId="5345E108" w14:textId="77777777" w:rsidR="00F26551" w:rsidRDefault="00F265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ira Code">
    <w:panose1 w:val="020B0809050000020004"/>
    <w:charset w:val="00"/>
    <w:family w:val="auto"/>
    <w:pitch w:val="fixed"/>
    <w:sig w:usb0="E00002EF" w:usb1="1201F9FB" w:usb2="02002038"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1963923F"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1BEE381B"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CC3C9" w14:textId="77777777" w:rsidR="00F26551" w:rsidRDefault="00F26551">
      <w:r>
        <w:separator/>
      </w:r>
    </w:p>
    <w:p w14:paraId="68CFACCA" w14:textId="77777777" w:rsidR="00F26551" w:rsidRDefault="00F26551"/>
  </w:footnote>
  <w:footnote w:type="continuationSeparator" w:id="0">
    <w:p w14:paraId="55DE97C7" w14:textId="77777777" w:rsidR="00F26551" w:rsidRDefault="00F26551">
      <w:r>
        <w:continuationSeparator/>
      </w:r>
    </w:p>
    <w:p w14:paraId="57718C01" w14:textId="77777777" w:rsidR="00F26551" w:rsidRDefault="00F265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4A49CA8F" w14:textId="77777777" w:rsidTr="00360494">
      <w:trPr>
        <w:trHeight w:val="978"/>
      </w:trPr>
      <w:tc>
        <w:tcPr>
          <w:tcW w:w="10035" w:type="dxa"/>
          <w:tcBorders>
            <w:top w:val="nil"/>
            <w:left w:val="nil"/>
            <w:bottom w:val="single" w:sz="36" w:space="0" w:color="34ABA2" w:themeColor="accent3"/>
            <w:right w:val="nil"/>
          </w:tcBorders>
        </w:tcPr>
        <w:p w14:paraId="580B730E" w14:textId="77777777" w:rsidR="00D077E9" w:rsidRDefault="00D077E9">
          <w:pPr>
            <w:pStyle w:val="En-tte"/>
          </w:pPr>
        </w:p>
      </w:tc>
    </w:tr>
  </w:tbl>
  <w:p w14:paraId="0BECAE10"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C1EA7"/>
    <w:multiLevelType w:val="hybridMultilevel"/>
    <w:tmpl w:val="15D25736"/>
    <w:lvl w:ilvl="0" w:tplc="F0CC476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12049FB"/>
    <w:multiLevelType w:val="hybridMultilevel"/>
    <w:tmpl w:val="7DE43448"/>
    <w:lvl w:ilvl="0" w:tplc="CDEC4FE6">
      <w:start w:val="8"/>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FAA2DFC"/>
    <w:multiLevelType w:val="hybridMultilevel"/>
    <w:tmpl w:val="6D6A175E"/>
    <w:lvl w:ilvl="0" w:tplc="0744F9D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5187DD4"/>
    <w:multiLevelType w:val="hybridMultilevel"/>
    <w:tmpl w:val="F4C60A72"/>
    <w:lvl w:ilvl="0" w:tplc="22A8141C">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4442572"/>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16cid:durableId="2051491583">
    <w:abstractNumId w:val="4"/>
  </w:num>
  <w:num w:numId="2" w16cid:durableId="1675953234">
    <w:abstractNumId w:val="1"/>
  </w:num>
  <w:num w:numId="3" w16cid:durableId="1831367937">
    <w:abstractNumId w:val="2"/>
  </w:num>
  <w:num w:numId="4" w16cid:durableId="579481866">
    <w:abstractNumId w:val="3"/>
  </w:num>
  <w:num w:numId="5" w16cid:durableId="62801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CF8"/>
    <w:rsid w:val="000168C0"/>
    <w:rsid w:val="0002482E"/>
    <w:rsid w:val="000321B3"/>
    <w:rsid w:val="000344E1"/>
    <w:rsid w:val="000432BC"/>
    <w:rsid w:val="00050324"/>
    <w:rsid w:val="0007643C"/>
    <w:rsid w:val="000A0150"/>
    <w:rsid w:val="000B1327"/>
    <w:rsid w:val="000C0402"/>
    <w:rsid w:val="000C0E29"/>
    <w:rsid w:val="000D2833"/>
    <w:rsid w:val="000D2ABF"/>
    <w:rsid w:val="000D66D3"/>
    <w:rsid w:val="000D756E"/>
    <w:rsid w:val="000D75D1"/>
    <w:rsid w:val="000E63C9"/>
    <w:rsid w:val="000E7B5C"/>
    <w:rsid w:val="000E7C7D"/>
    <w:rsid w:val="000F0B2D"/>
    <w:rsid w:val="00103C42"/>
    <w:rsid w:val="00103E77"/>
    <w:rsid w:val="0010775A"/>
    <w:rsid w:val="00120FEC"/>
    <w:rsid w:val="00130E9D"/>
    <w:rsid w:val="00150A6D"/>
    <w:rsid w:val="00150F73"/>
    <w:rsid w:val="00155C1A"/>
    <w:rsid w:val="00170FC5"/>
    <w:rsid w:val="00171D5B"/>
    <w:rsid w:val="00180A7A"/>
    <w:rsid w:val="00183255"/>
    <w:rsid w:val="001832DA"/>
    <w:rsid w:val="00185B35"/>
    <w:rsid w:val="001877C1"/>
    <w:rsid w:val="001B5DD8"/>
    <w:rsid w:val="001D4363"/>
    <w:rsid w:val="001D5F9C"/>
    <w:rsid w:val="001D7DF9"/>
    <w:rsid w:val="001F2BC8"/>
    <w:rsid w:val="001F5F6B"/>
    <w:rsid w:val="00206005"/>
    <w:rsid w:val="00210DEF"/>
    <w:rsid w:val="00214E4C"/>
    <w:rsid w:val="00217AF5"/>
    <w:rsid w:val="00224DCF"/>
    <w:rsid w:val="00234A7C"/>
    <w:rsid w:val="00237DCF"/>
    <w:rsid w:val="00243EBC"/>
    <w:rsid w:val="00244326"/>
    <w:rsid w:val="00246A35"/>
    <w:rsid w:val="00265A17"/>
    <w:rsid w:val="00270C80"/>
    <w:rsid w:val="00272438"/>
    <w:rsid w:val="00282836"/>
    <w:rsid w:val="00284348"/>
    <w:rsid w:val="002A5EBE"/>
    <w:rsid w:val="002A73A2"/>
    <w:rsid w:val="002B1A65"/>
    <w:rsid w:val="002B48C0"/>
    <w:rsid w:val="002E2E82"/>
    <w:rsid w:val="002E612B"/>
    <w:rsid w:val="002F0F17"/>
    <w:rsid w:val="002F51F5"/>
    <w:rsid w:val="003030A1"/>
    <w:rsid w:val="00310BF5"/>
    <w:rsid w:val="00312137"/>
    <w:rsid w:val="00313AD9"/>
    <w:rsid w:val="00321671"/>
    <w:rsid w:val="00323270"/>
    <w:rsid w:val="00325526"/>
    <w:rsid w:val="00330359"/>
    <w:rsid w:val="0033335F"/>
    <w:rsid w:val="0033762F"/>
    <w:rsid w:val="0034200B"/>
    <w:rsid w:val="00342E24"/>
    <w:rsid w:val="003478B2"/>
    <w:rsid w:val="00357D87"/>
    <w:rsid w:val="00360494"/>
    <w:rsid w:val="00366C7E"/>
    <w:rsid w:val="00371EE4"/>
    <w:rsid w:val="00373FDC"/>
    <w:rsid w:val="00384EA3"/>
    <w:rsid w:val="00397451"/>
    <w:rsid w:val="003A06EB"/>
    <w:rsid w:val="003A39A1"/>
    <w:rsid w:val="003C2191"/>
    <w:rsid w:val="003D07B3"/>
    <w:rsid w:val="003D35C3"/>
    <w:rsid w:val="003D3863"/>
    <w:rsid w:val="003D3F11"/>
    <w:rsid w:val="00401944"/>
    <w:rsid w:val="00401CF8"/>
    <w:rsid w:val="00404854"/>
    <w:rsid w:val="004110DE"/>
    <w:rsid w:val="0041143D"/>
    <w:rsid w:val="00424637"/>
    <w:rsid w:val="004302D0"/>
    <w:rsid w:val="0043252A"/>
    <w:rsid w:val="00437C62"/>
    <w:rsid w:val="0044085A"/>
    <w:rsid w:val="004425E0"/>
    <w:rsid w:val="0045133C"/>
    <w:rsid w:val="00452188"/>
    <w:rsid w:val="00480364"/>
    <w:rsid w:val="00481769"/>
    <w:rsid w:val="00492CBE"/>
    <w:rsid w:val="00496362"/>
    <w:rsid w:val="004A0FB0"/>
    <w:rsid w:val="004A7A6A"/>
    <w:rsid w:val="004B1606"/>
    <w:rsid w:val="004B21A5"/>
    <w:rsid w:val="004B5F62"/>
    <w:rsid w:val="004C0AAB"/>
    <w:rsid w:val="004C11DF"/>
    <w:rsid w:val="004D7874"/>
    <w:rsid w:val="004E0348"/>
    <w:rsid w:val="004E0847"/>
    <w:rsid w:val="00500D28"/>
    <w:rsid w:val="00501A4A"/>
    <w:rsid w:val="005037F0"/>
    <w:rsid w:val="00511686"/>
    <w:rsid w:val="00516A86"/>
    <w:rsid w:val="005207B1"/>
    <w:rsid w:val="00521581"/>
    <w:rsid w:val="00521FCB"/>
    <w:rsid w:val="0052275F"/>
    <w:rsid w:val="005230F3"/>
    <w:rsid w:val="005275F6"/>
    <w:rsid w:val="00532541"/>
    <w:rsid w:val="0053508A"/>
    <w:rsid w:val="00537071"/>
    <w:rsid w:val="005455A1"/>
    <w:rsid w:val="00564D54"/>
    <w:rsid w:val="00565DEA"/>
    <w:rsid w:val="005713E4"/>
    <w:rsid w:val="00572102"/>
    <w:rsid w:val="005770FC"/>
    <w:rsid w:val="005A5A39"/>
    <w:rsid w:val="005A7F38"/>
    <w:rsid w:val="005B5C28"/>
    <w:rsid w:val="005B63DD"/>
    <w:rsid w:val="005F1BB0"/>
    <w:rsid w:val="005F392B"/>
    <w:rsid w:val="0060607F"/>
    <w:rsid w:val="00613060"/>
    <w:rsid w:val="006236AF"/>
    <w:rsid w:val="0062432D"/>
    <w:rsid w:val="00624643"/>
    <w:rsid w:val="00634ABE"/>
    <w:rsid w:val="00635A2E"/>
    <w:rsid w:val="0064497E"/>
    <w:rsid w:val="00646891"/>
    <w:rsid w:val="00656C4D"/>
    <w:rsid w:val="00660440"/>
    <w:rsid w:val="00661045"/>
    <w:rsid w:val="006714BB"/>
    <w:rsid w:val="006753D3"/>
    <w:rsid w:val="00682581"/>
    <w:rsid w:val="00687404"/>
    <w:rsid w:val="00692C16"/>
    <w:rsid w:val="00697EDD"/>
    <w:rsid w:val="006A1CA1"/>
    <w:rsid w:val="006A3DDE"/>
    <w:rsid w:val="006C0DE4"/>
    <w:rsid w:val="006D083B"/>
    <w:rsid w:val="006D1B3A"/>
    <w:rsid w:val="006E5716"/>
    <w:rsid w:val="006F0B19"/>
    <w:rsid w:val="0070507B"/>
    <w:rsid w:val="007302B3"/>
    <w:rsid w:val="00730733"/>
    <w:rsid w:val="00730E3A"/>
    <w:rsid w:val="00736AAF"/>
    <w:rsid w:val="007403D5"/>
    <w:rsid w:val="007428E7"/>
    <w:rsid w:val="007442BE"/>
    <w:rsid w:val="0075074C"/>
    <w:rsid w:val="00761C13"/>
    <w:rsid w:val="00762B78"/>
    <w:rsid w:val="007632ED"/>
    <w:rsid w:val="00765B2A"/>
    <w:rsid w:val="00767BDF"/>
    <w:rsid w:val="00772194"/>
    <w:rsid w:val="00783A34"/>
    <w:rsid w:val="007878E7"/>
    <w:rsid w:val="0079645B"/>
    <w:rsid w:val="007C6B52"/>
    <w:rsid w:val="007D16C5"/>
    <w:rsid w:val="007D430B"/>
    <w:rsid w:val="007D7B07"/>
    <w:rsid w:val="007E01C5"/>
    <w:rsid w:val="007E0AE1"/>
    <w:rsid w:val="007F24FF"/>
    <w:rsid w:val="00800BA7"/>
    <w:rsid w:val="00806FE9"/>
    <w:rsid w:val="00814279"/>
    <w:rsid w:val="00823B22"/>
    <w:rsid w:val="00862FE4"/>
    <w:rsid w:val="0086389A"/>
    <w:rsid w:val="0087605E"/>
    <w:rsid w:val="0088687E"/>
    <w:rsid w:val="00887DFC"/>
    <w:rsid w:val="00890967"/>
    <w:rsid w:val="00893D7D"/>
    <w:rsid w:val="008A4FA6"/>
    <w:rsid w:val="008B1FEE"/>
    <w:rsid w:val="008B2448"/>
    <w:rsid w:val="008B3EFA"/>
    <w:rsid w:val="008D099C"/>
    <w:rsid w:val="008E7DD2"/>
    <w:rsid w:val="008F3DDD"/>
    <w:rsid w:val="008F4593"/>
    <w:rsid w:val="008F79A3"/>
    <w:rsid w:val="00903C32"/>
    <w:rsid w:val="00911A44"/>
    <w:rsid w:val="0091275B"/>
    <w:rsid w:val="00916B16"/>
    <w:rsid w:val="009173B9"/>
    <w:rsid w:val="0092702A"/>
    <w:rsid w:val="009309CA"/>
    <w:rsid w:val="00931D8E"/>
    <w:rsid w:val="0093335D"/>
    <w:rsid w:val="0093613E"/>
    <w:rsid w:val="00943026"/>
    <w:rsid w:val="00944812"/>
    <w:rsid w:val="00945F89"/>
    <w:rsid w:val="00966B81"/>
    <w:rsid w:val="00973F9A"/>
    <w:rsid w:val="0098080A"/>
    <w:rsid w:val="00992F0A"/>
    <w:rsid w:val="009976A3"/>
    <w:rsid w:val="009A2841"/>
    <w:rsid w:val="009A47CF"/>
    <w:rsid w:val="009A531C"/>
    <w:rsid w:val="009B5833"/>
    <w:rsid w:val="009C1914"/>
    <w:rsid w:val="009C7720"/>
    <w:rsid w:val="009E6492"/>
    <w:rsid w:val="009F4B19"/>
    <w:rsid w:val="00A04A47"/>
    <w:rsid w:val="00A06C69"/>
    <w:rsid w:val="00A1408D"/>
    <w:rsid w:val="00A1634D"/>
    <w:rsid w:val="00A23AFA"/>
    <w:rsid w:val="00A31B3E"/>
    <w:rsid w:val="00A532F3"/>
    <w:rsid w:val="00A5682E"/>
    <w:rsid w:val="00A60AF4"/>
    <w:rsid w:val="00A61747"/>
    <w:rsid w:val="00A71312"/>
    <w:rsid w:val="00A8489E"/>
    <w:rsid w:val="00A8522B"/>
    <w:rsid w:val="00A91BEB"/>
    <w:rsid w:val="00AA0106"/>
    <w:rsid w:val="00AA1542"/>
    <w:rsid w:val="00AA656A"/>
    <w:rsid w:val="00AB02A7"/>
    <w:rsid w:val="00AB2F4E"/>
    <w:rsid w:val="00AB7421"/>
    <w:rsid w:val="00AC29F3"/>
    <w:rsid w:val="00AD3448"/>
    <w:rsid w:val="00AE13C5"/>
    <w:rsid w:val="00AF5FAF"/>
    <w:rsid w:val="00AF70A2"/>
    <w:rsid w:val="00B231E5"/>
    <w:rsid w:val="00B50733"/>
    <w:rsid w:val="00B53D58"/>
    <w:rsid w:val="00B64E0C"/>
    <w:rsid w:val="00B67944"/>
    <w:rsid w:val="00B71096"/>
    <w:rsid w:val="00B71731"/>
    <w:rsid w:val="00B72C72"/>
    <w:rsid w:val="00B75612"/>
    <w:rsid w:val="00B756EF"/>
    <w:rsid w:val="00BB139B"/>
    <w:rsid w:val="00BB2F52"/>
    <w:rsid w:val="00BC23B9"/>
    <w:rsid w:val="00BD10C5"/>
    <w:rsid w:val="00BD2D30"/>
    <w:rsid w:val="00BD3370"/>
    <w:rsid w:val="00BD475B"/>
    <w:rsid w:val="00BD4CD2"/>
    <w:rsid w:val="00BE1BD1"/>
    <w:rsid w:val="00BF1732"/>
    <w:rsid w:val="00BF64C4"/>
    <w:rsid w:val="00BF6EDB"/>
    <w:rsid w:val="00BF7DD5"/>
    <w:rsid w:val="00C00886"/>
    <w:rsid w:val="00C02B87"/>
    <w:rsid w:val="00C06B1B"/>
    <w:rsid w:val="00C10EBA"/>
    <w:rsid w:val="00C141B1"/>
    <w:rsid w:val="00C26A07"/>
    <w:rsid w:val="00C4086D"/>
    <w:rsid w:val="00C620CF"/>
    <w:rsid w:val="00C66FEC"/>
    <w:rsid w:val="00C725D2"/>
    <w:rsid w:val="00C75C97"/>
    <w:rsid w:val="00C81A35"/>
    <w:rsid w:val="00C85AA2"/>
    <w:rsid w:val="00CA1896"/>
    <w:rsid w:val="00CB5B28"/>
    <w:rsid w:val="00CB7D63"/>
    <w:rsid w:val="00CC5B47"/>
    <w:rsid w:val="00CC7786"/>
    <w:rsid w:val="00CD1691"/>
    <w:rsid w:val="00CD45FC"/>
    <w:rsid w:val="00CE70B2"/>
    <w:rsid w:val="00CF124D"/>
    <w:rsid w:val="00CF3B15"/>
    <w:rsid w:val="00CF3FA3"/>
    <w:rsid w:val="00CF5371"/>
    <w:rsid w:val="00CF6347"/>
    <w:rsid w:val="00CF6E8D"/>
    <w:rsid w:val="00D0323A"/>
    <w:rsid w:val="00D0559F"/>
    <w:rsid w:val="00D05965"/>
    <w:rsid w:val="00D077E9"/>
    <w:rsid w:val="00D10608"/>
    <w:rsid w:val="00D2169B"/>
    <w:rsid w:val="00D22DED"/>
    <w:rsid w:val="00D37201"/>
    <w:rsid w:val="00D42CB7"/>
    <w:rsid w:val="00D5413D"/>
    <w:rsid w:val="00D570A9"/>
    <w:rsid w:val="00D656C9"/>
    <w:rsid w:val="00D702BD"/>
    <w:rsid w:val="00D70D02"/>
    <w:rsid w:val="00D7317C"/>
    <w:rsid w:val="00D770C7"/>
    <w:rsid w:val="00D86945"/>
    <w:rsid w:val="00D90290"/>
    <w:rsid w:val="00D9514C"/>
    <w:rsid w:val="00DA1EE4"/>
    <w:rsid w:val="00DA2D72"/>
    <w:rsid w:val="00DB1DCF"/>
    <w:rsid w:val="00DC7EA9"/>
    <w:rsid w:val="00DD152F"/>
    <w:rsid w:val="00DD1C6F"/>
    <w:rsid w:val="00DD4C88"/>
    <w:rsid w:val="00DE113F"/>
    <w:rsid w:val="00DE213F"/>
    <w:rsid w:val="00DF027C"/>
    <w:rsid w:val="00DF490D"/>
    <w:rsid w:val="00DF6171"/>
    <w:rsid w:val="00E00A32"/>
    <w:rsid w:val="00E12CA6"/>
    <w:rsid w:val="00E15C6D"/>
    <w:rsid w:val="00E16849"/>
    <w:rsid w:val="00E22ACD"/>
    <w:rsid w:val="00E23A15"/>
    <w:rsid w:val="00E25D2B"/>
    <w:rsid w:val="00E301FC"/>
    <w:rsid w:val="00E620B0"/>
    <w:rsid w:val="00E62D73"/>
    <w:rsid w:val="00E70D48"/>
    <w:rsid w:val="00E71959"/>
    <w:rsid w:val="00E74765"/>
    <w:rsid w:val="00E81B40"/>
    <w:rsid w:val="00E83190"/>
    <w:rsid w:val="00E903F9"/>
    <w:rsid w:val="00E95C43"/>
    <w:rsid w:val="00E96E13"/>
    <w:rsid w:val="00EA4446"/>
    <w:rsid w:val="00EA500C"/>
    <w:rsid w:val="00EB4F90"/>
    <w:rsid w:val="00EB6662"/>
    <w:rsid w:val="00EC0EA5"/>
    <w:rsid w:val="00ED03B7"/>
    <w:rsid w:val="00EF555B"/>
    <w:rsid w:val="00F027BB"/>
    <w:rsid w:val="00F11DCF"/>
    <w:rsid w:val="00F162EA"/>
    <w:rsid w:val="00F16C3B"/>
    <w:rsid w:val="00F26551"/>
    <w:rsid w:val="00F26F55"/>
    <w:rsid w:val="00F30F1D"/>
    <w:rsid w:val="00F511C2"/>
    <w:rsid w:val="00F52D27"/>
    <w:rsid w:val="00F820D1"/>
    <w:rsid w:val="00F83527"/>
    <w:rsid w:val="00FA344E"/>
    <w:rsid w:val="00FA591E"/>
    <w:rsid w:val="00FB26E1"/>
    <w:rsid w:val="00FB6AA7"/>
    <w:rsid w:val="00FD583F"/>
    <w:rsid w:val="00FD7488"/>
    <w:rsid w:val="00FF16B4"/>
    <w:rsid w:val="00FF40BC"/>
    <w:rsid w:val="00FF4DCA"/>
    <w:rsid w:val="00FF5401"/>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1C8C7"/>
  <w15:docId w15:val="{4D78E938-755D-4383-BBAC-EDA544284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numPr>
        <w:numId w:val="1"/>
      </w:numPr>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numPr>
        <w:ilvl w:val="1"/>
        <w:numId w:val="1"/>
      </w:numPr>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6714BB"/>
    <w:pPr>
      <w:keepNext/>
      <w:keepLines/>
      <w:numPr>
        <w:ilvl w:val="2"/>
        <w:numId w:val="1"/>
      </w:numPr>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next w:val="Normal"/>
    <w:link w:val="Titre4Car"/>
    <w:uiPriority w:val="1"/>
    <w:unhideWhenUsed/>
    <w:qFormat/>
    <w:rsid w:val="006714BB"/>
    <w:pPr>
      <w:keepNext/>
      <w:keepLines/>
      <w:numPr>
        <w:ilvl w:val="3"/>
        <w:numId w:val="1"/>
      </w:numPr>
      <w:spacing w:before="40"/>
      <w:outlineLvl w:val="3"/>
    </w:pPr>
    <w:rPr>
      <w:rFonts w:asciiTheme="majorHAnsi" w:eastAsiaTheme="majorEastAsia" w:hAnsiTheme="majorHAnsi" w:cstheme="majorBidi"/>
      <w:i/>
      <w:iCs/>
      <w:color w:val="013A57" w:themeColor="accent1" w:themeShade="BF"/>
    </w:rPr>
  </w:style>
  <w:style w:type="paragraph" w:styleId="Titre5">
    <w:name w:val="heading 5"/>
    <w:basedOn w:val="Normal"/>
    <w:next w:val="Normal"/>
    <w:link w:val="Titre5Car"/>
    <w:uiPriority w:val="1"/>
    <w:unhideWhenUsed/>
    <w:qFormat/>
    <w:rsid w:val="006714BB"/>
    <w:pPr>
      <w:keepNext/>
      <w:keepLines/>
      <w:numPr>
        <w:ilvl w:val="4"/>
        <w:numId w:val="1"/>
      </w:numPr>
      <w:spacing w:before="40"/>
      <w:outlineLvl w:val="4"/>
    </w:pPr>
    <w:rPr>
      <w:rFonts w:asciiTheme="majorHAnsi" w:eastAsiaTheme="majorEastAsia" w:hAnsiTheme="majorHAnsi" w:cstheme="majorBidi"/>
      <w:color w:val="013A57" w:themeColor="accent1" w:themeShade="BF"/>
    </w:rPr>
  </w:style>
  <w:style w:type="paragraph" w:styleId="Titre6">
    <w:name w:val="heading 6"/>
    <w:basedOn w:val="Normal"/>
    <w:next w:val="Normal"/>
    <w:link w:val="Titre6Car"/>
    <w:uiPriority w:val="1"/>
    <w:unhideWhenUsed/>
    <w:qFormat/>
    <w:rsid w:val="006714BB"/>
    <w:pPr>
      <w:keepNext/>
      <w:keepLines/>
      <w:numPr>
        <w:ilvl w:val="5"/>
        <w:numId w:val="1"/>
      </w:numPr>
      <w:spacing w:before="40"/>
      <w:outlineLvl w:val="5"/>
    </w:pPr>
    <w:rPr>
      <w:rFonts w:asciiTheme="majorHAnsi" w:eastAsiaTheme="majorEastAsia" w:hAnsiTheme="majorHAnsi" w:cstheme="majorBidi"/>
      <w:color w:val="012639" w:themeColor="accent1" w:themeShade="7F"/>
    </w:rPr>
  </w:style>
  <w:style w:type="paragraph" w:styleId="Titre7">
    <w:name w:val="heading 7"/>
    <w:basedOn w:val="Normal"/>
    <w:next w:val="Normal"/>
    <w:link w:val="Titre7Car"/>
    <w:uiPriority w:val="1"/>
    <w:unhideWhenUsed/>
    <w:qFormat/>
    <w:rsid w:val="006714BB"/>
    <w:pPr>
      <w:keepNext/>
      <w:keepLines/>
      <w:numPr>
        <w:ilvl w:val="6"/>
        <w:numId w:val="1"/>
      </w:numPr>
      <w:spacing w:before="40"/>
      <w:outlineLvl w:val="6"/>
    </w:pPr>
    <w:rPr>
      <w:rFonts w:asciiTheme="majorHAnsi" w:eastAsiaTheme="majorEastAsia" w:hAnsiTheme="majorHAnsi" w:cstheme="majorBidi"/>
      <w:i/>
      <w:iCs/>
      <w:color w:val="012639" w:themeColor="accent1" w:themeShade="7F"/>
    </w:rPr>
  </w:style>
  <w:style w:type="paragraph" w:styleId="Titre8">
    <w:name w:val="heading 8"/>
    <w:basedOn w:val="Normal"/>
    <w:next w:val="Normal"/>
    <w:link w:val="Titre8Car"/>
    <w:uiPriority w:val="1"/>
    <w:semiHidden/>
    <w:unhideWhenUsed/>
    <w:qFormat/>
    <w:rsid w:val="006714BB"/>
    <w:pPr>
      <w:keepNext/>
      <w:keepLines/>
      <w:numPr>
        <w:ilvl w:val="7"/>
        <w:numId w:val="1"/>
      </w:numPr>
      <w:spacing w:before="40"/>
      <w:outlineLvl w:val="7"/>
    </w:pPr>
    <w:rPr>
      <w:rFonts w:asciiTheme="majorHAnsi" w:eastAsiaTheme="majorEastAsia" w:hAnsiTheme="majorHAnsi" w:cstheme="majorBidi"/>
      <w:color w:val="221D5D" w:themeColor="text1" w:themeTint="D8"/>
      <w:sz w:val="21"/>
      <w:szCs w:val="21"/>
    </w:rPr>
  </w:style>
  <w:style w:type="paragraph" w:styleId="Titre9">
    <w:name w:val="heading 9"/>
    <w:basedOn w:val="Normal"/>
    <w:next w:val="Normal"/>
    <w:link w:val="Titre9Car"/>
    <w:uiPriority w:val="1"/>
    <w:semiHidden/>
    <w:unhideWhenUsed/>
    <w:qFormat/>
    <w:rsid w:val="006714BB"/>
    <w:pPr>
      <w:keepNext/>
      <w:keepLines/>
      <w:numPr>
        <w:ilvl w:val="8"/>
        <w:numId w:val="1"/>
      </w:numPr>
      <w:spacing w:before="40"/>
      <w:outlineLvl w:val="8"/>
    </w:pPr>
    <w:rPr>
      <w:rFonts w:asciiTheme="majorHAnsi" w:eastAsiaTheme="majorEastAsia" w:hAnsiTheme="majorHAnsi" w:cstheme="majorBidi"/>
      <w:i/>
      <w:iCs/>
      <w:color w:val="221D5D"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character" w:customStyle="1" w:styleId="Titre3Car">
    <w:name w:val="Titre 3 Car"/>
    <w:basedOn w:val="Policepardfaut"/>
    <w:link w:val="Titre3"/>
    <w:uiPriority w:val="5"/>
    <w:rsid w:val="006714BB"/>
    <w:rPr>
      <w:rFonts w:asciiTheme="majorHAnsi" w:eastAsiaTheme="majorEastAsia" w:hAnsiTheme="majorHAnsi" w:cstheme="majorBidi"/>
      <w:b/>
      <w:color w:val="012639" w:themeColor="accent1" w:themeShade="7F"/>
    </w:rPr>
  </w:style>
  <w:style w:type="character" w:customStyle="1" w:styleId="Titre4Car">
    <w:name w:val="Titre 4 Car"/>
    <w:basedOn w:val="Policepardfaut"/>
    <w:link w:val="Titre4"/>
    <w:uiPriority w:val="1"/>
    <w:rsid w:val="006714BB"/>
    <w:rPr>
      <w:rFonts w:asciiTheme="majorHAnsi" w:eastAsiaTheme="majorEastAsia" w:hAnsiTheme="majorHAnsi" w:cstheme="majorBidi"/>
      <w:b/>
      <w:i/>
      <w:iCs/>
      <w:color w:val="013A57" w:themeColor="accent1" w:themeShade="BF"/>
      <w:sz w:val="28"/>
      <w:szCs w:val="22"/>
    </w:rPr>
  </w:style>
  <w:style w:type="character" w:customStyle="1" w:styleId="Titre5Car">
    <w:name w:val="Titre 5 Car"/>
    <w:basedOn w:val="Policepardfaut"/>
    <w:link w:val="Titre5"/>
    <w:uiPriority w:val="1"/>
    <w:rsid w:val="006714BB"/>
    <w:rPr>
      <w:rFonts w:asciiTheme="majorHAnsi" w:eastAsiaTheme="majorEastAsia" w:hAnsiTheme="majorHAnsi" w:cstheme="majorBidi"/>
      <w:b/>
      <w:color w:val="013A57" w:themeColor="accent1" w:themeShade="BF"/>
      <w:sz w:val="28"/>
      <w:szCs w:val="22"/>
    </w:rPr>
  </w:style>
  <w:style w:type="character" w:customStyle="1" w:styleId="Titre6Car">
    <w:name w:val="Titre 6 Car"/>
    <w:basedOn w:val="Policepardfaut"/>
    <w:link w:val="Titre6"/>
    <w:uiPriority w:val="1"/>
    <w:rsid w:val="006714BB"/>
    <w:rPr>
      <w:rFonts w:asciiTheme="majorHAnsi" w:eastAsiaTheme="majorEastAsia" w:hAnsiTheme="majorHAnsi" w:cstheme="majorBidi"/>
      <w:b/>
      <w:color w:val="012639" w:themeColor="accent1" w:themeShade="7F"/>
      <w:sz w:val="28"/>
      <w:szCs w:val="22"/>
    </w:rPr>
  </w:style>
  <w:style w:type="character" w:customStyle="1" w:styleId="Titre7Car">
    <w:name w:val="Titre 7 Car"/>
    <w:basedOn w:val="Policepardfaut"/>
    <w:link w:val="Titre7"/>
    <w:uiPriority w:val="1"/>
    <w:rsid w:val="006714BB"/>
    <w:rPr>
      <w:rFonts w:asciiTheme="majorHAnsi" w:eastAsiaTheme="majorEastAsia" w:hAnsiTheme="majorHAnsi" w:cstheme="majorBidi"/>
      <w:b/>
      <w:i/>
      <w:iCs/>
      <w:color w:val="012639" w:themeColor="accent1" w:themeShade="7F"/>
      <w:sz w:val="28"/>
      <w:szCs w:val="22"/>
    </w:rPr>
  </w:style>
  <w:style w:type="character" w:customStyle="1" w:styleId="Titre8Car">
    <w:name w:val="Titre 8 Car"/>
    <w:basedOn w:val="Policepardfaut"/>
    <w:link w:val="Titre8"/>
    <w:uiPriority w:val="1"/>
    <w:semiHidden/>
    <w:rsid w:val="006714BB"/>
    <w:rPr>
      <w:rFonts w:asciiTheme="majorHAnsi" w:eastAsiaTheme="majorEastAsia" w:hAnsiTheme="majorHAnsi" w:cstheme="majorBidi"/>
      <w:b/>
      <w:color w:val="221D5D" w:themeColor="text1" w:themeTint="D8"/>
      <w:sz w:val="21"/>
      <w:szCs w:val="21"/>
    </w:rPr>
  </w:style>
  <w:style w:type="character" w:customStyle="1" w:styleId="Titre9Car">
    <w:name w:val="Titre 9 Car"/>
    <w:basedOn w:val="Policepardfaut"/>
    <w:link w:val="Titre9"/>
    <w:uiPriority w:val="1"/>
    <w:semiHidden/>
    <w:rsid w:val="006714BB"/>
    <w:rPr>
      <w:rFonts w:asciiTheme="majorHAnsi" w:eastAsiaTheme="majorEastAsia" w:hAnsiTheme="majorHAnsi" w:cstheme="majorBidi"/>
      <w:b/>
      <w:i/>
      <w:iCs/>
      <w:color w:val="221D5D" w:themeColor="text1" w:themeTint="D8"/>
      <w:sz w:val="21"/>
      <w:szCs w:val="21"/>
    </w:rPr>
  </w:style>
  <w:style w:type="paragraph" w:styleId="TM1">
    <w:name w:val="toc 1"/>
    <w:basedOn w:val="Normal"/>
    <w:next w:val="Normal"/>
    <w:autoRedefine/>
    <w:uiPriority w:val="39"/>
    <w:unhideWhenUsed/>
    <w:rsid w:val="00BF7DD5"/>
    <w:pPr>
      <w:spacing w:after="100"/>
    </w:pPr>
  </w:style>
  <w:style w:type="paragraph" w:styleId="TM2">
    <w:name w:val="toc 2"/>
    <w:basedOn w:val="Normal"/>
    <w:next w:val="Normal"/>
    <w:autoRedefine/>
    <w:uiPriority w:val="39"/>
    <w:unhideWhenUsed/>
    <w:rsid w:val="00BF7DD5"/>
    <w:pPr>
      <w:spacing w:after="100"/>
      <w:ind w:left="280"/>
    </w:pPr>
  </w:style>
  <w:style w:type="paragraph" w:styleId="TM3">
    <w:name w:val="toc 3"/>
    <w:basedOn w:val="Normal"/>
    <w:next w:val="Normal"/>
    <w:autoRedefine/>
    <w:uiPriority w:val="39"/>
    <w:unhideWhenUsed/>
    <w:rsid w:val="00BF7DD5"/>
    <w:pPr>
      <w:spacing w:after="100"/>
      <w:ind w:left="560"/>
    </w:pPr>
  </w:style>
  <w:style w:type="paragraph" w:styleId="Paragraphedeliste">
    <w:name w:val="List Paragraph"/>
    <w:basedOn w:val="Normal"/>
    <w:uiPriority w:val="34"/>
    <w:unhideWhenUsed/>
    <w:qFormat/>
    <w:rsid w:val="00424637"/>
    <w:pPr>
      <w:ind w:left="720"/>
      <w:contextualSpacing/>
    </w:pPr>
  </w:style>
  <w:style w:type="character" w:styleId="Lienhypertexte">
    <w:name w:val="Hyperlink"/>
    <w:basedOn w:val="Policepardfaut"/>
    <w:uiPriority w:val="99"/>
    <w:unhideWhenUsed/>
    <w:rsid w:val="007428E7"/>
    <w:rPr>
      <w:color w:val="3592CF" w:themeColor="hyperlink"/>
      <w:u w:val="single"/>
    </w:rPr>
  </w:style>
  <w:style w:type="character" w:styleId="Mentionnonrsolue">
    <w:name w:val="Unresolved Mention"/>
    <w:basedOn w:val="Policepardfaut"/>
    <w:uiPriority w:val="99"/>
    <w:semiHidden/>
    <w:unhideWhenUsed/>
    <w:rsid w:val="00E95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16403">
      <w:bodyDiv w:val="1"/>
      <w:marLeft w:val="0"/>
      <w:marRight w:val="0"/>
      <w:marTop w:val="0"/>
      <w:marBottom w:val="0"/>
      <w:divBdr>
        <w:top w:val="none" w:sz="0" w:space="0" w:color="auto"/>
        <w:left w:val="none" w:sz="0" w:space="0" w:color="auto"/>
        <w:bottom w:val="none" w:sz="0" w:space="0" w:color="auto"/>
        <w:right w:val="none" w:sz="0" w:space="0" w:color="auto"/>
      </w:divBdr>
      <w:divsChild>
        <w:div w:id="1358850676">
          <w:marLeft w:val="0"/>
          <w:marRight w:val="0"/>
          <w:marTop w:val="0"/>
          <w:marBottom w:val="0"/>
          <w:divBdr>
            <w:top w:val="none" w:sz="0" w:space="0" w:color="auto"/>
            <w:left w:val="none" w:sz="0" w:space="0" w:color="auto"/>
            <w:bottom w:val="none" w:sz="0" w:space="0" w:color="auto"/>
            <w:right w:val="none" w:sz="0" w:space="0" w:color="auto"/>
          </w:divBdr>
          <w:divsChild>
            <w:div w:id="7918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9848">
      <w:bodyDiv w:val="1"/>
      <w:marLeft w:val="0"/>
      <w:marRight w:val="0"/>
      <w:marTop w:val="0"/>
      <w:marBottom w:val="0"/>
      <w:divBdr>
        <w:top w:val="none" w:sz="0" w:space="0" w:color="auto"/>
        <w:left w:val="none" w:sz="0" w:space="0" w:color="auto"/>
        <w:bottom w:val="none" w:sz="0" w:space="0" w:color="auto"/>
        <w:right w:val="none" w:sz="0" w:space="0" w:color="auto"/>
      </w:divBdr>
      <w:divsChild>
        <w:div w:id="1528711207">
          <w:marLeft w:val="0"/>
          <w:marRight w:val="0"/>
          <w:marTop w:val="0"/>
          <w:marBottom w:val="0"/>
          <w:divBdr>
            <w:top w:val="none" w:sz="0" w:space="0" w:color="auto"/>
            <w:left w:val="none" w:sz="0" w:space="0" w:color="auto"/>
            <w:bottom w:val="none" w:sz="0" w:space="0" w:color="auto"/>
            <w:right w:val="none" w:sz="0" w:space="0" w:color="auto"/>
          </w:divBdr>
          <w:divsChild>
            <w:div w:id="42619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452953">
      <w:bodyDiv w:val="1"/>
      <w:marLeft w:val="0"/>
      <w:marRight w:val="0"/>
      <w:marTop w:val="0"/>
      <w:marBottom w:val="0"/>
      <w:divBdr>
        <w:top w:val="none" w:sz="0" w:space="0" w:color="auto"/>
        <w:left w:val="none" w:sz="0" w:space="0" w:color="auto"/>
        <w:bottom w:val="none" w:sz="0" w:space="0" w:color="auto"/>
        <w:right w:val="none" w:sz="0" w:space="0" w:color="auto"/>
      </w:divBdr>
      <w:divsChild>
        <w:div w:id="936061989">
          <w:marLeft w:val="0"/>
          <w:marRight w:val="0"/>
          <w:marTop w:val="0"/>
          <w:marBottom w:val="0"/>
          <w:divBdr>
            <w:top w:val="none" w:sz="0" w:space="0" w:color="auto"/>
            <w:left w:val="none" w:sz="0" w:space="0" w:color="auto"/>
            <w:bottom w:val="none" w:sz="0" w:space="0" w:color="auto"/>
            <w:right w:val="none" w:sz="0" w:space="0" w:color="auto"/>
          </w:divBdr>
          <w:divsChild>
            <w:div w:id="2949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3496">
      <w:bodyDiv w:val="1"/>
      <w:marLeft w:val="0"/>
      <w:marRight w:val="0"/>
      <w:marTop w:val="0"/>
      <w:marBottom w:val="0"/>
      <w:divBdr>
        <w:top w:val="none" w:sz="0" w:space="0" w:color="auto"/>
        <w:left w:val="none" w:sz="0" w:space="0" w:color="auto"/>
        <w:bottom w:val="none" w:sz="0" w:space="0" w:color="auto"/>
        <w:right w:val="none" w:sz="0" w:space="0" w:color="auto"/>
      </w:divBdr>
      <w:divsChild>
        <w:div w:id="2084984055">
          <w:marLeft w:val="0"/>
          <w:marRight w:val="0"/>
          <w:marTop w:val="0"/>
          <w:marBottom w:val="0"/>
          <w:divBdr>
            <w:top w:val="none" w:sz="0" w:space="0" w:color="auto"/>
            <w:left w:val="none" w:sz="0" w:space="0" w:color="auto"/>
            <w:bottom w:val="none" w:sz="0" w:space="0" w:color="auto"/>
            <w:right w:val="none" w:sz="0" w:space="0" w:color="auto"/>
          </w:divBdr>
        </w:div>
      </w:divsChild>
    </w:div>
    <w:div w:id="1307510847">
      <w:bodyDiv w:val="1"/>
      <w:marLeft w:val="0"/>
      <w:marRight w:val="0"/>
      <w:marTop w:val="0"/>
      <w:marBottom w:val="0"/>
      <w:divBdr>
        <w:top w:val="none" w:sz="0" w:space="0" w:color="auto"/>
        <w:left w:val="none" w:sz="0" w:space="0" w:color="auto"/>
        <w:bottom w:val="none" w:sz="0" w:space="0" w:color="auto"/>
        <w:right w:val="none" w:sz="0" w:space="0" w:color="auto"/>
      </w:divBdr>
      <w:divsChild>
        <w:div w:id="209535866">
          <w:marLeft w:val="0"/>
          <w:marRight w:val="0"/>
          <w:marTop w:val="0"/>
          <w:marBottom w:val="0"/>
          <w:divBdr>
            <w:top w:val="none" w:sz="0" w:space="0" w:color="auto"/>
            <w:left w:val="none" w:sz="0" w:space="0" w:color="auto"/>
            <w:bottom w:val="none" w:sz="0" w:space="0" w:color="auto"/>
            <w:right w:val="none" w:sz="0" w:space="0" w:color="auto"/>
          </w:divBdr>
        </w:div>
      </w:divsChild>
    </w:div>
    <w:div w:id="1519931182">
      <w:bodyDiv w:val="1"/>
      <w:marLeft w:val="0"/>
      <w:marRight w:val="0"/>
      <w:marTop w:val="0"/>
      <w:marBottom w:val="0"/>
      <w:divBdr>
        <w:top w:val="none" w:sz="0" w:space="0" w:color="auto"/>
        <w:left w:val="none" w:sz="0" w:space="0" w:color="auto"/>
        <w:bottom w:val="none" w:sz="0" w:space="0" w:color="auto"/>
        <w:right w:val="none" w:sz="0" w:space="0" w:color="auto"/>
      </w:divBdr>
      <w:divsChild>
        <w:div w:id="1440489176">
          <w:marLeft w:val="0"/>
          <w:marRight w:val="0"/>
          <w:marTop w:val="0"/>
          <w:marBottom w:val="0"/>
          <w:divBdr>
            <w:top w:val="none" w:sz="0" w:space="0" w:color="auto"/>
            <w:left w:val="none" w:sz="0" w:space="0" w:color="auto"/>
            <w:bottom w:val="none" w:sz="0" w:space="0" w:color="auto"/>
            <w:right w:val="none" w:sz="0" w:space="0" w:color="auto"/>
          </w:divBdr>
          <w:divsChild>
            <w:div w:id="12612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3950">
      <w:bodyDiv w:val="1"/>
      <w:marLeft w:val="0"/>
      <w:marRight w:val="0"/>
      <w:marTop w:val="0"/>
      <w:marBottom w:val="0"/>
      <w:divBdr>
        <w:top w:val="none" w:sz="0" w:space="0" w:color="auto"/>
        <w:left w:val="none" w:sz="0" w:space="0" w:color="auto"/>
        <w:bottom w:val="none" w:sz="0" w:space="0" w:color="auto"/>
        <w:right w:val="none" w:sz="0" w:space="0" w:color="auto"/>
      </w:divBdr>
      <w:divsChild>
        <w:div w:id="1720089388">
          <w:marLeft w:val="0"/>
          <w:marRight w:val="0"/>
          <w:marTop w:val="0"/>
          <w:marBottom w:val="0"/>
          <w:divBdr>
            <w:top w:val="none" w:sz="0" w:space="0" w:color="auto"/>
            <w:left w:val="none" w:sz="0" w:space="0" w:color="auto"/>
            <w:bottom w:val="none" w:sz="0" w:space="0" w:color="auto"/>
            <w:right w:val="none" w:sz="0" w:space="0" w:color="auto"/>
          </w:divBdr>
          <w:divsChild>
            <w:div w:id="39729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284">
      <w:bodyDiv w:val="1"/>
      <w:marLeft w:val="0"/>
      <w:marRight w:val="0"/>
      <w:marTop w:val="0"/>
      <w:marBottom w:val="0"/>
      <w:divBdr>
        <w:top w:val="none" w:sz="0" w:space="0" w:color="auto"/>
        <w:left w:val="none" w:sz="0" w:space="0" w:color="auto"/>
        <w:bottom w:val="none" w:sz="0" w:space="0" w:color="auto"/>
        <w:right w:val="none" w:sz="0" w:space="0" w:color="auto"/>
      </w:divBdr>
      <w:divsChild>
        <w:div w:id="922371870">
          <w:marLeft w:val="0"/>
          <w:marRight w:val="0"/>
          <w:marTop w:val="0"/>
          <w:marBottom w:val="0"/>
          <w:divBdr>
            <w:top w:val="none" w:sz="0" w:space="0" w:color="auto"/>
            <w:left w:val="none" w:sz="0" w:space="0" w:color="auto"/>
            <w:bottom w:val="none" w:sz="0" w:space="0" w:color="auto"/>
            <w:right w:val="none" w:sz="0" w:space="0" w:color="auto"/>
          </w:divBdr>
          <w:divsChild>
            <w:div w:id="14762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4.xml"/><Relationship Id="rId26" Type="http://schemas.openxmlformats.org/officeDocument/2006/relationships/image" Target="media/image9.png"/><Relationship Id="rId39" Type="http://schemas.openxmlformats.org/officeDocument/2006/relationships/customXml" Target="ink/ink15.xml"/><Relationship Id="rId21" Type="http://schemas.openxmlformats.org/officeDocument/2006/relationships/customXml" Target="ink/ink6.xm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customXml" Target="ink/ink10.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customXml" Target="ink/ink14.xml"/><Relationship Id="rId40" Type="http://schemas.openxmlformats.org/officeDocument/2006/relationships/image" Target="media/image16.png"/><Relationship Id="rId45"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ustomXml" Target="ink/ink7.xm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image" Target="media/image6.png"/><Relationship Id="rId31" Type="http://schemas.openxmlformats.org/officeDocument/2006/relationships/customXml" Target="ink/ink11.xm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image" Target="media/image7.png"/><Relationship Id="rId27" Type="http://schemas.openxmlformats.org/officeDocument/2006/relationships/customXml" Target="ink/ink9.xml"/><Relationship Id="rId30" Type="http://schemas.openxmlformats.org/officeDocument/2006/relationships/image" Target="media/image11.png"/><Relationship Id="rId35" Type="http://schemas.openxmlformats.org/officeDocument/2006/relationships/customXml" Target="ink/ink13.xml"/><Relationship Id="rId43" Type="http://schemas.openxmlformats.org/officeDocument/2006/relationships/customXml" Target="ink/ink17.xml"/><Relationship Id="rId48" Type="http://schemas.openxmlformats.org/officeDocument/2006/relationships/footer" Target="footer1.xml"/><Relationship Id="rId8" Type="http://schemas.openxmlformats.org/officeDocument/2006/relationships/hyperlink" Target="https://gitlab.univ-lille.fr/sae302/2022/equipe-I1" TargetMode="External"/><Relationship Id="rId51" Type="http://schemas.openxmlformats.org/officeDocument/2006/relationships/theme" Target="theme/theme1.xml"/><Relationship Id="rId3" Type="http://schemas.openxmlformats.org/officeDocument/2006/relationships/styles" Target="styles.xml"/><Relationship Id="rId17" Type="http://schemas.openxmlformats.org/officeDocument/2006/relationships/image" Target="media/image5.png"/><Relationship Id="rId25" Type="http://schemas.openxmlformats.org/officeDocument/2006/relationships/customXml" Target="ink/ink8.xml"/><Relationship Id="rId33" Type="http://schemas.openxmlformats.org/officeDocument/2006/relationships/customXml" Target="ink/ink12.xml"/><Relationship Id="rId38" Type="http://schemas.openxmlformats.org/officeDocument/2006/relationships/image" Target="media/image15.png"/><Relationship Id="rId46" Type="http://schemas.openxmlformats.org/officeDocument/2006/relationships/image" Target="media/image19.png"/><Relationship Id="rId20" Type="http://schemas.openxmlformats.org/officeDocument/2006/relationships/customXml" Target="ink/ink5.xml"/><Relationship Id="rId41" Type="http://schemas.openxmlformats.org/officeDocument/2006/relationships/customXml" Target="ink/ink16.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03D11B9012D45DDBB82418FCBA0877E"/>
        <w:category>
          <w:name w:val="Général"/>
          <w:gallery w:val="placeholder"/>
        </w:category>
        <w:types>
          <w:type w:val="bbPlcHdr"/>
        </w:types>
        <w:behaviors>
          <w:behavior w:val="content"/>
        </w:behaviors>
        <w:guid w:val="{ACDD971D-773D-4E66-9223-077A5CE9DA9F}"/>
      </w:docPartPr>
      <w:docPartBody>
        <w:p w:rsidR="00631919" w:rsidRDefault="00631919">
          <w:pPr>
            <w:pStyle w:val="003D11B9012D45DDBB82418FCBA0877E"/>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juin 3</w:t>
          </w:r>
          <w:r w:rsidRPr="00D86945">
            <w:rPr>
              <w:rStyle w:val="Sous-titreCar"/>
              <w:b/>
              <w:lang w:bidi="fr-FR"/>
            </w:rPr>
            <w:fldChar w:fldCharType="end"/>
          </w:r>
        </w:p>
      </w:docPartBody>
    </w:docPart>
    <w:docPart>
      <w:docPartPr>
        <w:name w:val="243120ED53A34BB89F278AE84FD51410"/>
        <w:category>
          <w:name w:val="Général"/>
          <w:gallery w:val="placeholder"/>
        </w:category>
        <w:types>
          <w:type w:val="bbPlcHdr"/>
        </w:types>
        <w:behaviors>
          <w:behavior w:val="content"/>
        </w:behaviors>
        <w:guid w:val="{2204C76C-C0A8-40B9-8EA5-0CA84709A531}"/>
      </w:docPartPr>
      <w:docPartBody>
        <w:p w:rsidR="00631919" w:rsidRDefault="00631919">
          <w:pPr>
            <w:pStyle w:val="243120ED53A34BB89F278AE84FD51410"/>
          </w:pPr>
          <w:r>
            <w:rPr>
              <w:lang w:bidi="fr-FR"/>
            </w:rPr>
            <w:t>NOM DE LA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ira Code">
    <w:panose1 w:val="020B0809050000020004"/>
    <w:charset w:val="00"/>
    <w:family w:val="auto"/>
    <w:pitch w:val="fixed"/>
    <w:sig w:usb0="E00002EF" w:usb1="1201F9FB" w:usb2="02002038"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19"/>
    <w:rsid w:val="00087BE1"/>
    <w:rsid w:val="000E1DAA"/>
    <w:rsid w:val="001E363E"/>
    <w:rsid w:val="0033672E"/>
    <w:rsid w:val="00365D45"/>
    <w:rsid w:val="004311ED"/>
    <w:rsid w:val="00617DA6"/>
    <w:rsid w:val="00631919"/>
    <w:rsid w:val="0065759E"/>
    <w:rsid w:val="006F3F9A"/>
    <w:rsid w:val="00706757"/>
    <w:rsid w:val="00762A7B"/>
    <w:rsid w:val="0085639D"/>
    <w:rsid w:val="009154FC"/>
    <w:rsid w:val="00917347"/>
    <w:rsid w:val="00AD3E4E"/>
    <w:rsid w:val="00B96F2D"/>
    <w:rsid w:val="00C30C3E"/>
    <w:rsid w:val="00E2179A"/>
    <w:rsid w:val="00EB10CF"/>
    <w:rsid w:val="00F933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003D11B9012D45DDBB82418FCBA0877E">
    <w:name w:val="003D11B9012D45DDBB82418FCBA0877E"/>
  </w:style>
  <w:style w:type="paragraph" w:customStyle="1" w:styleId="243120ED53A34BB89F278AE84FD51410">
    <w:name w:val="243120ED53A34BB89F278AE84FD51410"/>
  </w:style>
  <w:style w:type="character" w:styleId="Textedelespacerserv">
    <w:name w:val="Placeholder Text"/>
    <w:basedOn w:val="Policepardfaut"/>
    <w:uiPriority w:val="99"/>
    <w:unhideWhenUsed/>
    <w:rsid w:val="001E36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0:51:18.035"/>
    </inkml:context>
    <inkml:brush xml:id="br0">
      <inkml:brushProperty name="width" value="0.35" units="cm"/>
      <inkml:brushProperty name="height" value="0.35" units="cm"/>
      <inkml:brushProperty name="color" value="#CC912C"/>
      <inkml:brushProperty name="inkEffects" value="gold"/>
      <inkml:brushProperty name="anchorX" value="-20465.02344"/>
      <inkml:brushProperty name="anchorY" value="-16414.35938"/>
      <inkml:brushProperty name="scaleFactor" value="0.5"/>
    </inkml:brush>
  </inkml:definitions>
  <inkml:trace contextRef="#ctx0" brushRef="#br0">0 1 24575,'0'0'0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0:51:00.070"/>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0 1 24575,'0'0'0,"4"0"0,8 10 0,-1 6 0,-1 6 0,3 3 0,3 2 0,3 7 0,-2 4 0,2 1 0,-4 4 0,1 2 0,3 4 0,-4 6 0,2 3 0,7 0 0,-2 0 0,6-1 0,-4 4 0,1-2 0,-6 6 0,-5-2 0,-6 4 0,-3-2-699,3-3 899,-2 3-300,-2 3 100,0-2 0,-2 3 0,0-3 0,-2 3 0,0 1 0,0-1 0,0 1 0,0-3 0,-1 1 0,1 3 0,0-3 0,-11-3 0,0 1 0,1 3 0,1-3 0,2-2 0,3-4 0,-3-2 0,0-2 0,1-3 0,2 0 0,-4 0 0,-4-1 0,0 0 0,2-5 0,2-5 0,3 0 0,2-4 0,-3-4 0,0-2 699,1-3-899,1-1 300,1-2-100,-3-5 0,-1-17 0,1-10 0,2-15 0,1-8 0,1-3 0,1-6 0,1 0 0,0-4 0,0 2 0,11-2 0,0-3 0,0-2 0,-2-2 0,-2 3 0,-3-1 0,4-1 0,-2-6 0,0 4 0,3-2 0,-1 1 0,-1 0 0,-2-1 0,4 0 0,4-1 0,-2 6 0,5-6 0,-3 0 0,3-1 0,1 0 0,-1 0 0,1 0 0,2 5 0,-2 2 0,0 4 0,3 0 0,1-1 0,3 3 0,-5 3 0,1-1 0,-4 2 0,-4-3 0,6 3 0,-3-3 0,3 8 0,2 2 0,-3 2 0,1 2 0,2 6 0,2 1 0,1 4 0,2-1 0,0 4 0,2 4 0,-1 2 0,1 3 0,0 1 0,0 2 0,0 0 0,4 1 0,-4 10 0,0 0 0,-2 1 0,-5 2 0,0 3 0,0 4 0,1 1 0,2-2 0,1 0 0,2 1 0,-6 7 0,1 1 0,1 2 0,-5 4 0,1 0 0,1-1 0,-4 4 0,-3-2 0,2 3 0,1-1 0,-1 2 0,2-1 0,-3 2 0,2 3 0,-3-3 0,3 3 0,-3 1 0,3 3 0,-3 2 0,2-4 0,-2 6 0,3-4 0,-4-4 0,4-1 0,-3 2 0,3-4 0,-4 2 0,4-3 0,-3-4 0,2 3 0,-2-3 0,3-3 0,-4-1 0,-1-3 0,1-1 0,-1-1 0,-3-1 0,-1 1 0,2-7 0,-1 1 0,-1 0 0,4-5 0,-2-14 0,-1-10 0,-2-4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7T20:50:57.0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6053 1,'-16'10,"1"1,-1 1,2 0,0 1,1 1,-24 30,-24 24,39-49,-1 0,0-2,-2-1,0-1,0-1,-41 16,-172 48,114-41,-521 159,444-145,-259 31,223-53,-775 84,359-42,-88 8,431-37,171-20,-142 4,-103-26,202-2,132 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0:51:01.217"/>
    </inkml:context>
    <inkml:brush xml:id="br0">
      <inkml:brushProperty name="width" value="0.1" units="cm"/>
      <inkml:brushProperty name="height" value="0.1" units="cm"/>
      <inkml:brushProperty name="color" value="#AE198D"/>
      <inkml:brushProperty name="inkEffects" value="galaxy"/>
      <inkml:brushProperty name="anchorX" value="-7350.27197"/>
      <inkml:brushProperty name="anchorY" value="-12450.75391"/>
      <inkml:brushProperty name="scaleFactor" value="0.5"/>
    </inkml:brush>
  </inkml:definitions>
  <inkml:trace contextRef="#ctx0" brushRef="#br0">0 1 24575,'0'0'0,"0"4"0,0 8 0,0 4 0,0 4 0,0 4 0,0 2 0,0-5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0:51:00.367"/>
    </inkml:context>
    <inkml:brush xml:id="br0">
      <inkml:brushProperty name="width" value="0.1" units="cm"/>
      <inkml:brushProperty name="height" value="0.1" units="cm"/>
      <inkml:brushProperty name="color" value="#AE198D"/>
      <inkml:brushProperty name="inkEffects" value="galaxy"/>
      <inkml:brushProperty name="anchorX" value="-3117.29248"/>
      <inkml:brushProperty name="anchorY" value="-3953.56689"/>
      <inkml:brushProperty name="scaleFactor" value="0.5"/>
    </inkml:brush>
  </inkml:definitions>
  <inkml:trace contextRef="#ctx0" brushRef="#br0">0 1 24575,'0'0'0,"4"0"0,3 16 0,3 5 0,0 6 0,4 3 0,-2 0 0,3 5 0,-2 0 0,-3 4 0,2-1 0,-3 3 0,-1 3 0,-3 3 0,-2-3 0,4-3 0,-1 5 0,-1 3 0,0-3 0,-3 1 0,0 2 0,-1 5 0,-1 2 0,0 1 0,5 0 0,0 4 0,0 0 0,-1 4 0,-1-2 0,-1-1 0,0 3 0,-2-3 0,0 4 0,0-2 0,0 3 0,-1-2 0,1-3 0,0 3 0,0-3 0,0-2 0,0 4 0,0-3 0,0-1 0,0-2 0,0-2 0,0-6 0,0-2 0,0-6 0,0-4 0,0 0 0,0-3 0,0-2 0,0-2 0,0-2 0,0-1 0,0-1 0,0-6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0:52:44.976"/>
    </inkml:context>
    <inkml:brush xml:id="br0">
      <inkml:brushProperty name="width" value="0.35" units="cm"/>
      <inkml:brushProperty name="height" value="0.35" units="cm"/>
      <inkml:brushProperty name="color" value="#FF4E00"/>
      <inkml:brushProperty name="inkEffects" value="rainbow"/>
      <inkml:brushProperty name="anchorX" value="-67676.32031"/>
      <inkml:brushProperty name="anchorY" value="-42823.33594"/>
      <inkml:brushProperty name="scaleFactor" value="0.5"/>
    </inkml:brush>
  </inkml:definitions>
  <inkml:trace contextRef="#ctx0" brushRef="#br0">0 1 24575,'0'0'0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0:52:42.714"/>
    </inkml:context>
    <inkml:brush xml:id="br0">
      <inkml:brushProperty name="width" value="0.35" units="cm"/>
      <inkml:brushProperty name="height" value="0.35" units="cm"/>
      <inkml:brushProperty name="color" value="#FF4E00"/>
      <inkml:brushProperty name="inkEffects" value="rainbow"/>
      <inkml:brushProperty name="anchorX" value="-65136.32422"/>
      <inkml:brushProperty name="anchorY" value="-40283.33594"/>
      <inkml:brushProperty name="scaleFactor" value="0.5"/>
    </inkml:brush>
  </inkml:definitions>
  <inkml:trace contextRef="#ctx0" brushRef="#br0">0 1 24575,'0'0'0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0:52:31.240"/>
    </inkml:context>
    <inkml:brush xml:id="br0">
      <inkml:brushProperty name="width" value="0.35" units="cm"/>
      <inkml:brushProperty name="height" value="0.35" units="cm"/>
      <inkml:brushProperty name="color" value="#FF4E00"/>
      <inkml:brushProperty name="inkEffects" value="rainbow"/>
      <inkml:brushProperty name="anchorX" value="-58518.77344"/>
      <inkml:brushProperty name="anchorY" value="-26089.69922"/>
      <inkml:brushProperty name="scaleFactor" value="0.5"/>
    </inkml:brush>
  </inkml:definitions>
  <inkml:trace contextRef="#ctx0" brushRef="#br0">1434 6864 24575,'0'0'0,"9"0"0,9 0 0,3 0 0,4 0 0,2 0 0,7 0 0,-1 0 0,6 0 0,-2 0 0,-1 0 0,8 0 0,3 0 0,4 0 0,2 0 0,0 0 0,2 0 0,9 0 0,1 0 0,10-6-1009,4 1 1297,7 0-432,2 0 144,5 2 0,4 1-1147,3-4 969,3 0 158,7 0-52,-3 2 72,4 1 0,6 1 0,-1 1-1147,9-5 328,-1 1 915,3 0-240,2 1 134,1 1 10,1 1 0,0 1-1147,2 1 328,4 0 526,1 0 260,0 0-32,-1 0 65,-1 0 0,-1 1 0,-2-1 0,0 0 0,-1 0 0,0 0 0,0 0 0,-5 0 0,-6 0 0,-5 0 0,1 0-1131,-8 0 1454,-3 0-484,-7 10 161,0 1 0,-7 0-108,-8-2 139,-4-3-47,-3-1 1163,-7-3-1235,-4-1 184,-11 4-62,-4 0-34,-7 0 1147,-7 4-328,-4 0 164,-4-2 0,-2 3 0,-6 5 0,-17-2-402,-6 3-630,-9 3 155,-7 2-106,-5 2 0,-2-3 0,-8 1 0,0 0 0,-6-4 0,2 1 0,-5 2 0,-2 6 0,-3-3 0,-3 2 0,-7-1 0,-1 7 0,-1 0 0,-4 0 0,1-6-732,-10 5 941,3 4-314,1-5 105,-7 4 0,-1 5 0,-3-2 0,-6 5-1146,-2-2 903,-4 3 242,1 2-81,1-2 82,-3-3 0,-2 1 0,-4 3 0,-9 2 0,-2 3-1147,-1 3 328,-6-5 699,1 7 37,1-5 43,-3 1 40,1 0 0,3-4 0,-4 0 0,2 1 0,-3-3 0,-4 1 0,2-4 0,-3 2 0,3-3 0,-7 2 0,3-8 0,-2-3 0,-2 3 0,4-7 0,4-1 0,10-7 0,4 1 0,-2-5 0,6 1 0,0-4 0,5-2-1147,0-4 1200,4-1-139,4-3 47,3-1 39,-2 0 0,7 0 0,2-1 0,6 0 0,1-9 0,5-7 75,4 1-96,10-4 31,2 4-10,3-2 0,10-2 0,5 4 0,-1-7 1147,3-2-1218,6-1 1308,1-2-381,7 0 127,5-5-249,5-5-194,4 0-592,1 1 142,3-2-90,-1-4 0,12-3 0,5-2 0,5 2 0,9-1 0,2 0 0,5-7 0,1-2-683,2-1 878,4 0-293,3 1 98,2-4 0,7 0 0,1 1 0,6 2-1147,5 0 1025,9 8 87,3 0-30,8 1 65,1 0 0,9 4 0,4-1-1147,3-2 328,2 5 835,5 3-138,6 4 101,4-1 21,0 1 0,2 3-1147,7 6 328,-4 3 584,8 1 185,5-1-7,0 0 57,6 4 0,-2 5 0,-3 4 0,3 0 0,3 2 0,-2 2-1147,3 2 328,-4 1 954,3 2-290,-3 1 151,-3 0 4,2 0 0,-2 1 0,-3-1 0,-7 0 0,-2 11 0,-7 5-843,0 6 1083,-4-2-360,-5 7 120,-8-5 0,-2 2 0,-8 5 238,-5-5-306,-11 7 1249,-3-7-1422,-7 1 380,-6-1 1020,-5 0-347,-9 1-974,-13 0 1472,-6 1-491,-10 5 164,-9 1-68,-5 0 87,-5-1-890,-2 4 842,-1 4-1162,-11 5 332,-1 4-124,-4-3 0,-4 2 0,-2 1 0,-7 1 0,-1 1 0,-2-3 0,-3 5 0,-6 1 0,-3 1 0,2 0 0,-8 0 0,-2 0-1147,-6 0 1447,-2 5-456,1-1 152,-4 1 4,-4-2 0,-4 5 0,2-2 0,-2 0-1147,-1-3 914,-8 5 230,-1-2-77,-1-1 80,-1-1 0,-4 3 0,1-1 0,1 0 0,-4-3 0,-4-1 0,2 4-1147,-4-1 460,-2 0 813,3-2-271,-3 4 145,-1-6 0,4-1 0,-3-2 0,-1-6 0,4 0 0,3-5 0,-1-4 0,-2 1 0,7-8 0,4-2-1147,2-2 1302,8-2-269,1 1 89,5-6 293,5-4-345,4-6 116,8-4 1107,8-2-1290,1-3 1402,5 0-513,3-1 267,4 0-732,6-11 576,3 1-1026,5-6 432,5-3-303,5-8 61,13-7-20,9-2 0,0-5 0,5 2 0,1-3 0,8-2 0,1-3 0,1-2 0,4-7 0,0-1 0,4-6-1019,-3 1 1310,-1-4-436,-3 1 145,3-7 0,4 2 0,3-3 0,10-1 0,2-1 0,2-2 0,6 0-1147,-6-2 629,4-4 595,4 4-197,4 0 120,-2 1 0,9 1 0,2 0 0,-3-1 0,1 0 0,0 1 0,0-2 0,-3 1 0,-1 0 0,7 5 0,-4 5 0,1 6 0,0-1 0,1 8 0,1-3 0,1 7 0,-5 2 0,-6 5 0,-5 1 0,7 4-793,-9 4 1020,4-1-341,-9 2 114,-2 1 0,-3 9 0,-5 1 0,-1 7 0,-4 0 0,-5 4 895,-3-1-1150,-8 14 1529,-27 0-1264,2 0 0,0 0 0,0 0 0,0 0-1,1 0 1,-1 0 0,0 0 0,0 0-1,0 0 1,1 0 0,-1 0 0,0 0 0,0 0-1,0 0 1,0 1 0,1-1 0,-1 0 0,0 0-1,0 0 1,0 0 0,0 0 0,0 1-1,1-1 1,-1 0 0,0 0 0,0 0 0,0 0-1,0 1 1,0-1 0,0 0 0,0 0-1,0 0 1,0 1 0,0-1 0,0 0 0,0 0-1,0 0 1,0 1 0,0-1 0,0 0-1,0 0 1,0 0 0,0 1 0,0-1 0,0 0-1,0 0 1,0 0 0,0 1 0,0-1 0,0 0-1,-1 0 1,1 0 0,0 1 0,-6 15 816,-10 5-963,-7 5 266,-3 1-129,-2 2 0,0-1 0,-1 6 0,1-1 0,-5 5 0,0-1 0,-4 3 0,0 4 0,-4-2 0,-2 2 0,-4 2 0,-8 7 0,-2 2-1147,-6 2 1198,0 0-136,1-1 46,-4 0 39,3-2 0,-3 0 0,1 5 0,-7-1 0,2 0 0,2 10 0,-1-1 0,-2 4 0,-2-3 0,2 3 0,-5-5-1147,-3-2 685,-1 2 523,-1-4-173,-5-2 112,0-2 0,0-2 0,6-1 0,3-2 0,1-6 0,5 0 0,5-5 0,5-4-756,4-5 972,2 2-324,7-7 108,6-1-192,1-8 247,9 0 1064,-1-5-1352,2-4 1517,1 1-781,17-2 298,18-13-933,11-8 488,9-7-422,4-5 99,2-3-33,0-6 0,-1-1 0,5-5 0,-7 1 0,5-3 0,-7-4 0,5-2 0,-1 3 0,-1-8 0,5 0 0,5-8 0,-1 5-759,5-5 976,-4 2-325,4-6 108,1-3 0,-2 0 0,2-3 0,2-2 0,2 3-1147,2-7 1203,1 3-142,-4-7 47,1 4 39,0 0 0,6-6 0,-4-1 0,6 0 0,-4 0 0,4 1 0,0 6 0,1 1 0,-2 1 0,0 9 0,5 5 0,-1 4 0,0 3 0,-2 2 0,5 5 0,-2 0 0,-1 5 0,-6 9-580,-3 5 746,-6 2-249,-5 7 83,0 0 0,-8 0 693,-4 3-891,-1 4 1444,-7 14-1295,-6 14 772,-15 8-866,-10 5 234,-3 2-91,-4 5 0,-4 4 0,-1 0 0,-2-3 0,-1 3 0,0 2 0,0-2 0,0 2 0,-5 7 0,-1 3 0,-4-3 0,1 5 0,-5 1 0,-2 0-958,-4 0 1232,-3-1-411,-1-1 137,-7-6 0,-1 0 0,-5 5 0,0 1 0,-3 1 0,-4 0 0,3 0 0,-8-1 0,-2 0-1147,-2 0 366,-6 4 934,-1 1-311,-5-1 158,2-6 0,-4-1 0,2-7 0,-3 0 0,-2-4 0,3 0 0,2-2 0,-1 2 0,3-2 0,2-3 0,3-2 0,3-3 0,6-2-1147,2-6 1397,0-1-392,5-6 131,4-4-592,4-5 775,9-3-258,3 4 874,6-1-1013,6-2 1484,4 0-591,4-2 358,17 0-987,8-12 801,10-6-1020,9-6 286,11-3-106,5-2 0,1-7 0,6 6 0,5-6 0,8 2 0,4 1 0,8-5 0,10-3-1147,5 0 1316,9 2-287,2-3 95,0-2-1124,8 2 648,4 2 572,4-2-192,1 3 119,6-2 0,1 1 0,5 3-1146,4 2 326,10-2 850,-3 1-156,2 1-1040,0 2 347,-4 2 709,4 1 25,2 6 45,0 2 40,0-1 0,-5 4 0,-5 5 0,-6-1 0,-5 3-914,-3 2 1176,-8 4-393,-1 1 131,-6 2 0,-10 0 272,-9 2-350,-9-1 1264,-6 1-1177,-10-1 59,-3 0-20,-6 1 1099,-16-1 655,-34 0-819,-15 0 0,-11 0-173,-10 10-199,-5 1-679,-4 0 171,-6-2-103,-6-3 0,-6 4-662,-3-3 851,-3 0-284,-7-3 95,-6-1-1146,-1-2 915,-8 0 227,-5-1-76,-2 0 80,0 0-1147,-2-1 328,-4 1 752,0 0-31,-4 0 65,1 0 33,-5 0 0,3 0 0,3 0 0,-3 0 0,2 0 0,3 0 0,-4 5 0,3 1 0,1-1 0,-3 0 0,6-2 0,3-1 0,1-1 0,7 0-1147,6-1 956,4 0 176,5-1-597,8 1 766,2 0-231,6 0 77,5 0 0,9 0 1147,4 0-1451,7 0 1608,5 0-482,21-11 161,17 12-958,-1-1-1,1-1 1,0 1 0,0 0-1,-1-1 1,1 1 0,0 0-1,0-1 1,-1 1-1,1-1 1,0 1 0,0 0-1,0-1 1,0 1 0,0-1-1,0 1 1,0 0-1,0-1 1,0 1 0,0-1-1,0 1 1,0-1 0,0 1-1,0 0 1,0-1-1,0 1 1,0-1 0,0 1-1,1-1 1,9-15 1028,10 1-1028,11-2 285,8-7-338,7 2 58,10 4-30,2-6 0,13 4 0,4-1-988,10-1 1270,7-1-1569,6-1 861,15 4 478,8 0-160,8 4-1039,3 0 328,2-2 501,12 3 292,5 3-1189,5 4 395,8-2 92,7 2 819,6 2-218,-6 2-1020,2-4 328,2-4 812,-3 0-108,2 2 91,-2 3 24,-3 2 0,2 2 0,-3 2 0,-2 0 0,-2 2 0,-2-1 0,-7 1 0,-7-1 0,-5 0-1102,-5 1 1417,-9-1-472,-7 0 110,-12 0 60,-11 0 1128,-7 0-1379,-13 0 376,-9 0 1022,-13 10-341,-11 1-662,-8 0 1062,-13 3-354,-19-2 118,-13 3 0,-11-3 0,-12 3 0,-9 3 0,-12-3-566,-5 2-419,-8-4 85,-6 3-83,-9 2-1147,-9-3 1080,-3 2 16,-4-3-5,-10-3 56,-2 1-1147,-8-2 328,-5-3 907,-6-2-230,-3 3-1016,-3-1 339,-1-1 610,-5 4 152,-6-2 3,-1-1-1093,-3-2 328,-3-2 478,-3 5 321,-2-2-52,3 5 72,-10-1 0,3-2 0,0 3-1147,0-1 759,6-2 429,6-3-143,1 4 102,3-2 0,9-1 0,3 4-653,3-1 839,5 3-279,6-1 318,4-3-289,4-1 96,14-3 1115,6-2-1352,6-1 334,5 4-112,6 0 1130,12 0-328,11-1-919,9-1 1392,-5 0 1502,64-3-1811,14-1 0,11 1 0,6 0-1134,15 0 311,8-11-158,6 1-1118,3-1 1435,6-3-478,6-3 159,6 2 0,2 3-1147,9 3 874,7 4-866,1 2 234,-2 2 891,4-5-99,3 1 88,-3-5 25,8-4 0,3 0 0,7 2 0,-4 4-1147,0 2 328,-2 3 562,1-4 213,-1 1-16,0-4 60,-6 1 0,-5 1 0,-5 1 0,-4 3-838,-4 2 1077,-7 1-358,-6 1 119,-12 0 0,-4 0 328,-9 1-422,-6-1 1288,-10 0-627,-9 1 488,-13 9-108,-33-11-902,2 2 0,-1-1-1,1 0 1,0 1 0,-1-1-1,1 0 1,0 1 0,-1-1-1,1 1 1,-1-1 0,1 1-1,-1-1 1,1 1 0,-1 0-1,1-1 1,-1 1 0,0-1-1,1 1 1,-1 0 0,0-1 0,1 2-1,-6 9 939,-6 3 0,-7 4-364,-10 2-679,-9 3 172,-6-4-112,-11 2 0,-8 0 0,-8 2 0,-5 0-1045,-3 2 1344,-8-4-449,-11 0 150,0 0 0,-10-4-1146,-2 6 326,-1 2 684,-5-4 58,-5 1 35,-10 0 43,-9 1 0,-2 1-1147,-7-4 328,-3 0-99,-3-4 1064,-3 0-301,-2 2 155,0-3 0,-1 2 0,-5-4 0,1-2 0,-6 1 0,6-3-1147,2 9 328,2 3-164,1-1 918,1 1-33,11-4 65,0 1 33,5-5-1147,8 3 592,9-4 209,8-3 344,5 2 511,3-2-673,9 4 246,6-3-82,11-2 1147,10 4-328,8-3-879,7 4 1341,9-3-447,23 4 149,26-14-958,0 0 1,0 0-1,-1 0 0,1 1 0,0-1 0,-1 0 1,1 0-1,0 1 0,0-1 0,0 0 0,-1 0 1,1 1-1,0-1 0,0 0 0,0 1 1,-1-1-1,1 0 0,0 1 0,0-1 0,0 0 1,0 1-1,0-1 0,0 1 0,0-1 0,0 0 1,0 1-1,0-1 0,0 0 0,0 1 0,0-1 1,0 0-1,0 1 0,0-1 0,0 0 0,1 1 1,-1-1-1,0 0 0,0 1 0,24 8 958,15-2 0,13-3 0,10-2 0,3-1-265,10-1-806,4 0-595,8-11 914,6-1-1493,11-4 995,4 1 273,8 3-91,6-2-1061,9 3 326,10 2 663,2 4-1062,5 1 354,4-3 478,8-4 381,2 0-1220,8 2 407,-7 2 893,16 2-212,3-3 125,-6 1 13,6 2 0,-4-5 0,-4 2 0,0 1 0,-3 1 0,-3 3 0,-4 1 0,-2 1 0,-2 1 0,-1 0 0,-1 1 0,-5-1 0,-11 0 0,-10 0 0,-6 1-932,-6-1 1198,-11 10-399,-9 1 458,-9 5-418,-11-1 1286,-15 2-1253,-7 2 1294,-7-3-377,-7-3-321,-11 1 574,-11 2-190,-9 4 63,-17 1 0,-16 3 0,-7-4-457,-11 6-268,-6-4-242,-5 0 25,-9 6-41,-1 1 0,-6 1-774,-5 0 995,-9-1-332,-3-1-1036,-7 0 1169,-6-1-98,-5 0 32,3-1 44,-3 1 0,-1-1 0,-2 0 0,5 0-1147,-12 1 698,4-1 507,0 0-169,-6-4 111,1-1 0,-6 0 0,2 1 0,0 1-1147,3-4 328,-3 1 900,-5-4-221,3 0 128,1-3 12,-3 1 0,3 3 0,2-2 0,2 1 0,3 3 0,7-3 0,1-4 0,6-3 0,4-4-592,10-2 761,4 3-253,7-1 84,6 0 0,5-1 903,14 4-1161,2-1 1534,17 4 119,40-8-494,10-1 82,12-1-389,7-11-352,6-2-218,4-4 18,1-4-42,6-3 0,11-2 0,5 4-1147,10-5 1407,6-2-404,7 6 134,-1-1-1137,7 5 706,7-5 497,-4-1-166,6 3 110,-1 0 0,4-1-1147,9 5 328,4-2 900,4 0-1368,-4 3 456,5-2 576,0-1 211,0 3-16,0 4 60,-1-1 0,0 2 0,-1 3 0,-6-2 0,0 1 0,0 2 0,-5 2 0,-4 2 0,1 2-1147,-8 0 1442,-3 1-449,-8 0 149,-12 1 334,-5-1-423,-11 0 141,-1 1 1100,-11-1-1260,-10 0 215,-8 0 1076,-13 10-359,-10 7 164,-20-18-936,1 2 0,1 0 0,-1-1-1,0 1 1,1 0 0,-1 0 0,0-1 0,0 1-1,0 0 1,0 0 0,0 0 0,0 0 0,0-1-1,0 1 1,0 0 0,0 0 0,0 0 0,0-1 0,0 1-1,-1 1 1,-6 18 936,-13 1 0,-12-3-319,-9 7-737,-11-5 191,-11 2-118,-7 1-920,-5 1 1183,-10 0-395,-6-4-1014,-12 6 951,-9-5 180,-15 1-59,0 1-1073,1-5 328,-6 1-164,-6-4 0,-12 0 742,-6 3 193,-4-3-1157,-2-4 386,-6 2 735,-4 3-9,-5-3 58,-4-2 35,-3 2-1147,-1-3 524,-1-2 731,0-3-244,-5-1 136,4-3 0,-4 0 0,1-1 0,6-1 0,6 1 0,-4-1 0,5 1 0,-1 0 0,4 0 0,4 0 0,4 0 0,3 0 0,13 0 0,2 0-832,11 0 1070,9 0-350,9 0 110,6 0 3,15 0 1146,9 0-1398,11 0 1540,15 0-459,13 0 153,10-11 0,24 0 0,15 12-954,1-2 1,0 1 0,-1 0 0,1-1 0,0 1-1,0 0 1,0-1 0,0 1 0,-1 0 0,1-1-1,0 1 1,0 0 0,0-1 0,0 1-1,0 0 1,0-1 0,0 1 0,0-1 0,0 1-1,0 0 1,0-1 0,0 1 0,0 0 0,0-1-1,1 1 1,-1 0 0,0-1 0,0 1 0,0 0-1,0-1 1,1 1 0,-1-1 0,13-8 953,8 3 0,6-4 0,8 3 0,6-10-794,11-4-126,3-3-13,8-3-50,6-1 0,4 0-1147,9 0 1281,3 1-242,16-11 80,6 0-1119,9 0 357,6 3 945,1 7-315,2-2 160,8 2 0,1-1-1146,8 1 326,-1 1 441,5 0 371,4 0-1217,9-4 406,-3 4 184,6-4 699,1 5-178,6 1 114,-1 1 0,-1 5 0,4 0-1147,-2 4 424,-8-1 860,-2-1-287,-2-3-783,-6-2 1199,-5 4-399,-6 3 133,-3 5 0,2-2 0,-6 4 0,-7 1 0,-6 3 194,-12 1-250,-9 2 84,-8 1 1119,-6 0-1241,-10 0 1338,-7 1-391,-12-1-836,-10 0 1242,-13 11-414,-34-11-800,2 1-1,0-1 1,0 1 0,-1-1-1,1 1 1,0-1 0,-1 1-1,1 0 1,0-1 0,-1 1-1,1 0 1,-1-1 0,1 1-1,-1 0 1,0 0 0,1 0-1,-1-1 1,0 1 0,1 0 0,-1 0-1,0 2 1,-4 13 938,-18 4 0,-8 1 0,-14-2 0,-13 0-559,-9 2-428,-7 1-978,-5 1 1287,-2-3-457,-7 5 152,-5-4 0,-6 1 0,-3 1-1147,-4 0 328,-6-4 886,-1-4-204,-5 0 124,-5-4 13,-5 2-1147,-2-2 328,-7 3 584,-2-3 185,-6 3-7,1-2 57,2 2 0,1-2-1147,-8-3 328,3 3 235,0-3 634,-2-1-157,3-3 107,3-2 0,2-1 0,3-1 0,2-1-1147,6 4 1176,7 1-108,5 0 37,10-1 42,4-1 353,7-1-454,10-1 152,10 0-51,9-1 1146,7 0-932,9-1-205,9-9 1215,11-7-405,31 17-761,-2-1 0,0 0 0,0 0 0,0 0-1,0 0 1,0-1 0,1 1 0,-1 0 0,1 0-1,-1 0 1,1-1 0,-1 1 0,1 0 0,0-1 0,-1 1-1,1-2 1,5-17 925,17-2 0,13-1 0,9 0 0,6-2-580,10-6-401,6 0 79,11-1-1228,10 1 1262,8 1-1365,6 1 764,14 2 546,2-1-172,17 2-1035,10-1 328,13 1-164,0 0 0,13 0 0,7-1 690,-6 1 260,3 0-32,7-1 65,-2 1 0,6-1 0,8 1-1147,1 5 328,5-5 541,-2 4 240,4 6-25,3-1 63,2-1 0,3 3 0,-4 4 0,1 4 0,-5 2 0,-4 3 0,-4 1 0,-9 2 0,-2-6 0,-13 0-1146,-5 0 1193,-15 1-131,-8 1 44,-16 1 108,-10 1-88,-18 1 30,-9 0 1137,-12 10-1006,-9 2-111,-8-1 1184,-14 3-395,-15 3 164,-30-17-934,1 1 0,-1-1 1,1 1-1,0-1 0,-1 1 0,1 0 0,-1-1 0,1 1 0,0 0 1,-1-1-1,0 1 0,1 0 0,-1 0 0,1 0 0,-1-1 0,0 1 1,0 0-1,0 0 0,1 2 0,-8 14 934,-16 2 0,-13 3 0,-15 2 0,-6 1 0,-8 1-212,-6 0-1185,-4 1 636,-8 0-266,-8 5 44,-11 0-1147,-5 0 336,-13-6 973,-12-2-325,-11-1-984,-7-5 328,-11 0 63,-9 1-291,-12-3 96,-5 1 14,-3-3 1088,-6 1-308,-5-3-990,-4-3 328,-4-2 45,-7 1 878,-1-1-238,-6-1 134,-5-2 0,-4 4 0,-3-1 0,-2 0 0,-7-3-1147,5-1 328,0-1 707,1-1 27,1-1 46,-1 0 39,1 0 0,5-1 0,4 1 0,7 0-1113,-2 0 1431,8 0-477,3 0 159,7 0 0,12 0 0,21-11 0,20-5 144,29 0-185,46 2 1208,31-5 635,63 15-819,13 2 0,6 2 0,7 0 0,4 0 0,3 1 0,2-6 0,1 0 0,1 0 0,5 1 0,1 0 0,-2 2-526,0-4-470,4 0 101,-1-5-88,4 2 0,-2-5 0,4 2 0,3-3 0,-2-2-697,7 2 896,-2-3-299,1 4 100,1-2 0,2-2 0,1-3 0,6 4 0,0-2-1146,1-1 938,4 3 197,0-1-65,3-1 76,-2-3 0,4-1 0,3 4 0,-2 4 0,-4 5 0,8-2 0,2 4 0,-3-4 0,2 3 0,7 1 0,-5-3 0,2 2 0,-1-4 0,7 3-1147,0 1 515,-5 3 742,-1 2-247,-5-4 137,-7 2 0,-4 1-1147,-4 1 1444,-3 1-452,-7 1 150,-6 2 5,-6-1 370,-10 2-476,-8-1 159,-7 0 1094,-5 0-1168,4 1 3007,-55-1-2877,-12 0 199,-11 0-331,-7 0 55,2 0-32,-3 10 0,0 1 0,-1 0 0,-1 3 0,-6-2 0,0-3 0,-6-2 0,-4 2 0,-4 4-790,1-1 1015,-6-2-338,-3 3 113,-1-3 0,-6 3-1146,0-2 1264,-4-2-222,-5 3 74,-9-3 30,-3 4-1147,-2-2 410,-5-3 878,0-2-293,1-2 152,1-2 0,-2 4 0,-4-1 0,1 0 0,-3-1 0,-3-1 0,-9-1-1147,4 4 328,-2 0 475,0-1 325,5 0-54,5-2 73,-5-2 0,3 0 0,4 0 0,-1-1 0,-3 0-1147,3-1 1139,-2 1-60,19 0 20,24-11 48,26-5 952,48 15-983,2-1 1,0 1 0,0-1 0,0 0 0,0 0-1,0-1 1,0 1 0,-3-5 0,3 6 146,1-1 1,1 0 0,-1 1-1,1-1 1,0 0 0,0-1-1,-1 1 1,1 0-1,1 0 1,-2-4 0,-3-21 242,6-1 755,14 6-196,6 4 65,5 7 0,-3-1 0,1-2-1024,0 2 170,1-2-112,0-4-17,0 3 0,6-2 0,1-2 0,0 2 0,4 0 0,5-3 0,-2 4 0,9-2 0,3-1 0,2-2 0,2-3 0,5 0 0,0-2 0,0 0 0,9-1-865,4 0 1112,4-5-370,2 0 123,1 0 0,6 1 0,1 1-1147,-1 1 802,-2 2 374,0-6-125,-3 7 96,0-1 0,-1 2 0,-1 0 0,-10 0 0,-1 5-743,-5 0 956,-4-1-320,-2 5 107,-3-2 0,-6 4 0,-6 4 0,-11-2 0,-21 3 0,-13 2 769,-13 13-988,-7 7 1475,-10 2-909,-8 4 460,-5 8-949,1 2 261,-2-3-119,3-1 0,-5 0 0,-8 5 0,-1 0 0,-2-5 0,-4 0 0,2 4-698,-5 1 898,2-6-300,3 0 100,-3-1 0,-3 1 0,-3 0 0,1 1 0,-1 0 0,-2 1 0,-2 0 0,-2-4 0,-1 4 0,5-4 0,-1 0 0,5 0 0,-1 1 0,-1 1 0,3 1 0,-2-4 0,4-1 0,3 7 0,3-5 0,3 1 0,2 1 0,7-5 0,12 1 0,10 0 0,11 1 0,7 2 0,5 2 0,14-5 0,2 1 698,5-6-897,4-3 298,2-5-99,2-3 0,0 3 0,2-1 0,-1-1 0,0-2 0,0 0 0,0-2 0,0 0 0,5-1 0,-1 0 0,1-1 0,-1 1 0,4 0 0,-1 0 0,4 0 0,4 0 0,-1 0 0,2 0 0,-2 0 0,2 0 0,-4 0 0,8 0 0,-3 0 0,3 0 0,1 0 0,1-11 0,2 0 0,1 0 0,1-3 0,0 2 0,5 3 0,1 2 0,0-2 0,-2 2 0,-1 0 0,0 3 0,-2 1 0,-1 2 0,0 0 0,0 1 0,-6 0 0,1 1 0,-6-1 0,0 0 0,-3 1 0,-3-1 0,-4 0 0,-2 0 0,-18 0 0,-12 0 0,-12 0 0,-7 0 0,-7 0 0,4 10 0,-2 1 0,5 5 0,1-2 0,-2-2 0,-6-3 0,3 1 0,-7-1 0,0 3 0,0 3 0,0-1 0,1 2 0,-4 3 0,-5-3 0,0 2 0,-4 2 0,-3-4 0,3 2 0,-3 2 0,-1-4 0,-2 2 0,3 1 0,-1-3 0,-1 1 0,-1 3 0,3-4 0,-1 1 0,-1-3 0,4 2 0,-1 2 0,3-3 0,-1 2 0,9 2 0,-13-4 0,2 3 0,2-4 0,-2-3 0,-1 1 0,3-2 0,3 3 0,-1-3 0,-2-2 0,2 4 0,3-3 0,3 3 0,3-1 0,2-3 0,1-2 0,7 3 0,6 4 0,5 4 0,16-1 0,8-3 0,7-4 0,5-3 0,2-3 0,1-1 0,0-13 0,-1 0 0,0-1 0,0-3 0,-1 3 0,0-3 0,-1 2 0,1 3 0,4-1 0,1 1 0,0 3 0,-1 2 0,-2 2 0,-6-4 0,5 1 0,4-5 0,1-4 0,0 1 0,-1 3 0,-2 2 0,-1 4 0,-1-4 0,-1 3 0,0 0 0,-1 2 0,0-4 0,0 1 0,1 1 0,-1 1 0,6-3 0,5 1 0,0-5 0,-1 2 0,-2 2 0,-2 1 0,3 3 0,-1-3 0,-2 0 0,-1 2 0,-2 1 0,-1 1 0,-1 1 0,0-4 0,-1 0 0,0 1 0,6 1 0,-1 1 0,1 1 0,-1 1 0,-7-5 0,5 1 0,-2 0 0,12 1 0,-1 1 0,1 1 0,-3 1 0,-3 1 0,-2 0 0,-2 0 0,-2 0 0,0 0 0,-1-5 0,0 0 0,0 0 0,-1 0 0,2 2 0,-1 1 0,0 1 0,1 1 0,-1 0 0,1 0 0,-1 0 0,1 0 0,-1 0 0,1 1 0,-1-1 0,0 0 0,1 0 0,-1 0 0,1 0 0,-6-6 0,5 1 0,1-1 0,0 2 0,1 0 0,0 2 0,-1 1 0,0 1 0,0 0 0,0-5 0,-1-1 0,1 1 0,-1 1 0,0 1 0,1 1 0,-1 1 0,1-5 0,-1 1 0,1-1 0,-1 2 0,0 1 0,-4-4 0,4 0 0,6-4 0,1 1 0,0 2 0,-1-4 0,-1 3 0,-2 1 0,-1 3 0,4 1 0,-5-3 0,4 1 0,0 0 0,-1-3 0,5 1 0,-1 1 0,-1 1 0,-1-2 0,-2-5 0,-2 1 0,0 2 0,4-3 0,5 3 0,0-4 0,-1 3 0,-2-3 0,-3 2 0,-1 3 0,-2 3 0,-1-3 0,-1 1 0,0 2 0,0-4 0,0 2 0,-5-4 0,5 1 0,0 2 0,2 3 0,0-3 0,-1 1 0,0-4 0,0 2 0,0 2 0,0 2 0,5-3 0,5 1 0,0 2 0,0 1 0,-3 3 0,-2-5 0,-3 0 0,-1 2 0,4-5 0,0 2 0,5 1 0,-1 1 0,-2 3 0,-1-4 0,-2 0 0,-2 2 0,-2 0 0,0 2 0,-1 1 0,0 2 0,0-1 0,0 1 0,1-4 0,-1-2 0,0 1 0,1 1 0,-1 1 0,1 1 0,-1 1 0,1 1 0,-1 0 0,0 0 0,1 0 0,-1 0 0,1 0 0,-1 1 0,1-1 0,4 0 0,1 0 0,5 0 0,0 0 0,-2 0 0,-2 0 0,3 0 0,4 0 0,-2 0 0,-1 0 0,-3 0 0,-3 0 0,-1 0 0,-3 0 0,5-5 0,0-1 0,-1 1 0,5 0 0,-2 2 0,0-4 0,-2 0 0,-2 1 0,-2 2 0,0 0 0,-2 3 0,-5-6 0,0 2 0,0 0 0,1 0 0,-5-3 0,2 1 0,-4 11 0,-5 7 0,-3 8 0,-3 4 0,-2 3 0,-2 2 0,0 0 0,-1 0 0,1 0 0,-12 0 0,1-1 0,0 0 0,-3-1 0,2 1 0,-3-1 0,3 0 0,2 1 0,3-1 0,-2 1 0,2-1 0,1 0 0,-4 1 0,2-1 0,-5 6 0,3 5 0,-4-5 0,2-1 0,3-2 0,-3-7 0,2-1 0,3 0 0,1 0 0,-2-4 0,1 2 0,1 0 0,-4-3 0,2 2 0,1 1 0,2 2 0,-4-3 0,2 1 0,1 2 0,-4-5 0,1 2 0,2 1 0,12-3 0,8-3 0,7-16 0,4-8 0,3-13 0,1 0 0,0-4 0,-4 1 0,3-1 0,-4-4 0,5 4 0,0-4 0,0 6 0,6-4 0,0 0 0,-1 0 0,-1-4 0,3 0 0,4-4 0,0 1 0,3 1 0,3-2 0,2 2 0,3-4 0,2 3 0,1-4 0,0-2 0,0 2 0,1-3 0,-1-2 0,0 4-871,0-3 1120,0-1-374,0-1 125,0 2 0,-5-1 0,-1 4 0,6-6 0,-4-2 0,0 3 0,-4-1 0,0 0 0,1-2 0,-9 0 0,1 3 0,-3 1 0,-3-2 0,-2 5 0,-2-1 0,-1 3 0,0-1 0,-1 3 0,-6 4 0,1-3 872,5 8-1121,-4 2 373,1 2-124,-5 1 0,1 5 0,-5 1 0,1 4 0,3 5 0,2 3 0,2 19 0,-3 9 0,1 5 0,-5 4 0,2 12 0,-4 5 0,2-1 0,2 8 0,3 6 0,-3-3 0,7 4 0,-4 4 0,2 0 0,1 3 0,-5 3 0,7 3-1098,-5-3 1412,1 7-471,7-4 157,0 6 0,2-4 0,0 6 0,-1 0 0,-1 1 0,0-6 0,-6 4 0,-1 0 0,-5-5 0,6-1 0,-4-5 0,1 1 0,-3 5 0,1-2 0,-3-4 0,-4 0 0,-4 1 0,-2-3 0,-2 2 0,-2-3 0,0-4 0,-1-4-429,0-2 552,1-7-185,-1-2 62,6-7 0,1-3 0,-1-5 0,0-4 0,-2-1 0,4-7 1078,-6-22-1090,-1 1 1,1 0-1,-1 1 0,0-1 0,0 1 0,1-1 0,-1 0 0,1 1 1,-1-1-1,0 0 0,1 0 0,-1 1 0,1-1 0,-1 0 1,1 0-1,-1 1 0,0-1 0,1 0 0,-1 0 0,1 0 0,-1 0 1,1 0-1,-1 0 0,1 0 0,0 0 0,10-7 615,-1-14-731,-2-13 192,-3-4-64,-3-6 0,0-4 0,-2-2 0,0-3 0,0-5 0,-1-2 0,1-4 0,-1-5 0,1-4 0,0-3 0,0 3 0,0-6-1008,0-1 1296,0-6-432,0-1 144,0-5 0,-10 1-1147,-1 2 979,0-2 146,-3-4-49,2-3 71,3 2 0,-3-2 0,-3-2 0,2 4 0,2-2 0,3 5 0,3 3 0,-3 3 0,2 4 0,1 1 0,1 8 0,1 0-710,1 6 913,2 5-305,0 3 102,10 9 0,2 3-114,-1 5 146,8 1 852,-1 4-1141,2 3 1532,-3 4-1101,1 1 641,-4 3-971,-4 0 403,3 6-285,-4 17 57,-2 10-19,3 16 0,-1 6 0,-2 9 0,-3 7 0,-1 5 0,4 8 0,0-4 0,-2 7 0,5 4 0,3 0 0,0 4 0,3 3-848,-3 8 1091,-2 3-365,1 2 122,4 0 0,-3 4-1146,-2-6 1138,-4 4-60,-2-1 20,-2 4 48,-2 5 0,-1-2 0,-1-1 0,1 2 0,-1-3 0,1-2 0,-1 2 0,1-1 0,0-3 0,0 4 0,0-2 0,0-7 0,0-2 0,-11-7 0,-5-6-613,0 0 788,2-4-262,-2-2 87,3-8 0,-2-3 0,3-6 0,3 0 771,2 1-992,-2-9 1478,2-3-1238,-4-3 725,-4-8-889,1-17 242,2-11-97,-1-16 0,2-6 0,-2-8 0,-4-7 0,-2-10 0,-3-4 0,-3-6 0,-6-5-976,-6-5 1255,-1-3-419,-4-7 140,-4-1-1147,-2-1 1070,-2-5 29,-8 2-10,0-3-1089,-1-5 468,1-2 803,1 2-268,2-2 144,0-1 0,2-1 0,0-2 0,0 3 0,0 1 0,11-2 0,0 5 0,5 4 0,4-2 0,8-1 0,3 8-1147,5-3 1277,7 9-238,3 1 80,4 8 28,2 0 0,2 1-10,0 3 13,10 4-5,6 4 2,5 3 0,4 2 0,1 1 0,1 7 0,6 0 1147,-1 6-1379,0-2 369,4 5-123,4 2-14,-1 4 0,-3 8 1146,3 1-479,3 2 359,-3-1-759,3 5 754,-3-1-1238,1 4 426,-1 3-228,11-1 28,-1 3-9,2 2 0,0 2 0,1-3 0,-5 1 0,0 1 0,-6 2 0,1 1 0,2 12 0,1 1 0,-3 6 0,2 4 0,-4 3 0,2 2 0,-4-4 0,3 1 0,1-1 0,-7 2 0,-4 1 0,-8 6 0,-2 1 0,-7 6 0,0-1 0,-3 5 0,1-2 0,-2 2 0,-3 4 0,-2 2 0,-3 2 0,-1 3 0,-2 0 0,0 1 0,0 1 0,-11-1 0,-6 6 0,-5-1 0,-3 6 0,-8 4-1106,0 5 1422,-11 2-474,-5 3 158,2 2-1147,-2 5 875,-5-5 280,-2 1-94,-1 3 86,-5-5 0,-5-1 0,-4 0 0,-4-1 0,-2 1 0,-7 0-1147,3 1 465,-4-5 807,-5-6-270,0 1 145,-4-5 0,-3-3 0,-4 2 0,4-2 0,-2-2 0,4-6 0,-7 2 0,4-6 0,-2 0 0,-1-5 0,-1 0 0,-2 0 0,-1-2 0,5-4 0,0 2 0,-1-4 0,5-2 0,4-8 0,-2-2 0,5-6 0,2-2-1146,2 2 1184,8-4-119,2-3 57,6-3 19,0-4 8,4-2-3,9-1 0,3-1 1147,7-11-1172,8-1 102,9-5 1113,5 2-504,7-2 335,1 2-616,5-1 674,3-2-1305,3-3 381,-3-1-155,2-8 0,1-1 0,16-1 0,9-5 0,5-4 0,9-4 0,2 2 0,-1-3 0,4-6 0,4 3 0,9-2 0,2 1-988,3 9 1271,10-10-424,6 9 141,4-2 0,3 0 0,6-8-1147,6-2 979,5-1-1001,10-1 311,-3 0 1012,2 1-313,5 0 159,-5 2 0,5 4 0,-1 2 0,0-1 0,5 5 0,4 4 0,-1 0 0,-2 2 0,-2 8 0,-3 4 0,-2 1 0,3 6 0,0 0 0,-1 4 0,-1 4 0,-2-1 0,0 2 0,-2 3 0,-5 1 0,-6 2 0,-10 2-922,-11 1 1186,-3 0-396,-1 0 132,-15 11 0,-9 6 780,-9-1-1003,-6 4 1481,-8 2-1276,-9 1 1240,-6 2-359,-4 1 120,-3 0-1009,-2 1 151,-11 5-106,-6 6-19,-5 5 0,-3-1 0,-1 2 0,-7-2 0,5 2 0,-4 1 0,-4 3 0,-5-4 0,-5 2 0,-2 0 0,-8 3-884,-7 1 1137,-6-4-379,1 1 126,-8 0 0,-8 1 0,4 3-1147,-12-6 796,2 2 381,-6 0-127,-2-4 97,-3 2 0,-2 0-1147,-1-2 328,-6 1 919,-1 1-246,0 3 137,-4-4 9,1 2 0,-3 1 0,6 1 0,-3-3 0,-3-5 0,2 1 0,1 2 0,2-2 0,9-4 0,-5-3 0,3-4 0,-1-1 0,10-2 0,7 0 0,0-6-1046,9-1 1345,2-5-449,7-4 150,6-4 0,6-4 0,3-2 563,9 0-724,6-2 1388,11-10-1121,11-12 1081,8-4-306,6-4 102,15-6-773,8-5 3,7-5-204,3 3 13,2-8-22,5-6 0,1-8 0,4-5-1147,4 1 1333,4-3-309,2-2 102,8-6 21,1-8-1147,6 5 616,5-4 613,4 0-205,3 2 123,-3 2 0,1-3 0,1 0 0,1-4 0,1 2-1147,1 1 328,1-3 762,5 3-44,6-5 70,1 8 31,-2-3 0,-2 3 0,3 0 0,-1 3 0,-3 0 0,-7 2 0,-2 0 0,-1 1 0,0 0 0,0 5 0,-5 0 0,2 6 0,0 4-1147,-9 4 896,1 3 148,-9 8 50,-3 2 38,-7 5 1131,-1 5-1435,-5 10 478,-4 2 988,-4 9-328,-32 17-761,2-1 0,-1 0 0,0 0 0,1-1 0,-1 1-1,0 0 1,1 0 0,-1 0 0,0 1 0,1-1-1,-1 0 1,0 0 0,1 1 0,-1-1 0,0 1 0,3 0-1,-5-1-21,1 0 0,1 1 0,-1-1 0,1 1 0,-1-1 0,1 1 0,-1-1-1,1 1 1,-1-1 0,1 1 0,-1 0 0,0-1 0,1 1 0,-1 0 0,0-1-1,0 1 1,0 0 0,1-1 0,-1 1 0,0 0 0,0 0 0,0-1-1,0 1 1,0 1 0,-1 27 972,-10 11-935,-7 12 20,-10 0-58,-9 7-35,-1 6-341,-11 0 439,-3 4-147,-2 3 49,-7 3 0,-1 2-1147,-9-4 328,-4 6 978,-9 1-322,-2 1 163,-6 0 0,-5 0 0,-9 5 0,-2 0-1147,-3 4 328,-5 0 284,-4 3 571,-5-1-1283,-4-3 428,-7-3 144,4 3 751,-6-2-196,0-1 120,-4-2 0,-5 3 0,1-6 0,-3-6 0,2 3 0,4-5 0,3 0 0,3 1 0,2-4 0,7-9 0,2-5 0,10-4 0,5-6-1147,9-2 1448,3-4-457,6-4 152,4-9 432,10-3-550,8-7 183,7-6 1086,6-4-786,8-4-394,8-2 1278,7-2-426,10-10 164,8-7 0,7-4 0,5-9 0,15-8 0,7 0-874,6-4-23,9-9-47,2-2-39,6-13 0,4-1-1147,9-10 1345,3-2-325,7-8-1038,5-1 576,5 1 687,4-3-229,1 1 131,13-3-1147,5-3 328,6 1 740,9-1-15,7-3 59,6-2 35,-1-2-1147,3 4 328,6-6-164,3 4 1134,1 0-311,5-1 158,10-1 2,0-1 0,-2 4 0,2 6 0,-4-1-1147,1-1 328,2 3 756,-3 3-36,3 3 66,-10 4 33,3 6 0,-9 8 0,8 6-1146,-6 4 1407,-7 5-838,-6 1 691,-7 6-176,-10 1 972,-9 5-1170,-12 4 1537,-7 10-722,-13 3-643,-7 7 1361,-10 5-454,-9 6 164,-10-2 0,-21 12 0,-14 7 0,-11 7 0,-13 5 0,-9 3-128,-12 2-982,-10 5 273,-9 1-146,-10 5-1147,-5 3 1348,-6 0-328,-11 2-1038,-4 2 386,-4 2 931,-5 2-310,-16 2 158,-5 1-1147,-8 0 328,-7 0 104,-9 0-344,-3 1 114,-7-1-38,-6 0 0,-3 5 570,-4 6-733,-12 5 797,-2-1 355,-5 3-91,-4-2-1061,-3 1 1301,-1-4-269,-2 3 89,0 1 25,5 3 0,-6-3 0,1 2 0,4-4 0,1 1 0,4-3 0,-5 2 0,10-3 0,-2-3 0,4 2 0,8-7 0,-2 3 0,8-2-426,6-1 548,5-6-183,6-8 61,8-5 413,9-6-531,0 3 177,11-3-59,9-6 0,13-2 1147,7-6-1261,9-6 217,14-4 1074,15-5-358,16-1-364,11-3 679,26 0-226,16 0-884,1 1 1,-1-1-1,1 1 1,0 0-1,0 0 1,0 0 0,-1-1-1,1 1 1,0 0-1,0 0 1,0-1 0,0 1-1,0 0 1,0 0-1,-1-1 1,1 1-1,0 0 1,0 0 0,0-1-1,0 1 1,0 0-1,0-1 1,0 1-1,0 0 1,0 0 0,0-1-1,0 1 1,1 0-1,-1 0 1,0-1-1,0 1 1,0 0 0,0 0-1,0-1 1,0 1-1,1 0 1,-1 0-1,0-1 1,0 1 0,13-17 958,9-6 0,11-8 0,8-1 0,5-2 0,10-9-658,8 1 208,7-9-608,9-2-1000,15-3 575,6-5 573,12 0-1338,6 0 445,7-3 407,10 2 414,7 1-84,12-3-1064,5-3 328,8 1-134,2-3 1108,9-3-314,4-2 159,-2-2-1147,-4 3 328,5 5 87,6 0 824,2-2-220,1 3 128,0-3 0,-2 5 0,-1-3 0,-1 8 0,-6-2 0,-2 2 0,1 3 0,-5 1-1147,-4 1 908,-4 1 237,-9 1-79,-2 0 81,-8 1 15,-10 5-20,-5 5 7,-13 5-2,-13 5 0,-11 3 1147,-13 2-1320,-12 6 293,-13 1 1049,-12 5-350,-9 5 164,0 0 983,-40 19-983,-21 13 0,-13 6 0,-9 3 0,-12 2 0,-14-2-1203,-11 5 400,-16 4-189,-7 5-1137,-9-2 368,-13 2-217,-10 1 18,-9 3-6,-6 7 0,-10-4 0,-8 0 709,-6 1 235,-4-1-23,-9 0-1085,-17 0 328,-7-5-164,-4 1 0,-7 4 734,-4-3 203,-4-5-13,-3 1 59,-2 0 0,0-4 0,-1 2 0,-6-3 0,6 2 0,-5-3 0,6 2 0,1-3 0,1 3 0,11-3 0,0-3 0,30-7 0,47-3 0,46-2 553,40-1-711,57-20 269,3-1 1,-1 0-1,1 1 1,-1 0-1,1 0 0,-1-1 1,1 1-1,0 1 1,0-1-1,-3 3 1,2-3-61,2-1 0,0 0 0,1 0 0,-1 1 1,0-1-1,1 0 0,-1 1 0,0-1 0,1 0 1,0 1-1,-1-1 0,1 1 0,0-1 0,0 1 1,0 1-1,1 22 932,7-15 0,1-11 0,15-16 0,9-7 0,4-6 0,6-7 0,9 0 0,9-4 0,7-4-321,11 2-1881,9-2 1216,18-7-33,7-2-1175,13 4 392,11-6 399,4 0-724,12-5 241,4 0-15,9-4 1063,7 0-1446,5-2 481,4 1 62,8-2 857,-4 3-230,-4-3 131,8 3 0,1 3 0,6-3 0,9 3 0,0 7 0,7 2 0,3 2-1147,0 1 328,-1 0 735,0 5-9,-1-1 57,-6 4 36,-1 5 0,-6-2 0,-4 9 0,-16-3 0,-8 7 0,-8 6-662,-15 7 851,-14 1-283,-12 3 919,-10 3-1061,-15 2 354,-10 2-118,-12 1 1147,-15 1-528,-13 1 421,-15 10-85,-13 5 28,-21-15-929,1 0 1,-1 0-1,0 0 1,1 0 0,-1 1-1,0-1 1,1 0-1,-1 0 1,0 0 0,0 0-1,0 1 1,0-1-1,0 0 1,0 0 0,-1 0-1,1 0 1,-1 2 0,-11 23 928,-20 6 0,-16 7 0,-9 5 0,-15 5 0,-16 2-749,-16 2-184,-17 7-1140,-9-6 271,-17 5 77,-18 5-310,-11 4 104,-13 0-35,-21 2 0,-2-2 0,-14 1 0,-17 3 0,-5 2 0,-8-4 0,-10-3 0,-3 1 187,-17-4-241,-6-3 1079,-10 3-163,-1-3-466,-15 4 748,-4-1-521,3-3 440,0-13-120,-4-2 40,0-12 0,21-11 0,66 2 247,66 3-317,143-23 464,1 2 0,-29 11 0,46-16-358,2 0-1,1 1 1,0 0 0,0 0-1,0 1 1,0 0 0,-6 5 0,7-7 35,3 0 0,1-1 0,-1 1-1,1-1 1,-1 1 0,1 0 0,-1 0 0,1 0 0,0 0 0,0 0 0,0 0 0,0 0 0,0 0 0,1 1 0,-2 3 0,1-5-26,1 0 1,0 1-1,0-1 0,0 1 1,0-1-1,0 1 0,0 0 1,1-1-1,-1 1 0,0-1 1,1 1-1,-1-1 0,1 1 1,0-1-1,0 0 1,-1 1-1,1-1 0,0 0 1,1 2-1,-2-1 64,2 0 0,0 1 1,1-1-1,-1 0 0,1 1 0,-1-1 0,1 0 1,5 3-1,32 11 874,3-7 0,0-4 0,2-3 0,2-2 0,2-12 0,1-6 0,2-4 0,0-4 0,7-7 0,10-6 0,16-11-2061,16-10 1503,13-7-1702,15-7 458,16 2-13,21-3-195,11 0 66,19-2-22,14 4 0,13 0 0,14 4 0,5 0 0,9 3 0,5-7 0,4 3 0,9-2 0,1 3 713,7-1-361,4-2 738,4-2-393,-2-2 344,12-1-106,2-2 53,1 0-7,10-1 2,-11 0 0,-2 1 0,-4 4 0,-7 1 0,-5 0 0,-6 4 0,-10-6 0,-7 9 0,-3-1 0,-9 4 0,-10 3 0,-8 9 349,-23 7-449,-4 2 150,-14 5 679,-20 9-937,-8 4 1458,-21 7-1385,-18 1 1391,-15 5-410,-23 3-953,-13 4 1401,-16 2-466,-52 5-777,2-3 1,0 1 0,1 1 0,-1-1-1,0 0 1,0 0 0,0 0-1,0 1 1,0-1 0,1 0 0,-1 1-1,0-1 1,0 1 0,0 0 0,0-1-1,0 1 1,0 0 0,1 1 0,-1-2-19,0 0 1,-1 1 0,0-1 0,0 1 0,1 0 0,-1-1 0,0 1 0,0-1 0,0 1 0,0-1-1,0 1 1,0 0 0,0-1 0,0 1 0,0-1 0,0 1 0,0 0 0,0-1 0,0 1 0,0-1-1,0 1 1,-1-1 0,1 1 0,0-1 0,0 1 0,-1-1 0,1 1 0,-1 0 0,-20 26 949,-20 10 0,-16 7 0,-12 5 0,-13 3 0,-9 2 0,-19 1-2294,-15 0 1750,-13 5-1735,-17-1 470,-11 5-157,-10 0-1,-11 3 1,-15-2 0,-7 3 0,-10 8 0,-3-3 615,-15 8 356,-5 1-1210,-8-4 428,-1 5 950,-9-1-1463,-3 0 1188,-3 0-839,-1-6 1158,-6 4-784,1-5 713,-4 5-287,0-4 185,7-6-40,-2 1 13,-3-5 0,0-4 0,2-3 0,7 2 0,7-1 0,8-7 0,5-2 0,3-6 0,14 5 0,7 0 402,6-3-517,9-5 173,7 0-58,11-4 790,4-3-1016,14-8 339,12-3-113,15-7 0,13 0 1147,11-5-955,18-3 970,10-4-268,19 3 89,10-1 0,13-2 0,19 2 983,40-6-983,20 0 0,13-1 0,8 0 0,10 0 0,12-1 0,6-10-849,10 0-55,11 0-37,11 2-1188,8 3 580,8-4-489,9 3 108,8-5 802,6 2 69,10-4-1114,4-3 370,11-3 20,1-8-235,9-2 78,2-1 732,2 0 172,0-5-2,0 7 55,4 1 0,-1-4-1147,-6 1 608,-1-5 623,-2 1-208,-32 6 124,-122 27 0,55-2 0,-76 3 126,0 1 1,1 0-1,-1 1 0,0 0 1,17 5-1,8-3-342,-7 12 1471,-27-16-1221,1 2 0,1-1 0,-1 1 0,0-1 0,1 1 1,-1-1-1,0 1 0,1-1 0,-1 1 0,0-1 0,0 1 0,0 0 0,1-1 1,-1 1-1,0-1 0,0 1 0,0 0 0,0-1 0,0 1 0,0 0 1,0-1-1,0 1 0,-1 0 0,-18 16 949,-22 4 0,-16 1 0,-18 2-800,-13 2 1029,-15-5-343,-22 6 114,-15-5-2294,-11 0 1145,-12 1-957,-9-5 210,-12 1-70,-11-5 930,-7 2-1196,-11 2 399,-3-4-133,-3 3 0,-4-3 0,-5-4 942,2 2-64,2 3 76,9 3 29,3-2 0,-3 2 0,1-3 0,42 1 0,44 3 1147,44 1-1021,77-18 43,1 0 0,0 0-1,1 1 1,-1 0 0,1 0-1,-8 5 1,10-7-106,1 0 0,1 0 1,-1 1-1,0-1 0,1 0 0,0 1 0,-1-1 0,1 1 1,0 0-1,0-1 0,0 1 0,0 0 0,-1 3 0,-1-3 13,3 0-1,-1-1 1,1 1 0,-1 0-1,1-1 1,0 1 0,-1 0-1,1 0 1,0 0-1,0-1 1,0 1 0,1 3-1,3 21 908,15-4 0,11-6 0,5-5 0,6-5 0,5-3 0,9-2 0,13-2 0,7-16-1593,10-5 901,13-17-354,7-7-1084,14-6 328,13-4-164,15 0 0,10-6 0,20 1 0,8-5 0,17 2 0,12-4 0,16-2 0,8-4 0,9-2 0,8 4 217,11 4 868,-3 4-235,8 10 133,-6-2-1147,0 2 904,-6 5 242,-1 2-80,0 9 81,6 6 0,-3 4 0,-4 7 0,-6 2 0,-4 6 0,-4 3 0,-3 5-870,-7 2 1118,-7 2-423,1-4 190,-11 0-23,-2 0 8,-9 1 0,-11 12 0,-7 1 0,-14 1 943,-12 4-1212,-17-2 403,-14 3-134,-16-2 1147,-19 2-356,-15-3-946,-24 3 1461,-13-3-487,-17 3 164,-11 2 0,-16-16-925,1 0 0,0 0 0,1 0 0,-1 0 0,0 0-1,0 0 1,0 0 0,-1 1 0,1-1 0,0 0 0,0 0-1,-1 0 1,1 0 0,0 0 0,-1 0 0,0 2-1,-20 19 926,-13 3 0,-4 6 1,-13 1-1,-3 0 0,-8 5 0,-6 4 0,-16 4-969,-3 3-1048,-13 3 545,-11 2 566,-13 0-197,-8-4-1027,-9-1 328,-7 0-31,-10 1 976,-5-4-271,-1 0-1002,-11 7 328,-10 1-164,-10 2 975,-7 1-1254,-6-6 419,-8-6 547,-3-1 264,0 1-1181,1-4 394,-9-3 897,-4 2-217,-4-3 126,-3-2 13,0-2 0,-7-3 0,5-1 0,1-1 0,6-1 0,-4 6 0,-1-6 0,5 5 0,5-5 0,6 4 0,9-1 0,9-4 0,7-2 0,17 0 0,-1 1-667,12-6 857,10-4-285,15 1 95,8-5 654,11-2-841,12-3 280,18 3 1054,3-1-849,18-2-313,14-1 104,13-1 1058,10-2-328,12-10 164,9-7 0,17 15-917,-2-1-1,1 1 1,0 0-1,0-1 1,0 1 0,0 0-1,0-1 1,0 1-1,0 0 1,0-1-1,0 1 1,1 0-1,-1 0 1,1-3-1,13-21 918,7-8 0,11-6 0,8-5 0,6-5 0,9-2 0,9-2-304,12-7-1903,4 1 939,4-1 331,16-3-151,6 6 105,15-9-1147,6 2 328,16-5-37,4 3 984,10 3-274,4-3-1001,2 2 328,6-2-164,9 2 491,6 3 515,-3 2-116,2-3 93,5 7 0,1-9 0,1 6-1147,4 1 328,5-3-164,4 7 887,-1 0 6,2 2 53,-4 10 37,-3 1 0,2-1 0,-4 3 0,-7-2 0,-3 2 0,-8 2 0,-10 4-1147,-12 2 1311,-9 7-281,-12 1 120,0 1-10,-12 5 10,-12 4-3,-11-1 0,-14 3 1147,-17 3-576,-15 2-664,-11 2 1369,-44 4-1250,2-1 1,1 0-1,-1 0 0,1 0 1,0 0-1,-1 0 1,1 0-1,-1 0 1,1 0-1,-1 1 0,1-1 1,-1 0-1,1 0 1,-1 0-1,1 1 1,-1-1-1,1 0 0,-1 0 1,1 1-1,-1-1 1,0 1-1,1-1 0,-1 0 1,0 1-1,1-1 1,-1 1-1,0-1 1,1 1-1,-1-1 0,0 1 1,-10 10 956,-9 5 0,-18 10 0,-14-3 0,-12 7 0,-9 6 0,-10 6 0,-9 5-948,-7 3 72,-21 2-1225,-14 2 299,-6-5 382,-9 5-702,-5 0 234,-4 1-78,-2-1 957,0 0-83,-12 0 82,-5 0-1120,-11-1 328,-13 0-164,-3 0 0,-5 0 0,-2 0 1074,-1 0-234,-6 5 132,-7-5 11,1 0-1146,-5-1 654,-2-6 562,-9 0-187,3 1 117,-6-4 0,5-5 0,0-3 0,0 1 0,6-2 0,-1 4 0,6-8 0,4-1-713,19-2 917,46-1-306,46-1 102,99-21 230,2 0-1,-1 0 0,1 0 1,-16 11-1,20-14-183,3 1 0,-1 0 0,1 1 0,0-1 0,0 1 0,0 0-1,0 0 1,1 0 0,-5 6 0,4-8 38,1 1-1,1 0 1,0 0-1,0 0 1,0 0-1,0 1 1,0-1-1,0 0 1,0 1-1,1-1 1,0 0 0,-1 4-1,1 24 849,0-31-881,1 2 1,-1 0 0,1 0 0,-1 0-1,1 0 1,0 0 0,0 0 0,-1 0-1,1-1 1,0 1 0,0 0 0,0 0-1,0-1 1,0 1 0,0 0-1,0-1 1,0 1 0,2 0 0,22 6 931,5-17 0,7-9 0,6-6 0,9-4 0,9-6 0,2-1 0,11 1 0,9-3 0,9-4-2294,17 2 1150,10-4-963,3 4 211,10-2 604,8-3 280,12 4-1185,12-3 395,3-2-164,12 4 0,16 3 0,3-2 966,1-1-1242,9-3 414,3 2 907,-3-1-197,5 2 120,7 5 15,0-2 0,0 2 0,3-2 0,-6 2 0,8 2 0,-28-2 0,18 7 0,-1-4 0,-3 2 0,-5 2 0,-1 0 0,-11 7 0,-4 7 0,-9 0 0,-13-1-1102,-12 4 1417,-10 2-390,-7 4 52,-15 3 769,-14 2-956,-7 2 1462,-14-5-433,-12 0 165,-9 0-1,-14 1 0,-25 2 0,-29 3-959,1-1-1,-1 0 1,0 0 0,1 0 0,-1 0 0,0 0 0,1 0 0,-1 0 0,0 0 0,0 0 0,1 0 0,-1 0 0,0 1 0,1-1 0,-1 0 0,0 0 0,0 0 0,1 0 0,-1 0 0,0 1 0,0-1 0,1 0 0,-1 0 0,0 1 0,0-1 0,0 0 0,1 0 0,-1 1 0,0-1 0,0 0 0,0 0 0,0 1 0,0-1 0,0 0 0,1 1 0,-1-1 0,0 0 0,0 0 0,0 1 0,0 0 0,-13 14 959,-17 6 0,-12 4 0,-18 2 0,-11 1-760,-7 6-324,-20-1 201,-7 6-122,-11-2-1125,-7-1 328,-16 2 507,-3-2-863,-13 4 288,-9-2-61,-14-3 1102,-12-2-1460,-10-3 487,-6-1-164,-10-2 668,-8-6-859,-6 0 287,-15-6-96,-3 1 0,-13-4 815,1-3 99,-7 2 21,-2-2-1098,-5-2 1170,4 3-839,3-2 982,-4 4-272,11-1 105,1-3 0,2 4 0,4-3-473,9-1 608,5-3-202,7-2 262,34-1-251,48 4 1231,48-11-356,41-6-760,57 11-52,2-1 0,0 0 1,0 1-1,0-1 0,0 0 0,0 0 0,1 0 0,-1-1 1,0 1-1,0 0 0,1-1 0,-1 1 0,-2-4 0,2 5 59,1-1-1,0 0 1,0 0-1,1 0 1,-1 0-1,1 0 1,-1-1-1,1 1 1,-1 0-1,1 0 1,-1 0-1,1 0 1,0-1-1,0 1 1,0 0-1,0 0 0,0-3 1,2-21 753,6-2 164,2-7 0,-2 1 0,-1 0 0,-3 1 0,-1 2 0,-2 1 0,0 1 0,9-4 0,6 0 0,10-5 0,10 1 0,12-4-906,6-4 18,14 3-1166,11-3 1387,17-2-474,12 3-989,12-2 328,7-1 659,10 3 89,7 4 25,13-1-1101,9 3 328,14-3-164,11 3 0,15 2 0,11 8 0,5 2 0,12 2 0,3 1 0,4-1 947,6-6-71,0 4 79,5-1-1119,-2-4 402,9 4 888,3 1-296,2 6-994,2-1 1324,5 6-1206,1-2 1267,-1 4-368,5-2-224,-8 3 455,-6 2-243,-8 3 168,-12-3-39,-4 2 13,-9 1 282,-12 2-363,-5 1 122,-9 2-41,-11-5 446,-17 1-574,-9 0 1129,-12 0-1269,-14 3 402,-12 0 1013,-15 1-758,-18 1 717,-15 0-184,-13 10 61,-13 1 0,-16 5 0,-38-15-929,1 0 1,0-1 0,0 1-1,0 0 1,0 0-1,0 0 1,0 0 0,-1 0-1,1 0 1,0 0 0,0 0-1,-1 0 1,1 0-1,0 0 1,-1 1 0,0-1-1,1 2 1,0-2 6,0 1 1,-1-1-1,0 0 1,0 1-1,0-1 0,0 0 1,-1 1-1,1-1 1,0 0-1,0 1 1,-1-1-1,1 0 0,-1 1 1,1-1-1,-2 2 1,-19 21 921,-9 3 0,-15 0 0,-12 0 0,-9 0 0,-13 5-683,-10 1-269,-13-1 35,-11 4-66,-19-1-1147,-7-1 328,-14-2-164,-11-2 0,-14-1 0,-18-7 0,-5-1 0,-6 0 0,-8 1 0,-13 1 1014,-6-4-1304,-11 0 435,-7-4 370,-1 2-662,-3-5 550,-3 8 650,-8-3-187,-7 3-1030,-1 1 1241,1 2-627,-4-4 624,-3-4-498,2 0 506,-3 2-202,3-3 118,4-3-22,-2 1 7,2-1 0,3-4 0,3 4-196,6-3 252,3-1-84,10-2 315,7 3-369,14-1 123,8-1-41,17-1 0,46 3 1147,56-1-328,48-11 164,52 4-965,2 0-1,0 0 1,-1 0 0,1 0 0,0 0 0,-1 1 0,1-1 0,-1 0 0,1 0-1,0-1 1,-1 1 0,1 0 0,0 0 0,-1 0 0,1 0 0,0 0 0,-1 0-1,1 0 1,0-1 0,0 1 0,-1 0 0,1 0 0,0 0 0,-1-1 0,1 1-1,0 0 1,0 0 0,-1-1 0,1 1 0,0 0 0,0 0 0,0-1 0,0 1-1,-1 0 1,1-1 0,0 1 0,0 0 0,0-1 0,0 1 0,0 0 0,0-1-1,0 1 1,0 0 0,0-1 0,0 1 0,0 0 0,0-1 0,0 1 0,0-1-1,0 1 1,0 0 0,0-1 0,0 1 0,1-1 0,20-17 965,21-5 0,23-3 0,12-2 0,12-1 0,14 1 0,5 6 0,9-1 0,17 2 0,10 4-2294,13-1 656,12-1-328,18-7 0,6 3 0,8-7 0,6 5 0,3 1 0,13-6 959,11 5-86,7 0-1064,7 1 355,8-1 668,-2 5 77,3 5 29,3 1 45,-4 3 0,1-3 0,-4 4 0,2-4 0,-4 3 0,-4 3 0,-7-3 0,-4 1-1147,-2 3 1462,-5 2-475,-10-3 158,-11 0 2,-8 2 0,-12 2-85,-17 1 109,-12 1-36,-7 1 785,-13 1-994,-6 0 1478,-13 1-768,-13-1 588,-16 0-216,-14 0 144,-16 1-33,-14-1 11,-15 10 0,-32-10-942,1 1 0,-1-1 0,1 1 0,0-1 0,-1 0 0,1 1 0,-1 0 0,1-1 0,-1 1 0,1-1 0,-1 1 0,1 0 0,-1-1-1,1 1 1,-1 0 0,0-1 0,1 1 0,-1 0 0,0 0 0,0-1 0,0 1 0,1 0 0,-1 1 0,-1 0 29,1-1 0,0 1 1,-1-1-1,1 1 0,-1-1 0,1 1 1,-1-1-1,0 0 0,0 1 0,0-1 0,0 0 1,0 1-1,-2 1 0,-20 17 913,-18 1 0,-20 2 0,-16 0-528,-8-3-837,-14 0 575,-11 1-245,-10 1-1095,-17 1 328,-10-3-164,-13 0 0,-16 0 0,-12-3 0,-11 1 0,-2-4 0,-15-3 0,-13 1 0,-14-3 0,-9-2 0,-7 3 833,-11-1 76,4-3 29,-1-1-1102,-10 3 828,6 0-566,-10 3 1052,2-1-855,-4 4 847,-2-3-411,9-1 301,-8-3-73,5 2 24,2-1 0,4-2 0,3-2 0,13-1 0,2-1 0,7-2 0,8 0 291,15 0-374,49 5 125,50-10-42,112 3 229,1 0 0,0 0 1,1-1-1,-16-5 0,23 8-175,1-1-1,1 0 1,-1-1-1,0 1 1,1-1-1,0 0 0,-1 0 1,1-1-1,0 1 1,-4-4-1,4 4 13,1 0-1,1 1 1,-1-1 0,1 0-1,0 1 1,0-1-1,0 0 1,0 0-1,0 0 1,0 0 0,1 0-1,-1 0 1,0 0-1,1 0 1,0-3-1,-2-30 885,8 0 33,4 0 0,10 3 0,3-3 0,10 1 0,6 1 0,12 1 0,9 3 0,13-4 0,12 0 0,15-4-1303,11 1 528,21-5-1377,12-2 350,9 2-164,11 2 0,14 4 0,7-3 0,3-2 0,13 2 379,5 1 659,10 4-1311,7 2 507,8 2 893,9 6-298,13 2-993,3-5 503,4 5 758,3-2-253,1 0 139,1-1-1147,0 5 1249,5 4-1130,1 0 1261,-5 4-366,-3-2 133,-5-3 0,-1 2 0,-5 3-214,-5-2 275,-3 3-92,-8 1 31,-7 4 0,-7-4 0,-10 2 0,-10 1 673,-11 2-865,-12 1 288,-14 2-96,-17 0 1147,-10 1-1146,-17 0 69,-14 11 1124,-17 0-375,-20 6 164,-16-3 0,-12-2 0,-15 2 0,-28-13-942,2-1 0,-1 1 0,1-1 0,-1 1 0,1-1 0,-1 1 0,1-1 0,-1 1 0,0 0 0,1-1 0,-1 1 0,0-1 0,1 1-1,-1 0 1,0 0 0,0-1 0,0 1 0,0 0 0,0-1 0,1 1 0,-1 0 0,0-1 0,-1 2 0,-12 18 942,-17 1 0,-12 3 0,-13-3 0,-5 0 0,-12 5 0,-11-3-779,-19 6-145,-13-5-1153,-15 0 274,-18 6-163,-18 0 0,-7 0 0,-18 0 0,-4-6 0,-17-7 0,-6 0 0,-13 0 0,-6 1 358,-8 3-460,-8-3 153,-6 1 1058,-3 2-1426,-2-4 1162,-2-5 106,-10-3-1011,-1 1 1322,-10-1-852,-4-3 697,-2-2-310,-1-1 221,0 3-52,0 0 17,7-1 299,0 5-385,6-2 129,10-1-43,5-1 0,8-3 0,2-1 169,11-1-217,9-1 72,9 0-24,12 0 0,32-1 0,46-9 1147,44-7-485,84 16-682,2-1 0,0-1 1,0 1-1,1-1 0,-13-8 0,17 12 26,1-1 0,0-1 0,1 1 0,-1-1 0,0 0-1,0 1 1,0-1 0,0 0 0,0 1 0,1-1 0,-1 0 0,0 0 0,1 0 0,-1 0-1,1 0 1,-1 1 0,1-1 0,-1 0 0,1 0 0,-1 0 0,1 0 0,0-1 0,-1-1-1,1 2 53,1-1-1,-1 1 1,1 0-1,-1 0 0,1-1 1,0 1-1,0 0 0,-1 0 1,1 0-1,0 0 0,0 0 1,0 0-1,0 0 0,0 0 1,0 0-1,1 0 0,-1 1 1,0-1-1,2 0 0,37-22 763,20-1 163,11 0-931,14-7 1197,8-1-399,7 0 133,10 1-317,13 7 408,12-5-136,15 1 45,18-5-2294,16 5 656,17 0-328,15-3 0,11 5 0,2 6 0,15 6 0,8 6 0,6-2 604,21-2-777,3 2 415,11-5-264,3 4 1184,7-4-1010,-5-3 1023,3 3-610,-2-2 510,4-2-138,3 2 46,4-1 0,3 4 0,-8-2 0,-5 4 0,-4-3 0,-13-2 0,-8 2 0,-6-2 0,-10 4 0,-6 2 0,-7-1 0,-10 2 0,-8 3 375,-12 2-483,-16 2 162,-9 1 870,-11 2-1188,-20 0 396,-16 0-132,-16 0 1147,-21 1-714,-19-1-487,-16 0 1310,-15 11-437,-18 6 216,-38-16-984,0-1 1,0 1 0,0 0-1,0 0 1,0 0 0,0 0 0,-1 0-1,1 0 1,0 0 0,0 1 0,-1-1-1,1 0 1,-1 0 0,1 1 0,-1-1-1,1 0 1,-1 2 0,0-2 9,0 1 1,0-1-1,0 1 1,0-1-1,0 1 0,-1-1 1,1 1-1,-1-1 1,1 1-1,-1-1 1,0 0-1,1 1 1,-1-1-1,0 0 0,-2 3 1,-30 23 921,-13 1 0,-20 0 0,-10 0 0,-11 0 0,-18-6 0,-8 5-1039,-13-1-958,-16-3 210,-16 4-179,-11-5 0,-14 1 0,-12 0 772,-13 0-992,-16 2 330,-10-5 412,-11 0 476,-8-5-1252,-11-4 418,-5 2-164,-7-4 0,-5-1 782,-5-4 141,-3 4 8,-12 4-1089,-8 5 1467,-4-2-1157,1-3 1022,-2 3-426,0-3 275,4 2-60,-1-3 20,0-2 0,4-3 0,3-2 0,0-3 0,13 0 0,8 4 0,8 0 0,12 0 0,3-1 0,13-2 0,10 0 0,10-1 358,17 0-460,12-1 153,13-1 792,37 1-1084,41-10 1509,102 9-1166,-1 0 1,0 0-1,-1-1 0,1 1 1,0-1-1,0-1 1,-6-3-1,10 6-87,1-1 1,0 1-1,0-1 0,0 1 0,1-1 1,-1 1-1,0-1 0,1 0 1,-1 1-1,1-1 0,-1 0 1,1 0-1,-1 1 0,1-1 0,-1 0 1,1 0-1,0 0 0,-1 1 1,1-1-1,0 0 0,0 0 1,-1 0-1,1 0 0,0 0 0,0 0 1,0 0-1,0 1 0,0-1 1,0 0-1,1 0 0,-1 0 0,1-1 1,-4 1 58,4-1 1,0 0 0,-1 1-1,1-1 1,0 0 0,0 0-1,0 1 1,0-1 0,0 0-1,1 1 1,-1-1 0,0 1-1,1 0 1,2-3-1,39-23 841,12-5 68,18 0-157,12-1 202,16 2-68,12-4 23,9 1 0,12 1 0,14-3-2294,8 6 656,10-4-328,8 2 0,11 2 0,9-5 829,18 1 81,6 1-1119,9-4 373,11 7 326,3 7 516,3 2-116,5 6 93,4 0-1147,0-1 450,8-3 826,8-3-1422,-4-1 1167,-9-2 91,4 4-29,-5 5 64,-10 0 0,-4-1 0,-9 3-1092,-12 3 1404,-11-1-201,-5 2-187,-12 2 114,-10 3-38,-15 2 785,-11 2-1009,-11 0 1483,-13 2-1060,-14-1-186,-14 0 1209,-17 1-402,-17-1 163,-17 0 0,-17 11 0,-36-12-942,0 1 0,1 1-1,0-1 1,-1 0 0,1 0 0,0 1 0,-1-1 0,1 0 0,-1 1 0,1-1 0,-1 1 0,1-1 0,-1 1 0,1-1 0,-1 1 0,1-1 0,-1 1 0,1 0 0,-1-1 0,0 1 0,0-1 0,1 1 0,-1 1 0,1-2-6,-1 0 0,0 1 0,0-1 0,0 1 0,0-1 0,0 0 0,0 1 0,0-1 1,0 1-1,0-1 0,-1 1 0,1-1 0,0 1 0,0-1 0,0 0 0,-1 1 0,1-1 1,0 1-1,-1-1 0,1 0 0,0 1 0,-1-1 0,1 0 0,0 0 0,-1 1 0,1-1 1,-1 0-1,-17 20 948,-18 2 0,-10-1 0,-12 1 0,-14 5 0,-18 3-544,-14 0-447,-13 0-1053,-14-6 242,-11-1 478,-14-1-826,-10-5 276,-15 1-92,-6 1 726,-13 2-934,-8-4 312,-4 2-104,-8 1 513,-6 2 487,-5-4-108,-4 1-1055,-8-4 326,4 1 579,-10-3-954,-6 2 771,1-3 458,2 2-133,-2-2 99,3 2 0,4-2 0,2-3 0,3-2 0,3 2 0,0-2 0,7 4 0,5-1 0,5-2 0,5 3 0,14-2-1147,2 4 1447,16-2-456,16-2 444,18-3-372,38 3 1273,35 4-1226,46-1 1265,25-13-367,25-8 122,18-2 0,22-6 0,23-9 0,14-2 0,10 2 0,15-4 0,14 0 0,15 5-815,13-5-1246,11 7 307,13-6-212,15 1 0,2-1 0,16-5 0,14-5 0,6 0 0,14-3 0,8 7 0,4 4 248,3 2 828,11 2-221,5 1 128,-6 1-1147,-3 5 1370,2-5-1027,2 4 980,3 0-563,-7 4 470,-4-6-179,-3 4 112,-8-1-24,-6-2 8,-7 4 0,-14-1 386,-4 5-496,-13 3 165,-9 4-55,-14 3 737,-12 3-948,-10 0 317,-12 2 1040,-15-6-1299,-19 0 267,-16 0 1058,-14 1-353,-13 1-681,-18 1 1087,-14 1-363,-10 1 121,-14 10 0,-26-10-944,0 1 1,1-1-1,-1 1 0,1-1 1,-1 1-1,1-1 0,-1 1 1,1 0-1,-1-1 0,0 1 1,1 0-1,-1-1 0,0 1 1,1 0-1,-1-1 0,0 1 1,0 0-1,0-1 0,0 1 1,0 0-1,0 0 0,0-1 1,0 1-1,0 1 0,-13 19 944,-16 5 0,-13-4 0,-13 1 0,-4-1 0,-13 2 0,-16 0-999,-9 1 137,-18 6-1246,-14 1 305,-13-5 646,-14 3-1040,-12 0 346,-18 0-115,-12-1 0,-15-1 0,-15 5 0,-14-6 38,-10-5-49,-12 3 17,-6-5 107,-13 0 1002,6-4-280,-10 1-999,-12 1 524,-2-3-408,-8-3 1220,3-4-872,-4 2 832,-1-2-320,-3-2 199,-1 4-42,9-2 14,-5 4 0,14-2 0,-1-1 0,-1-3 0,6-2 0,6-1 0,8-2 0,37-1 0,58-11 1147,69-1-328,107 11-829,2 0 0,1 0 0,-1-1 0,1 0 0,-1 0-1,1 0 1,0 0 0,-9-6 0,10 8 53,3-1 0,0 1 0,1-1 0,-1 1 0,0-1 0,0 0 0,0 1 0,1-1 0,-1 0 0,0 1 0,1-1 0,-1 0 0,0 0 0,1 0 0,-1 0 0,1 0 0,0 0 0,-1 0 0,1 1 0,0-1 0,-1 0 0,1 0 0,0 0 0,0 0 0,0-1 0,0 1 0,0 0 0,0 0 0,0-1 0,0-1 16,1 0 1,0 1-1,0-1 0,1 1 0,-1 0 1,1-1-1,-1 1 0,1 0 0,0 0 1,0 0-1,0 0 0,0 0 0,2-2 1,47-31 923,24-5-1048,22-4 1347,15 2-448,18-3 149,7 4 0,19-3 0,12 5 0,9-3-2294,12 4 656,13-3-328,13 2 0,11-2 0,16-2 0,6 7 0,13 3 0,5 4 0,7 2 208,8-4 879,4 0-1070,-2 0 1204,8 1-862,1-4 769,6 6-409,7 6 319,-6 1-82,-2 7 27,-3-2 0,-7 5 0,-6 3 0,-12-3 0,-4-3 0,-9 2 0,-7 2 0,-10 3 130,-9 2-167,-8 2 55,-16 2 503,-14 1-670,-19 0 1203,-15 1-1334,-17 0 1567,-19-1-1259,-16 0 1181,-18 1-339,-20-1 113,-15 0 0,-18 10 0,-14 6 0,-11 6 0,-12-21-907,2 1-1,0 0 1,-1 0 0,1 0-1,-1 0 1,0 0 0,0-1-1,1 1 1,-1 0-1,0-1 1,0 1 0,-3 2-1,-23 23 908,-14 1 0,-18 0 0,-12 0 0,-6 0-198,-15-1-892,-13 5 243,-11 0-1283,-8 0 328,-21-1 553,-10 4-922,-17-7 308,-14 0-103,-5-2 0,-15-1 0,-4-5 0,-9-5 0,-3-1 0,-9 2 0,-10-3 0,-9 3 0,-6-4 666,-11-2 290,-8-3-41,-1-3 68,-6 8-1000,3 0 1286,-3-1-1044,3-3 934,-7 3-675,3-2 616,-2-2-175,9 3 58,4-1 201,5-2-259,7-2 87,7 4-29,6-2 0,4-1 0,14 4 0,3-2 0,10 0 0,10-3 663,13-2-852,17-1 283,15-1-94,18-1 1147,25 0-1069,32 5 1117,41 0-318,29 0 106,28-11 0,20-8 0,14-5 0,14-5 0,14-3 0,11-1 0,11 5 0,10 1 0,21-1-516,13 0-1630,11-6 434,11-1-254,15-1 1077,17 1-1385,6 5 462,6 7-154,9 2 537,8-7 456,6-1-97,4 2-1060,4 0 328,7 0-164,7-2 1049,-1 5-202,5 5 122,2 4 14,4-6 0,-4-3 0,1 2 0,-4-2 0,-10 4 0,-3-2 0,-10-2-1147,-6 3 641,-11 4 580,-9 4-971,-9 3 1119,-11-3-210,-14 2-47,-19 1 1200,-11 1-1229,-18 1 152,-15 2 1097,-18 0-474,-14 1-844,-22 11 1428,-13 0-476,-15 6 164,-26-17-936,0 1 0,1 0 0,-1 0-1,1-1 1,-1 1 0,1 0 0,-1 0 0,0 0-1,1 0 1,-1-1 0,0 1 0,0 0 0,1 0-1,-1 0 1,0 0 0,0 0 0,0 0 0,0 0 0,0 0-1,-1 1 1,-9 16 936,-10 1 0,-16 2 0,-15 7 0,-7-4 0,-14 1 0,-10-1-531,-16-4-464,-12 6 100,-10 0-1235,-18 1 328,-25 0 466,-14-4-810,-16-1 270,-14-6-90,-2-4 0,-9 1 0,-6-4 0,-10 3 0,-11 4 1122,-3 2-1442,-11-1 480,-4 1 126,2-3 779,-11 7-205,-2-4 123,1 8-1147,6-4 653,-8 1-343,1 1 979,6-5-272,2-5 130,2-5-463,7 2 595,0 2-198,4-1 66,15 3 226,5 2-291,18-1 97,32 1 735,48 2-986,44 3 1475,82-20-1119,2 0-1,0 1 1,0 0 0,0 1-1,-9 5 1,12-8-120,2 1 1,0-1-1,0 0 1,0 1-1,0 0 1,1-1-1,-1 1 1,0 0-1,1 0 1,0 0-1,-1 0 1,-1 3-1,1-3 69,1-1-1,0 1 1,1-1 0,-1 1-1,0 0 1,1-1 0,0 1-1,-1 0 1,1 0-1,0-1 1,0 1 0,0 0-1,0 2 1,3 23 789,16-6 108,6-5 0,4-5 0,2-5 0,11-3 0,-1-2 0,4-12 0,8-1 0,3-6 0,11-2 0,7-3-881,9-3-14,19 0-50,7-1-1185,9 0 328,12 5 777,5 1-1210,13-1 403,6 0 391,10-7 472,8-6-1250,11 4 417,5 6-164,13-3 0,-10 0 0,10 1 1011,-3-1-1300,8 6 964,3-4 320,3-6-100,-9 19 88,0-3 0,10-5 0,2-3 0,8-2 0,-1-2 0,0 0 0,-3 6 0,-2 0 0,3-6 0,-6 6-1146,-2-2 1053,-17 1 49,-7 4-382,-15 5 530,-9 5 158,-5 3-351,-3 4 134,-11 1-45,-12 2 1101,-9 0-1415,-19 0 471,-12-1 990,-18 1-328,-17-1 164,-14 1 0,-15 9 0,-11 7 0,-19-18-936,1 2 0,1 0-1,-1 0 1,0-1 0,0 1 0,0 0 0,1 0 0,-1-1-1,0 1 1,0 0 0,0 0 0,-1 0 0,1-1-1,0 1 1,0 0 0,0 0 0,0 0 0,-1-1-1,1 1 1,-1 1 0,-12 23 936,-15-3 0,-10 6 0,-13-4 0,-5 6 0,-14 0-393,-6 0-1788,-15-1 1278,-7 6-142,-17-2-1136,-8 0 379,-8 9-164,-8-2 0,-2 5 107,-11-9 1009,-9 8-281,-9-9 148,-7 3-1147,-5-8 328,-3 2-164,-12-1 820,-6-6 93,-6 3 23,-3 0 47,-6 0 0,-7 5-1147,1 1 328,0-2 192,4 0 689,-3-2-175,2-2 113,2 0 0,3-7 0,1 0 0,2 0 0,6-5 0,6-4-1147,6-4 845,9 2-429,5-2 854,6 3-229,5 4 106,6-2 0,13 4 807,7-4-1037,13-2 345,14-4-115,8-2 1147,16-3-423,13-2-861,16 0 1434,14 0-478,11-1 164,40 0-934,-2 1 1,0-1-1,0 1 0,0 0 0,0 0 0,1-1 0,-1 1 0,0 0 1,0-1-1,0 1 0,0-1 0,0 1 0,1-1 0,-1 1 1,0-1-1,0 0 0,1 1 0,-1-1 0,0-1 0,0 2-4,1-1 0,-1 0-1,1 1 1,0-1 0,0 0-1,0 0 1,0 1 0,-1-1-1,1 0 1,0 0 0,0 1-1,0-1 1,1 0 0,-1 1 0,0-1-1,0 0 1,0 0 0,0 1-1,1-1 1,-1 0 0,1 0-1,17-21 939,10-4 0,15-1 0,8-1 0,14 0 0,9-5-266,10 5-805,9 1 214,11 1-1273,10-4 774,8 4-737,6-5 191,9-4 871,12-1-55,7 6-1074,4-2 358,2 6-97,17-4 1061,-1 1-1447,16 0 483,6 0 754,8 6-34,8 1 67,8 1 32,1 4-1147,9-1 328,4-1 829,7-2-130,1 4-1049,11-2 350,4-1 925,3 4-253,3 3 138,0 4-1138,-6-1 1282,0 2-973,-1-3 1019,1-4-286,1 1 105,-4-2 0,5-3 0,-4-2 0,1-8 0,-5-2 0,-10 0 0,-4 5 0,-3-4 0,-13 6 0,-6 1 0,-16 0 0,-39 5 0,-56 4 1147,-58 6-670,-41 5-457,-13 1-106,-30 0 1348,-31 12-443,-22 6 164,-8 2 0,-14 2 0,2-3 0,-7-4-451,1 2-567,-5-4 135,-9 2-100,-5-2 1146,-1 3-326,3-3 163,5-2-922,1-3 39,5-2-68,-1-2-1179,-3-1 473,-2-12 796,-13 0-265,-7-6-1004,-13 2 328,-5 3 582,-13 3-959,-10 3 977,-11 3 195,-12 2-46,-5 1-1077,-14 0 848,-12 1 314,-9-1-1251,-8 1 465,-10-1 921,2 1-307,-12-1 157,-5 0 0,0 0 0,-3 0-1147,4 0 996,-1 0-936,3 0 1321,-2 0-862,4 0 764,3 0-204,3 0 68,3 0 0,2-6-172,6 1 221,6 0-73,17-5 24,52-4 1147,52-4-785,113 15 9,2-1 0,-28-11 0,39 14-269,3-1 0,-1 0 0,1 0 0,-1 0 0,1 0 0,0-1 0,0 0 0,-5-4 0,9 8-76,0-2 0,-1 1 0,1 0 0,-1-1-1,1 1 1,-1-1 0,1 1 0,0-1 0,-1 1 0,1-1 0,0 1-1,-1-1 1,1 0 0,0 1 0,0-1 0,-1 1 0,1-1 0,0 0 0,0 1-1,0-1 1,0 1 0,0-1 0,0 0 0,0 1 0,0-1 0,0 1-1,0-1 1,1 0 0,-1 1 0,0-1 0,0 1 0,0-1 0,1 0 0,-1 1-1,0-1 1,1 1 0,0-1 0,-3-1 44,3 1 0,0 0 1,1-1-1,-1 1 0,0 0 0,1 0 1,-1 0-1,1 0 0,-1 0 0,1 0 0,-1 0 1,1 0-1,3-1 0,34-9 913,16 5 0,18 2 0,7-2 0,5 0 0,17 2 0,11-5 0,9 1-73,12-4-1053,9 2 297,13 1-1301,10-3 328,9 2-164,6-3 1133,8 2-1457,9 3 486,5 1-162,10-2 768,-1 2 160,5 1 1,6-4 54,10 2-1147,0-4 328,2 1-164,2 2 0,0 3 680,-4 2 272,0 2-35,0 1 66,-5 0 0,7 2 0,-4-1 0,-3 1 0,-5-1 0,-5 0 0,-13 1 0,-8-1-499,-12 0 642,-10 10-215,-18 6 72,-5 6 0,-15-2 787,-10 1-1012,-14 2 338,-18-5-113,-9 7 1147,-18-5-531,-13 2 425,-13-5-87,-14 1 29,-10 1 0,-9 1 0,-11-18-913,1 0 0,1-1 1,-1 1-1,1 0 0,-1-1 0,1 1 0,-1-1 1,0 1-1,0-1 0,0 1 0,0-1 1,0 1-1,-1 0 0,-20 22 913,-7-4 0,-13 6 0,-7 1 0,-9 1 0,-9 0-941,-10 5 63,-11 0-1222,-18 0 1110,-1-2-1208,-8 0 348,-6-3 942,-15 0-1360,-5-2 453,-11 1 604,-17-1-971,-3-5 324,-12 0 567,-9 0-868,-8-5 290,-5 2 624,-4-4 220,-7 1-19,-2-3-1086,0-3 638,-4 3 584,-4 2-194,-4-1 119,3 2 0,-3 3 0,-1-2-1147,-2 1 997,-2-2 122,-6-5-40,4 3 68,-5-3 0,5-3 0,6 3 0,7-1 0,5-2 0,4-2 0,3 3 0,12-1 0,6 4 0,6 0 0,40-14 0,41-7 1147,95 9-1070,0-2 0,1 0 0,-20-7 0,30 10-15,0-1 1,0 0 0,0 0-1,1 0 1,-1 1 0,0-1 0,1-1-1,-1 1 1,0 0 0,1 0 0,0-1-1,-1 1 1,1-1 0,0 1 0,0-1-1,-1 1 1,0-3 0,1 3-28,1 0 0,-1 0 0,1 0 0,0 0 0,0 0 0,0 0 0,0 0 0,0 0 0,0 0 0,0 0 0,0 0 0,0 0 0,0 0 0,0 0 0,1 0 0,-1 0 0,1 0 0,-1 0 0,0 0 0,1 0 0,0 0 0,-1 0 0,1 0 0,0 0 0,0 0 0,23-27 948,17-6 0,14 1 0,11-1 0,2-3 0,5-4 0,7 1 0,9-3 0,11 3-1469,11-3 741,3-1-301,7-3 46,10 3-1146,3-7 326,8 9 44,11-1 881,5 4-240,8 5-1011,8 2 326,4-3-143,10 2 1121,2 7-319,7-4-986,0 1 328,3-5 600,4 0 165,-3 1-1,2 6 55,-3 3 0,2 1 0,-9-1 0,-4 6 0,-2 4 0,-3 0 0,-5 4 0,-6-3 0,0 2 0,-10-2-1138,-2-4 1463,-3 3-487,-1-3 162,-17 3 0,-10 4 247,-10 3-318,-13 2 107,-11 3 1110,-13 2-1133,-11 0 1200,-13 0-345,-8 1-292,-13 10 523,-40-11-1063,3 0 0,0 1-1,-1-1 1,1 1-1,0-1 1,-1 1-1,1-1 1,-1 1 0,1-1-1,0 1 1,-1-1-1,1 1 1,-1 0-1,1-1 1,-1 1 0,0 0-1,1-1 1,-1 1-1,0 0 1,1-1-1,-1 1 1,0 0 0,0 0-1,0 0 1,0 1-1,2-2 17,-3 1 0,1-1 0,0 1-1,0 0 1,0 0 0,0 0-1,0 0 1,-1 0 0,1 0 0,0 0-1,-1 0 1,1-1 0,-1 1 0,1 0-1,-1 0 1,1 0 0,-1-1 0,-1 2-1,-23 18 932,-13-3 0,-14 1 0,-6-4 0,-8 2-862,-6 2-40,-4 2-40,-13-3-41,-7-3-1147,-11 1 581,-9-4 658,-8 2-1367,-10-2 456,-4 3-164,-1-3 0,-5-2 318,-9 3 738,-4-3-192,-14 3-1027,-7-1 326,-1-2 668,-1 2 78,-3-2-1118,-5-1 552,3 2 753,-10-1-252,-6-2 139,1 9 0,-4-2 0,-3 4 0,4-3 0,-1 2 0,-1-3 0,-3-3 0,0-4 0,3 2 0,-1-1 0,0 3 0,4-1 0,4 3 0,-1 3 0,9-1 0,12-3 0,41 1 1147,50-12-1082,42-4-14,44 3-50,0 0 0,1 0 0,0 0 0,0 0 0,-1 0 0,1 0 0,0 0-1,0 0 1,-1 0 0,1 0 0,0 0 0,0 0 0,-1 0 0,1 0 0,0 0-1,0 0 1,-1 0 0,1 0 0,0 0 0,0-1 0,0 1 0,-1 0 0,1 0-1,0 0 1,0 0 0,0-1 0,0 1 0,-1 0 0,1 0 0,0 0 0,0-1-1,0 1 1,0 0 0,0 0 0,0 0 0,0-1 0,-1 1 0,1 0 0,0 0-1,0-1 1,0 1 0,0 0 0,0 0 0,0-1 0,0 1 0,0 0 0,0 0-1,0-1 1,1 1 0,-1 0 0,0 0 0,0-1 0,0 1 0,0 0 0,0 0-1,0 0 1,0-1 0,1 1 0,-1 0 0,0 0 0,0 0 0,0-1 0,1 1-1,22-16 1147,19-5-382,23-3-914,10-3 305,8 5 991,8 0-328,12 0-761,9-1 1190,3-1-397,6-1-564,4-1-252,9 5-1117,7-5 263,8 0 414,4 3 404,4 1-80,8 5 81,6-1 0,5 5-1147,10 4 328,8-3-164,8-2 0,5-4 0,3-3 0,2 3 545,1-2 446,1 5-94,-1-2 86,0 4 0,4-3 0,1-1 0,10 3 0,-1-3-1147,-7 3 656,-2-1 561,-5 2-799,-6-1 904,-2 2-262,-6 2 87,-9 4 0,-9 2 0,-4 3-174,-5-5 223,-11 0 354,-14 1-525,-13 1 1330,-12 1-893,-13 2 812,-7 0-589,-13 1-595,-6 0 167,-15 0 1037,-13 0-328,-12 0-210,-13 11 481,-31-12-1055,2 1 1,-1 1 0,1-1 0,-1 0-1,1 0 1,-1 1 0,1-1 0,-1 0-1,0 1 1,1-1 0,-1 1 0,1-1-1,-1 1 1,0-1 0,1 1 0,-1-1-1,0 1 1,1-1 0,-1 1 0,0-1-1,0 1 1,0-1 0,0 1 0,1 0-1,-1 0 1,-7 15 947,-10 4 0,-8-3 0,-9 3 0,-8 0 0,-9 2 0,-10-3-466,-8 1-548,-11 0 128,-9 2-1244,-7-3 436,-6 0 844,-8 1-281,-3-3 148,-10 6 0,-11 2-1147,-3 1 328,-13 7 246,-6 0 619,-3 0-1298,-8-6 433,-6 3-164,1-7 998,-4 1-136,-8-1 100,-3 0-1126,-12 1 328,-6-5-105,-5 2 1071,-2-6-303,-2 1 156,0 2-1147,-6 2 469,2-3 801,0 2-267,-4 1 144,-4-4 0,1 2 0,2-4 0,9 2 0,-3 2 0,2-3 0,12 2 0,1-4 0,6-2 0,3-4-1046,9-3 1345,3-2-448,12 4 149,5 4-65,4 1 83,13-2-27,33 3 975,44-12-1242,66 0 393,1 0 0,0 0-1,1 0 1,-1-1 0,0 1 0,1-1 0,-1 0-1,0 0 1,1 0 0,-5-2 0,5 2-92,1 1 1,1-1 0,-1 1-1,1-1 1,-1 1-1,1-1 1,-1 1 0,1-1-1,0 0 1,-1 1-1,1-1 1,0 0 0,0 1-1,0-1 1,-1 1-1,1-1 1,0 0 0,0 0-1,0 1 1,0-1-1,0 0 1,0 1 0,0-1-1,0 0 1,0 1-1,0-1 1,1 0 0,-1 1-1,0-1 1,0 1-1,1-3 90,1 1-25,-1 0-1,0 0 0,1 0 1,0 0-1,-1 0 0,1 0 1,0 1-1,0-1 1,3-2-1,32-21 894,12-1 0,11-6 0,14-1 0,11 1 0,5 0-103,5 2-1014,10 1 1234,14-4-1372,8 1-739,10 0 192,9-4 393,0 6 431,5 2-1236,13 2 412,3 0-161,6 1 1143,5 0-326,4-6 163,7 5-1147,2 0 328,6-5 611,4 6 150,-1 0 5,3 0 53,3 0 0,1 0-1146,8-5 565,1 4 677,-5 0-226,0 6 130,-1 0 0,-5 0 0,-1 4 0,1-1 0,-4-2 0,-9 4 0,-5 3-1037,-2 4 1333,-7-3-444,-7 4 148,-9 0 106,-10 3-136,-8 2 45,-11 0-15,-10 2 1147,-13 0-1445,-10 0 454,-10 1 995,-11-1-332,-15 0 164,-7 0 0,-11 1 0,-14 9 0,-32-10-938,1 1-1,-1-1 1,1 1 0,0-1-1,0 1 1,-1-1 0,1 1-1,0 0 1,-1-1 0,1 1-1,0 0 1,-1-1 0,1 1 0,-1 0-1,0 0 1,1 0 0,-1 0-1,0-1 1,1 1 0,-1 0-1,0 1 1,-4 20 938,-17 3 0,-14 2 0,-14 1 0,-7 0-318,-15 0-738,-10-1-347,-11 1 574,-7-2-1378,-4 1 448,-4 0 927,-6-1-308,-6 1 157,-15-1-1147,-5 0 328,-8-4 251,-11-1 613,-8-5-1296,-3 5 432,0-3-164,-4 2 1146,-9 1-327,-2 2 164,-3 1-1147,-7-4 328,-5-5 507,-4-5 284,0 2-40,-1-4 68,-2 4 0,-8 3 0,-1-2 0,-1 3-1147,0-2 465,-4-4 807,6 3-270,1 2 145,7-2 0,6 8-1060,5 3 1363,5-3-454,9-5 151,6 2-254,12-6 326,0-2 553,19 1-814,6 3 283,6-2-94,14-2 1147,6 3-758,10-3-430,14-2 143,6-3 1045,16-2-328,28-1-462,37-3-312,0 1-1,1 0 1,-1 0 0,0 0-1,0 0 1,1-1 0,-1 1-1,1 0 1,-1 0 0,0 0 0,1-1-1,-1 1 1,0 0 0,1-1-1,-1 1 1,1 0 0,-1-1-1,1 1 1,-1-1 0,1 1-1,-1-1 1,1 1 0,-1-1 0,1 1-1,-1-2 1,1 2-3,0-1 1,0 0 0,0 0-1,0 0 1,1 0-1,-1 1 1,0-1-1,0 0 1,1 0-1,-1 0 1,1 1-1,-1-1 1,0 0 0,1 0-1,-1 1 1,1-1-1,0 0 1,-1 1-1,1-1 1,1 0-1,20-21 941,14-3 0,14 2 0,11-5 0,9 0 0,6 4 0,14 1-731,7-5-1353,12-1 675,9-1 495,6-5-1332,5 6 444,9 1 709,11 2-1122,2-5 374,9 0-125,7 0 0,7 1 467,11 1 546,3 1-127,8 0 97,6 1 0,4 1 0,3 0-1147,3-1 328,0 1 647,1 0 104,5-1 20,0 6 48,0 0 0,3 6 0,0-2 0,-7 5 0,-8-3 0,-1-2 0,-1 3 0,-5-2 0,-3 2 0,-9-1-1147,-8 2 1416,-9 3-416,-10 4 139,-10 2-70,-12 2 100,-12 2 492,-14 0-664,-7 1 1372,-15-1-442,-11 1 214,-16-1-16,-13 0 5,-11 1 0,-13 9 0,-27-11-948,2 2 0,-1-1 0,0 0 0,1 0 0,-1 1 0,1-1 0,-1 0 0,0 1 1,1-1-1,-1 0 0,0 1 0,1-1 0,-1 1 0,0-1 0,0 1 0,1-1 0,-1 0 1,0 1-1,0-1 0,0 1 0,0-1 0,1 1 0,-1-1 0,0 1 0,0-1 0,0 1 1,0 0-1,-8 15 948,-16 4 0,-6-3 0,-10 2 0,-5 2-456,-15 1-561,-3 2 133,-12 1-99,-10 1-1147,-3 1 1049,-6-1 56,-4 1-19,-9-5 61,-3-1-1147,-12 0 328,-10-4 776,-15 6-1208,-4-3 402,-14 0-101,-4 2 1104,-1 1-313,-9 1 159,-3-4 0,-9 1-1147,-7 0 328,0 1-164,-9 1 1057,-4-3-212,-2 0 125,-6-5-1134,-1 2 328,-5 1 239,2-3 629,-3-3-156,1 1 107,4-3 0,-3 3 0,2-2 0,3 3 0,7-3 0,3 3 0,6-2 0,1 8-1146,15-3 914,4-2-240,8 1 526,12-3-121,10 1 67,24-2 703,34-13-904,31-9 1449,59 9-1166,2 0-1,-1 0 1,1 0 0,0-1 0,-1 0 0,1 1 0,0-1 0,0 0 0,-3-3 0,5 4-43,0 1 0,1-1 1,-1 0-1,0 1 0,1-1 1,-1 0-1,1 0 0,-1 0 1,1 0-1,-1 0 0,1 0 1,0 0-1,-1 1 0,1-1 1,0 0-1,0 0 0,0 0 1,-1 0-1,1 0 0,0 0 1,1 0-1,-1 0 0,0 0 0,0-2 1,6-23 943,13-2 0,11-1 0,15-4 0,12 4 0,5-3 0,6 0 0,16 1 0,9 1-939,12-4 61,11 1-1223,2-5 299,16 1 718,4 2 13,7 2-1097,6 3 366,4-4 384,13-5 443,8 2-1241,5 1 414,15 2 275,1-2-564,7 1 212,3 2 1053,3 1-318,6 8 161,7 2-1146,0 5 825,5 1 343,-2-2-115,2 3 93,-3 4 0,13-1 0,-3-3 0,3 2 0,-1-3-1147,-4-2 1149,-10 2-72,4 4-1028,-4-2 1398,-2 3-450,-3 3 13,-2 2 176,-3-2-59,-6 1 20,-6 1 0,0 2 0,-5 1 0,-4 2 0,-7-5 399,-3 0-513,-6 1 171,-6 1-57,-5 1 893,-14 1-1148,-7 1 1529,-8 0-942,-8 12 790,-8 0-884,-7 6-209,-9 3 1185,-8 2-976,-12 3-236,-6-4 1226,-8 1-568,-12-1 368,-10-3-67,-9 0-634,-7 1 843,-9 3-280,-8 1 93,-6 1 0,-6 2 0,-18 0-516,-2 0-323,-6 1-100,-8 5-21,-2 0-23,-5 1 0,-5-2 0,-9 4 0,-9-1 0,-13 4-1147,-5-1 1381,-4-2-371,-6 3 124,-16 3-1134,-11 4 472,2-2 798,-10-3-266,2 1-1004,-9 2 328,-2-3 504,-7 3 288,-1-3-41,0 7 68,3-2 0,-5-4 0,-2 2-1147,0 1 328,-3-3-94,-8-3 1056,2 2-296,-12-3 153,-1-3 0,-12-2 0,-4-3-1147,-3-1 328,-2-1 651,-5 0 99,-6 4 21,1 0 48,-9 1 0,3-2-1147,-9-1 661,5 0 555,-1 4-186,-1-6 117,-10 4 0,-6 0 0,-2-5-1147,-3-2 965,4-6 164,2-6-55,-1 1 73,4-4 0,2-2 0,3 3 0,2-2 0,2 3 0,1-1 0,1 4-667,-1-2 858,1-3-286,11-2 95,-1 2 0,11-1 0,4 3 173,7-1-223,34-2 75,37-12-25,48-3 1147,56 5-1106,3 1 0,-1 1 0,0-1 0,1 0 0,-1 1 0,1-1 0,-1 0 0,1 0 0,0 0 0,-1 0 0,1 0 0,0-1 0,0 1-1,-1 0 1,1-1 0,0 1 0,0 0 0,1-1 0,-2-2 0,1 7-13,1-3-1,-1-1 0,1 1 0,0-1 1,0 1-1,-1-1 0,1 1 1,0-1-1,0 1 0,0-1 1,0 1-1,0-1 0,0 1 1,0-1-1,0 1 0,0-1 0,0 1 1,0-1-1,0 1 0,0-1 1,1 1-1,-1-1 0,0 1 1,0-1-1,0 1 0,1-1 0,-1 1 1,0-1-1,1 1 0,-1 0 1,0-1-1,1 1 0,-1-1 1,0 1-1,2-1 0,19-10 956,10-12 0,10 3 0,7 3 0,3-7 0,8 4 0,7-1 0,10 5 0,10-7 0,8-2 0,6-1-2293,10-7 1336,7 0-57,12 0-36,10-4-1079,8 7 326,2 1 146,8-3 750,3 6-196,12 1-1027,-4 0 328,4-4-164,-2 4 1015,8-5-158,-2-6 107,8 1 19,13 0-1147,1-4 328,11 8 414,4-4-743,2 8 438,1 1 819,-1 2-246,5 0 137,-1 5 0,-1 0 0,-1-6 0,3-2 0,5 4 0,3 0 0,0 5 0,-4 5 0,3-1 0,-4-1 0,-3 2 0,-2-2 0,2-3 0,-1 3-1146,-1 3 1201,-8 3-141,-1-1 47,4 2 39,-5-4-499,-5 2 642,0 2-215,-4 2 72,-10 2 0,-9 2 0,-2 2 0,-12 0 669,-5 0-860,-8 0 286,-8 1-95,-10-1 0,-10 11 0,-8 0 1147,-7 0-1125,-8-2 1188,-8-3-340,-11 4-710,-16-3-89,-13 5 1123,-12-2-375,-9-2 164,-10 4 0,-8 2 0,-18-1 0,-10-2 0,-9 2 0,-4 3 0,-8 3 0,-6 2-837,-6-2-71,2 1-31,-8 1-44,-2 1 0,-11-3 0,-12 1-1147,-5 5 1339,-4-3-317,-4 2 106,-11-1-1128,-4 2 618,-3-5 610,-12 0-1350,5-5 450,-9 2 865,-9 6-176,-4 2-1034,-1 3 345,-10 0 444,-5 1 365,-4-1-67,-13 0-1070,-7 0 328,-5-1 652,-9-6 97,-1 10 23,-7-4 47,-3 5-1147,0 1 328,-7 4 982,-2-1-326,-7 4 162,-1-2-1145,-10-2 688,-5 3 519,1-3-174,-1-2 113,-6-2 0,-1-2-1146,-2-2 1065,2-1 33,0-1-10,0 1 58,2-7 0,6 6 0,0 0-672,5-4 864,0 0-288,4 0 96,3 1 0,4 1-44,2 1 56,2 0-18,12 2 6,0-6 0,6-5 0,4 5 0,8-4 0,7-4 589,7 7-758,0-3 254,2 2-85,9-3 0,6-4 1146,8 1-1438,31 2 1592,32 4-766,29 2 532,48-19-972,1-1 0,1 1 0,-1 0 0,0 0 1,1 0-1,0 0 0,-1 0 0,1 1 0,-3 3 38,5-6-94,0 1 0,-1 0 0,1-1-1,-1 1 1,1 0 0,0 0 0,0-1 0,-1 1-1,1 0 1,0 0 0,0 0 0,0 0 0,0-1-1,0 1 1,0 0 0,0 0 0,0 0 0,0-1-1,1 1 1,-1 0 0,0 0 0,0 0 0,1-1 0,-1 2-1,15 13 946,11-4 0,10-4 0,3-4 0,4-13 0,9-1 0,3-11 0,8-4 0,-1 2 0,11 0-1029,-7-1-622,13 0 913,7 0-359,8 5-1033,1 0 893,3-1 256,-2-1-85,7-7 83,6 4 0,3 0-1147,6 0 328,-1 0 677,4-1 66,4 0 32,2 0 44,2 0 0,2-5 0,7-1 0,5 0-1147,6 1 328,-1 6 367,-2-3 464,2 0-100,6 0 88,-1 1 0,-4-1 0,7 1 0,0 0 0,-2 1-1147,-6 4 328,1 1 903,-4 0-225,1 5 130,3 3 11,-3 0 0,-8-3 0,-3-2-819,-9 2 1053,-1 3-351,-6 4 117,2 3 0,-10 4 0,-2 0 0,-9 2 499,-1 1-641,-6 0 213,-9-1-71,-10 1 0,-8-1 1147,-6 1-444,-10-1-834,-8 0 278,-6 0 1000,-11 10-328,-26-10-776,2 1 0,-1-1 0,1 1-1,0 0 1,-1-1 0,1 1 0,-1-1-1,0 1 1,1 0 0,-1 0 0,1-1-1,-1 1 1,0 0 0,0-1-1,1 1 1,-1 0 0,0 0 0,0 0-1,0-1 1,0 1 0,0 0 0,0 1-1,-6 19 941,-12 4 0,-6-3 0,-9 1 0,-7-1-623,-7 2-346,-8 0 61,-8 7-75,-18 0-1138,1 1 1463,-14-2-487,-1 11 162,-4-2-1147,-7 5 875,-9-2-868,0-4 326,-6 2 952,-4 3-289,-3-3-996,-2 3 328,-2-4 366,-6-2 465,5 2-100,-5 2 88,-5 3 0,1 4 0,-10 2 0,2 2-1147,-3 1 362,-7 0 939,-2-4-313,5-1 159,-11 0 0,0-5 0,1 2-1147,1 6 566,-3-4 677,6 2-226,-8 1 130,7 6 0,-9-4 0,6 0 0,2 0 0,-2-6 0,1 0 0,-3-4 0,0 0 0,3 2 0,6-8 0,8-3 0,23 1 0,33-2 271,31-1-348,26-2 1262,36-26-1115,1-1-1,0 0 1,0 0-1,1 1 1,-1-1 0,1 1-1,-1-1 1,1 1-1,-1 4 1,-4 20 948,8 0-53,4 0 18,0-1 0,-1 0 0,-1 0 0,15-4 0,-17-23-901,0 2 0,0 0 0,0 0 0,0-1 0,0 1 0,0-1 0,0 1 0,1-1 0,-1 1 0,0-1 0,4 0-1,27-1 454,8-4-571,4-7 136,9-4-100,9-10 0,1-4-892,15-1 1147,5-1-1529,7 2 1277,6 0-74,10-4 25,8-4-1101,7 0 328,6-3 774,8-4-1206,2 8 402,7-3 490,-1 0 344,9 1-59,-2-2-1073,7 2 328,8-2 622,6-3 136,12-3 9,3-2-1094,3 4 326,6-2 783,4-1-70,5 5 79,3-2 28,2-1-1147,2-2 735,6 4 459,5-7-152,0-1 105,5-2 0,8 5 0,-3 0-1147,8 6 999,-4-1 120,0-1-40,-1 3 68,1-1 0,-1-2 0,2 3 0,-1 3 0,1-6 0,-11 8 0,-5 8 0,-10 4 0,-5 2 0,-6 6-419,-11 5 538,-10 4-178,-9-1 434,-11 2-482,-10 2 160,-13 1 1081,-6 2-1458,-14 1 486,-7 0 985,-4 12-328,-19 0-761,-6 5 1189,-11 4-396,-7 3-587,-10-3 924,-10-4-307,-7 0 102,-10 1 0,-5-3 0,-6 2 0,0-3 0,-4 2 0,-4 3-308,-2 2-751,-2 3 196,-2 1-120,-1 7 0,-1 6 0,1 1 0,-1 4 0,-10 3 0,0 9 0,-5 2 0,-9 1 0,-3 6 0,-8-1-754,-5 5 970,-5-3-324,-4 4 108,-2 2 0,-1 4-1147,-1 2 1063,-6-4 38,-4 2-13,-6 0 59,-4 1 0,-3 2 0,-2 1-1147,-6-5 382,-1 6 914,-5-5-306,1-4 157,-4 0 0,2 1 0,-3-3 0,-2 1 0,-3-3 0,-7-3 0,-3 2 0,-1 2-1146,1-1 326,-5 2 731,6-2-3,-3-3 56,0-3 36,2-2 0,6-9 0,-4 5 0,1-7 0,0 1 0,0 0 0,5-9 0,-4 5 0,5-3 0,-1 2-1147,1-3 1378,9-4-367,-1-2 122,5-3 14,-3-8 0,8-1 0,-3-7 42,1 1-54,2-4 18,1-3-6,6 2 0,1-3 0,6-1 0,5-2 0,4-2 0,4-2 1147,2-1-889,6 0-262,1 0 88,6 0 1063,-1-11-328,3-6 164,4-5 0,3-3 0,2-2-413,3-1-515,0-6 21,1 1-62,0-5-14,0-5 0,0-3 0,0-3 0,0-8 0,0-1 0,4-1 0,2-10 0,-2 1 0,0-4-1018,-1-7 1309,-1-3-436,-2-6 145,5-1 0,-5-4 0,-1-4-1147,5-4 374,0 4 924,-6-8-309,5 4 158,-6 0 0,5-7 0,0 5 0,0-1 0,-1-6 0,6-4 0,-1-2 0,5 1 0,-7-3 0,4 2-1146,-1 1 326,3 3 633,-2 3 124,5 6-1134,3 2 808,3 6 430,3 5-588,2 4 674,2 3-191,0 2 64,1 7 0,0 6 0,-1 6 0,1 4 0,9 9 1147,2 6-947,-2 7 960,5 5-266,-4 3 89,-1 2 0,-4 1 0,4 5-383,-2 16-608,3 11 104,4 10-90,-1 5-6,3 10 0,2 2 0,-3 12 0,2 3 0,-3 5 0,1 6 0,-3 1 0,-4-1 0,3 5 0,-3 3 0,-2 9 0,-2 4-1147,-2 2 1461,-1 0-474,-2 5 159,0 0 1,0 4 0,-1-2 0,1 4 0,-1-2 0,1 7 0,-11 3-1147,0 9 328,-5 1 961,2 6-299,2 5 154,4 3 3,-3 3 0,3 8-1147,1 6 327,2 7 624,2 3 135,2 4-1137,0-3 378,1 0-146,1 1 1125,-1-5-320,-10-4 161,-1-5 0,-5-4-1147,-3-2 1067,-4-2 32,-1-12-10,-2 0 58,-1-1 0,-5-7 0,4-10 0,-4-7 277,6-8-356,0-9 118,2-4 1108,-1-7-1215,1-6 158,-2-3-53,6-4-37,0-7 0,4-7 1147,0 0-328,-2-9 164,17-34-937,0 3 1,1 0 0,-1-1 0,0 1 0,0 0 0,1-1-1,-1 1 1,0 0 0,0-1 0,0 1 0,0-1-1,0 0 1,0 1 0,0-1 0,0 0 0,0 1-1,0-1 1,0 0 0,0 0 0,-1 0 0,-20-7 936,3-17 0,-1-13 0,-1-9 0,-1-5-897,-7-15 7,-1 0-901,-6-7 1049,-1 4-362,2-9 121,-3-1 0,-4-2-1147,-3-10 1039,-4-2 69,4-4-24,3 2-1084,0-2 559,-2-2 686,9-2-229,-3-2 131,4-1 0,-3 4 0,1-1 0,3 6 0,1-2 0,2 5 0,2 3 0,1 4-1147,6 2 1332,0-3-308,0 6 103,5 6 20,-2 2-45,5 5 58,-2 4-19,3-1 6,-3 8 0,4-3 0,2 8 0,3 0 1146,2 1-1287,-3 5 1398,1 0-642,0 4 434,2 5-865,-4-2 771,1 2-1157,1 3 330,2 2-128,0 2 0,3 1 0,0 17 0,-5 11 0,1 12 0,0 8 0,0 4 0,2 9 0,1 2 0,-4 4 0,0 0 0,-4 8 0,0 4 0,2 2 0,2 12 0,2 0 0,-4 6 0,-4 3-1010,1 3 1298,-4 1-432,2 6 144,-2-3 0,-3-2 0,2 6 0,-7 4 0,-2 6 0,-2 4-1147,-6-1 633,0 1 590,0 2-196,-4 1 120,1 2 0,-4-5 0,-3 7 0,2-6 0,-3 2 0,-2-6 0,3 7 0,-1-4 0,-2 1 0,3-5 0,-7 2 0,5-4 0,-3-9 0,4-3 0,0-3 0,4-7-980,-2 0 1260,3-10-420,3-4 140,4-4 0,2-7 0,2 0 0,1-6 0,1-4 879,5-3-1130,1-4 1523,4-1-767,0-7 542,-1-6-1248,2-16 361,-2-5-160,4-13 0,-2-1 0,2-8 0,-1-8 0,-3-6 0,-3-6 0,3-2 0,-2-8 0,-1-2 0,-2-5 0,-2-4 0,4 1 0,0-3-1140,4-2 1465,-1-2-487,-1-2 162,-2-6 0,-2 3 0,-3-4 0,0 4 0,4-9 0,5 1 0,0-6 0,4-3 0,-1 2 0,2 2 0,3-1 0,2 3-1147,-2 3 745,1 3 446,1-3-148,2-4 104,1 1 0,1 2 0,-4 3 0,1 2 0,-1 2 0,2 1-905,1 7 1163,1 5-387,1 7 129,1 3-287,0 4 369,0 2-123,0 1 41,1 6 987,-1 4-1269,0 7 1570,0 3-905,0 3 599,0 2-1172,0 2 679,0 15-587,0 12 147,11 4-49,-1 14 0,1 5 0,3 9 0,-2 1 0,-2 1 0,-4 3 0,4 4 0,-2 3 0,-2 3 0,-2 7 0,4 8 0,-1 0 0,5 10 0,-2 3-1147,-2 3 1379,-2 7-368,-1 6 122,2 5 14,-1 3-1147,0-1 529,-2 0 725,-1 7-243,4-5 136,-1 7 0,0-5 0,-2 0 0,-1 0 0,-11-6 0,-8 1 0,-5 5 0,-4-3 0,-3 1 0,0 1 0,-5-5 0,-1 1 0,1-5 0,1 2 0,2 1 0,1-8 0,1-4 0,1-8 0,1-8-635,0-1 817,0-5-273,5-9 91,5-2 0,6-3 0,4 0 0,4-5 0,1-4 1093,2 0-1405,0-3 1615,0-3-639,-5-8-45,-7-8-688,11-19 73,-1 2 1,1-1 0,-1 0-1,1 1 1,-1-1-1,0 0 1,1 1-1,-1-1 1,0 0 0,1 0-1,-1 0 1,0 0-1,1 0 1,-1 0 0,0 0-1,1 0 1,-1 0-1,0 0 1,1 0-1,-1 0 1,0 0 0,0-1-1,-14-9-4,2-14 0,-2-7 0,3-8 0,-2-5 0,-3-5 0,-3 2 0,-3-6 0,15-1 0,-12-1 0,4-6 0,-3 6 0,3 6 0,-1-4 0,3-5 0,-1 0 0,3-6 0,-3 1 0,3-5 0,3 3 0,-2 2-698,1-2 897,3 2-298,2 2 99,-3 3 0,1-3 0,1 1 0,-4 6 0,2 7 0,1 2 0,-4-4 0,2 2 0,2 5 0,1-1 0,3-1 0,1-3 0,1-2 0,-4 4 698,0 4-898,0 5 300,1 3-100,1 4 0,1 1 0,12 7 0,11 6 0,11 6 0,4 4 0,7 3 0,-2 1 0,3 13 0,2 0 0,3 0 0,2-2 0,6-3 0,1-3 0,11-1 0,-1-2 0,5-1 0,7 0 0,8-1-1147,1 1 1262,11-1-218,14-10-1074,4 0 451,6-5-284,-1 2 41,13-3 586,1-3 375,13-1-70,6 3 78,3 4 0,7-2 0,7 0-1147,4-4 328,5 4 194,2 3 687,2 4-175,5 3 113,6-2-1147,0 2 328,10 0-118,2-8-59,9 1 549,1 1 459,0-3-100,5 3 88,-2-3 0,-2 3-1147,-8 3 1305,-1-3-273,-8 3 91,-1 1 24,-4 3 0,-9 2 0,-3-4 0,-9 1-122,-1 1 157,-10-4-52,-4 0 17,-8 2 0,-3 2 0,-11 1 0,2 2 1146,-10 1-1307,-12 1 277,-13 0 1055,-10 1-962,-9-1 948,-11-5-261,-9 0-622,-6 0-235,-11 0 1170,-9 2-390,-18 0 1147,-35 3-983,-14 0 0,-12 0 0,-13 11 0,-7 5 0,-2 0-1116,-6 4 288,-10 2-1086,-4 1 1198,-8 2-400,-6-4 133,-1 0-1147,-9 0 999,-7-4 120,-3 2-1187,-6-5 396,-10 1 587,-3 3 181,-9 2-5,-1-3 56,-4-4-1147,-5 2 328,-8-4 317,-3-3 528,-6 8-1268,4-2 423,-9 4 594,2-4 173,-5 3-4,-2 2 56,-3-3 0,-7 2 0,-2 1-1147,0 2 364,-6 3 937,2-5-313,-4 2 159,1-6 0,2 2 0,3-4 0,-3 2 0,2-4 0,2 4 0,1 1 0,2-1 0,1-3 0,7 1 0,5-3 0,6 4-866,0-3 1113,2-2-371,3 2 124,1-2 0,8 4 0,1 2 0,5 5-174,6-3 224,4-3-75,8-5 25,-2-2 0,6 1 877,5 4-1128,6-1 377,4-2-126,4-3 0,1 4 0,7-2 1147,11-1-885,21 3 880,27 11 1728,61-18-1887,13-1 0,4-2 0,0 0 0,0 0 0,2 0 0,-2-1-1043,-3 1 194,4 0-119,-3 0-15,-1 0 0,3 0 0,-2 0 0,4 0 0,-2 0 0,-2 0 0,3 0 0,3 0 0,-2 0 0,-1 0 0,-4 5 0,3 1 0,-3-1 0,-1 0 0,-1 3 0,2 0 0,5-2 0,4 4 0,4-1 0,3-1 0,7-3 0,7-1 0,6-3 0,10-10-1050,3-7 1350,7-12-450,5-3 150,5-1-1147,9-6 900,2 1-900,6-4 246,5-3 933,-1-3-158,3 2 107,2 4-1128,-19 10 328,-20 10-164,-15 7 876,-12 7 1167,-12 15-1351,-4 3 1580,0 1-650,-6-2 398,3 4-81,-3-3 27,7-2 0,4-3-149,2 3-955,2 3 263,1 0-142,6 3 0,5 3 0,5 3 0,9-3 0,9-4-1147,7-4 1084,0-14 11,4-4-4,2-12-1091,2-6 607,1-2 624,1-2-208,1 0 124,6 6 0,-6 6 0,0 6 0,-1 6 0,0 3 0,-5 2 0,-1-4 0,1 1 0,-4 0 0,-4 0 0,-5 2 0,2 0 0,-2 1 0,-1-4-1147,2-1 1425,0-4-428,-2 0 143,3 1 7,-1 3 0,4-3 0,-2 1 0,3 1 0,-1 3 0,2 1 0,-3 1 0,-7 1 0,-4 1 0,-7-5 0,4 0 0,-11 0 0,-4 0 0,-9 2 0,-10 1 0,-6 1 1147,-26 1-43,-28 0-527,-15 0 482,-14 0-1002,-3 0 33,-9 1-53,-6-1-37,-7 0 0,-9 10-1147,-8 1 1379,-8 0-368,-5-2 122,-9-3-1133,-2-1 379,-6-3 917,-10 4-305,-4 0 156,-13-1 0,-8-1-1147,-4-1 328,-9 4-164,-6-1 934,-11 0-54,-14-2-1075,-9 4 359,-6 0-164,-3-2 0,-6-1 0,-5-2 0,0-1 1020,-8 4-165,-8 5 110,-8-1 18,-6 5-1147,-5-2 328,-8 3 911,-2 2-235,-1-3-1014,7 3 1263,-4 7-207,-9-4-656,5-3 964,32 1-513,57 0 364,57 2 1059,109-18-1159,2 1-1,-28 12 0,38-15 168,3 0 0,-1 1 1,1 0-1,-1-1 1,1 1-1,0 1 0,0-1 1,0 0-1,-5 6 1,5-7-79,2 0 0,0 0 0,0 0 0,0 0 0,0 0 0,1 1 0,-1-1 0,0 0 0,1 0 0,-1 1 0,1-1 1,-1 1-1,1-1 0,-1 0 0,1 1 0,0-1 0,0 3 0,1 22 936,8 1 0,2-1 0,-1 6 0,-1 1 0,7-17 0,3-12 0,10-12 0,7-3 0,7-12 0,11-4 0,8-3 0,8 0-853,10-6-50,9 1-38,7 2-42,6 0-1147,13 3 328,8 7 983,7 0-1475,7 2 492,9-1-30,10 4 975,5 0-271,7 3 145,7 0-1147,5-3 328,2 3 30,3-1-249,6 2 83,7 4 744,-1-2 154,4 2 4,4-2 53,-3 1 0,1 3 0,3-3 0,-4 1 0,1 3 0,-3 2-1147,-10 1 707,2-3 496,-2 1-166,-2-4 110,-1 0 0,-7 2-269,-5-4 346,-6 3-116,-5 1 39,-2 3 0,-3 1 0,-7 3 0,-10 0 0,-6 1 0,-9 0 631,-8 1-811,-11-1 270,-5 0 1057,-13 1-690,-6-1-518,-9 0 173,-9 0-112,-6 0 1147,-9 0-328,-4 0 164,-11 10 0,-10 6 0,-27-16-936,2 0 0,-1 1 0,1 0 0,-1 0-1,1-1 1,-1 1 0,1 0 0,-1-1 0,0 1-1,1 0 1,-1 0 0,0 0 0,1 0 0,-1-1-1,0 1 1,0 0 0,0 0 0,0 0 0,0 0 0,0 1-1,0-2 9,-1 1 0,1 0-1,-1 0 1,1 0-1,-1 0 1,1 0 0,-1 0-1,0-1 1,1 1-1,-1 0 1,0 0 0,0-1-1,0 1 1,1 0 0,-1-1-1,0 1 1,-1 0-1,-22 15 929,-6 2 0,-3 3 0,-16 1-365,-5 3-677,-4-5 170,-11-4-111,-6-5-880,-9 0 1131,-7-2-377,-2 2-1020,-9 4 921,-3-2 219,-8 3-73,-6-2-1068,-11 1 328,1-2 819,-8-3-117,-5-3 94,-6 2-1124,0 4 328,-13 3 251,-9 0 613,-1 1-149,-5-2 104,-9 2-1147,3-4 328,-8 2 98,-4-3 810,-7 3-215,1 2 126,2 3 0,-2 2 0,-2-3 0,-9-4 0,4 1-1147,-3 1 328,0-3 692,0-3 46,-1 2 40,-6 2 41,0 3 0,6-1 0,0 1 0,1-4 0,1-2 0,5 0 0,4-2 0,0-2 0,10 2 0,23-1-1147,41 3 1434,55-12 708,46-3-778,23 2-176,2 1 0,0-1 0,1 1 0,-1-1 1,0 1-1,1-1 0,-1 1 0,0-1 0,1 1 1,-1-1-1,0 1 0,1-1 0,-1 1 0,1 0 0,-1-1 1,1 1-1,-1 0 0,1-1 0,-1 1 0,1 0 1,0 0-1,-1 0 0,1-1 0,-1 1 0,1 0 1,-1 0-1,2 0 0,35-16 857,21-4-192,13-4-791,13-2 1356,5-1-452,6-1 164,10 0 0,9 1 0,7 0-230,11 0-1998,9 0 557,8 6-295,21 0 0,4 5 0,13 0 0,8-2 0,8-2 1017,-1-2-1308,3 3 497,8-1 924,2 0-303,5 3 156,7-2 0,4 5 0,-2-2-1146,3 4 617,1-2 610,6 2-204,3-2 123,5 2 0,1 3 0,4-2 0,-2 1 0,-1 3 0,-4 2 0,3-3 0,-7 0 0,3 2 0,-6-3 0,-1 0 0,-2 2 0,-10 2 0,-6 2-1014,-4 1 1304,-3 1-435,-12 1 145,-1 0 0,-10 1-52,-9-1 67,-8 0-23,-12 0 746,-4 1-949,-13-7 316,-11 1-105,-11-1 1147,-7 2-418,-11 0-867,-13 2 289,-13 12 995,-15 0-326,-14 6-209,-15 4 478,-7-2-159,-10 1 53,-19-19-946,4 1-1,-1 0 1,-1 0-1,1-1 0,0 1 1,0 0-1,0-1 1,0 1-1,0 0 0,-1-1 1,1 1-1,0 0 1,0-1-1,-1 1 1,1-1-1,0 1 0,-1 0 1,1-1-1,-1 1 1,1-1-1,-1 1 0,1-1 1,-1 0-1,1 1 1,-1-1-1,0 1 0,-22 16 947,-19 2 0,2 6 0,-11 4 0,-8 0 0,-7 1-517,-6 0-1548,-15-1 1476,-8-1-546,-7-1-995,-9 0 566,-8 0 677,-5-6-1373,-11-1 458,-7 1 653,-13-4-1051,-5 0 351,-13-3 164,-7-4 785,-5 2-1353,-3-3 451,-10 4 522,-2 2 265,-9-1-34,-3-3-1081,-2 3 328,-6 2 911,-6-3-236,-4 4 134,-4-4 10,-3 3 0,-1 1 0,-11-1-1147,10 1 563,-6-3 681,-2 1-227,-1 3 130,2 8 0,-3-4 0,1 3 0,-3-1 0,-3 2 0,1-1 0,3 1 0,-2-5 0,3 0 0,3 0 0,7 1 0,3 2 0,7-5 0,6 1 0,-6 0 0,13-3-1147,4-4 1136,2-5-56,7 3-300,32-4 458,43 5 1010,41 3-573,46-2 538,40-13-1051,0 0 0,1 0 1,0 0-1,0 0 0,-1 0 0,1 0 0,0 0 0,0 0 1,0 0-1,-1 0 0,1 0 0,0 0 0,0 1 1,-1-1-1,1 0 0,0 0 0,0 0 0,0 0 0,-1 1 1,1-1-1,0 0 0,0 0 0,0 0 0,0 1 1,0-1-1,0 0 0,-1 0 0,1 1 0,0-1 0,0 0 1,0 0-1,0 1 0,0-1 0,0 0 0,0 0 1,0 1-1,0-1 0,0 0 0,0 0 0,0 1 0,0-1 1,0 0-1,0 0 0,1 1 0,-1-1 0,0 0 1,0 0-1,0 1 0,0-1 0,0 0 0,0 0 0,1 0 1,-1 1-1,0-1 0,0 0 0,0 0 0,1 0 1,-1 0-1,0 1 0,0-1 0,1 0 0,24-3 968,19-2 0,11-8 0,10-11 0,7-4 0,10 3 0,8-6 0,8 6 0,9-1-306,14 7-753,7 0 196,16 5-120,13 4-1147,7-1 328,7-4-164,7-2 607,9 1 366,7-1-67,8 2 77,0-1-1147,3 3 328,2 3-164,7 3 0,1-2 0,7-4 393,5 2 641,-1 1-158,-2 3 107,2 2 0,3-2 0,-3 0 0,2 2 0,-3 0 0,-3 3 0,2 0 0,-2 2 0,-3-1 0,-8 2 0,-2-6 0,-1 0 0,-5 0 0,-6 0 0,-9 2 0,-4 1 0,-8 1-1072,-11 1 1378,-5 0-459,-9 0 153,-12 0 316,-11 0-406,-15 0 1282,-6 1-1193,-10 9 71,-13 1 1124,-10-1-375,-14 5 164,-12-3 0,-26 2 0,-22-13-950,0-1 0,1 1 0,-1-1-1,0 1 1,0 0 0,1-1 0,-1 1-1,0-1 1,0 1 0,0-1 0,0 1-1,0 0 1,0-1 0,0 1 0,0-1 0,0 1-1,0 0 1,0-1 0,0 1 0,0-1-1,0 1 1,0-1 0,-1 1 0,1 0-1,0-1 1,0 1 0,-1-1 0,1 1-1,-1 0 1,-20 19 950,-16-2 0,-16 6 0,-6-3-299,-9 1-762,-4 1 637,-10-5-684,-8 1 187,-6 1-62,-11-3-1147,-8 0 1310,-7-3-280,-6 2 94,-9 1 23,-1 3-1147,-12-3 328,0-3-164,-13 1 826,-3-4 85,-7 2 26,-5-2 46,-13 3 0,-4-2-1147,-6-3 328,0 2-164,-2 4 451,-3-3 567,4-1-134,-2 2 99,-1 3 0,-2-3 0,-2 3 0,-6-2 0,-1 7 0,-7-4 0,7-2-1147,1 2 328,2 1 279,1-4 577,1-2-137,0-4 100,0 2 0,10 3 0,1-1 0,5-2-1147,8-3 970,4 3 157,11-2-292,8-2 380,9-1-102,8-2 877,7-1-1084,4-2 361,14 0 1027,7 0-718,6 0-481,13-1 160,19 1 1039,21 0 1638,78 0-1802,9 0 0,15-11 0,5-5 0,5-6 0,6-3 0,1 3-213,9 0-873,5-6 237,7-1-134,8 4-1147,11 1 906,10 1 240,2 4-81,17 0-1064,5 0 326,7 3 84,7-2 830,9 0-1370,8 2 457,2-1-95,5 3 1058,4 3-1445,2-1 482,3-3 488,6 2 309,1 3-49,0 2 71,5-1-1147,-2 1 383,5 1 912,-3-2-303,-1 1 155,7-5 0,-2 3 0,-1-4 0,-4 2 0,-3 3 0,-4-3 0,-1 2 0,-6 3-744,-7 1 957,-6 3-319,-4 1 106,-8 2 0,-8 0 54,-1 0-70,-9 1 24,-10-1 993,-8 0-1287,-6 1 429,-16 9-143,-13 1 1147,-13 6-328,-9-3-762,-11-2 1191,-16 2-398,-12 2 133,-24-15-938,0-1 0,1 1-1,-1 0 1,1 0 0,-1-1-1,0 1 1,1 0 0,-1 0-1,0 0 1,1-1 0,-1 1-1,0 0 1,0 0 0,0 0-1,0 0 1,0 0 0,0 0 0,0-1-1,0 1 1,0 0 0,-1 1-1,-14 20 939,-11-4 0,-11 2 0,-8 1 0,-10 2 0,-9-5-317,-1 2-1470,-11 0 1131,-13 2-431,-9 2-1043,0 0 903,-9 2 243,-7 0-1227,-7 1 408,-5-6 941,-9 0-272,-8-5-1002,-1 1 334,-10 1 250,-3 2 614,-9-3-149,-1 1-1043,-10 8 328,-5-4-164,-8-4 0,-8-5 1048,0-5-201,-5-3 122,-2-3 14,-3-2-1147,-7 5 730,-2-1 466,0 0-156,0 0 107,7-1 0,1-2 0,-4 0 0,5 0 0,0-1 0,-1 5 0,0 0 0,4 1 0,0-2 0,5-1 0,4-1 0,-2-1 0,9 0 0,8-1 0,38-11 1147,51 0-833,42 0-334,49 10 22,0 1 0,1 0 0,0 0 0,-1 0 0,1 0 0,-1 0 0,1 0 0,0 0 0,-1 0 0,1-1 0,-1 1 0,1 0 0,0 0 0,-1 0-1,1-1 1,0 1 0,-1 0 0,1 0 0,0-1 0,0 1 0,-1 0 0,1-1 0,0 1 0,0 0 0,0-1 0,-1 1 0,1 0 0,0-1 0,0 1 0,0-1 0,0 1 0,0 0 0,0-1 0,0 1-1,0-1 1,0 1 0,0 0 0,0-1 0,0 1 0,0-1 0,0 1 0,0 0 0,0-1 0,0 1 0,0-1 0,1 0 0,-2 0 93,3-1 1,-1 0 0,1 1-1,-1-1 1,1 1-1,-1 0 1,1 0-1,0-1 1,-1 1 0,1 0-1,4-1 1,35-13 723,18-3-769,11-1 53,2-3 1074,15-1-358,7-2-175,1 4-711,9-5 182,13 4 1032,8 0-328,1-1 96,7 5-2207,8-1 627,11 0 146,6 3 551,9-2-130,1-1-1049,6 3 328,3-1-164,3-3 1071,9-1-230,6 3 131,1 4-1136,5-1 328,4-1 649,-3-3 102,2 3 20,-4-2 48,2-2 0,-4 3 0,8 0 0,2 2 0,2-6 0,-3 3 0,-5-2 0,-5 4 0,-5 3 0,2 5 0,-2-2 0,-2 2 0,-1 2 0,-12 2 0,-7 2 0,-6 0 0,-4-3 0,-2-1-1115,-6 1 1434,-6 1-668,-10 1 403,-10 1 863,-14 1-1187,-5 1 405,-10 0-135,-12 10 0,-11 2 0,-9 4 1147,-12 4-328,-15 3 240,-36-22-984,-1 0 1,1 0 0,-1 0-1,0 1 1,0-1-1,0 1 1,0-1 0,0 0-1,0 1 1,0 0 0,1 3 34,-2-5-75,0 1 1,0 0-1,0-1 0,0 1 0,0-1 0,0 1 0,0 0 0,0-1 0,0 1 0,-1 0 0,1-1 1,0 1-1,0-1 0,-1 1 0,1-1 0,0 1 0,-1 0 0,1-1 0,0 1 0,-1-1 1,1 1-1,-1-1 0,1 0 0,-1 1 0,1-1 0,-1 1 0,-20 15 948,-13 1 0,-10 3 0,-11-4 0,-9 8 0,-8 1-679,-4 2-274,-14 0 37,-6 2-67,-13-2-1147,-13 6 328,-8 0 624,-4-1 134,-8-1 9,-5-1-1095,-11-7 328,-3-1-164,-3 0 955,1 0-81,-6-5 81,-3 2 28,-5-4 0,-4-5-1146,-2 2 326,-2-2-163,21 2 1099,-11 3-266,-6-1 143,-3 3 7,-3 1 0,-12-1 0,-6 0-1147,-4 3 328,2-4 555,-6 2 222,-1 2-19,5-4 61,0-4 0,-5-3 0,0-4 0,-1 3-1147,1-2 864,0-1 294,6-1-99,0-2 88,2 5 0,9-1 0,4-1 0,11 0 0,7-2-160,7-1 206,5-1-69,30-1 23,44 0 0,39 0 1146,39-1-381,29 1 234,26 0-24,14-11 8,5-5-1095,12-1 1408,10-2-470,9-3 157,6 4 0,9-1 0,8-2-2293,7 5 1694,4-2-517,14 3 118,7 5-1132,6-2 328,4 2 56,7 3 864,1 2-1380,10 2 460,4-3 762,4-5-44,7 0 70,1-4 31,0 2-1147,3 3 625,-1-3 601,4 3-201,-7 2 122,2-2 0,3-4 0,4 1 0,4 3 0,3 2 0,-9-2 0,2 2 0,-11 2 0,8 1 0,-8 2 0,4 2 0,-7 0 0,-2 1 0,-12 0 0,-12 1 0,-10-1-628,-8 0 808,-12 11-270,-14 0 878,-13 5-1013,-11-2 337,-7 3 1035,-16-3-581,-14-3-658,-11 2 1367,-9-3-456,-12 3 164,-25-13-940,2 1-1,-1-1 1,1 1 0,-1-1 0,1 1-1,-1 0 1,0-1 0,1 1 0,-1-1-1,0 1 1,1 0 0,-1-1 0,0 1-1,0 0 1,1 0 0,-1-1 0,0 1-1,0 0 1,0-1 0,0 1 0,0 0-1,0 1 1,-8 12 940,-6 2 0,-15-2 0,-5 2 0,-8 2 0,-4 2-568,-15 3-416,-2 1 83,-12 2-1078,-9 1 1281,-9-1-1574,-11-4 985,0-1 320,-13 1-1253,0 6 439,-11 0 956,-14-3-1466,-9-1 489,-5 0-164,0 0 0,-5 6 706,-7 1 239,0-1-25,-5 1 63,-3 4 0,-4-6 0,-2-2-1147,-8 5 578,-6-2 661,-6-4-1367,1-2 954,-3 0 342,3-1-114,-2 1 93,-1-5 0,-3 1 0,4 1 0,10-5 0,-12 7 0,3-4 0,2-3 0,3 0 0,5 2 0,2-3 0,3 2 0,6-4 0,7 3 0,5-4 0,6 2-536,7-2 689,13-3-230,12-3 505,32 3-550,39-1 1330,32 2 575,27-10-1764,18 3 964,10-1 0,16-2 0,2 0 0,9-10 0,9-2 0,6 1 0,5-3 0,9 2-1378,7-3 625,12 2-263,10 4 33,9 2-1147,6-2 328,4 1 658,13 2-1057,1 2 353,5 1 502,14 2 350,9 0-1209,1-4 403,4 0-164,14-1 934,2 2-54,12 1 72,4 1 31,9-4-1146,12 0 326,0 1 155,4 1 738,2 1-191,6 1 118,6-4 0,-5 0 0,10 0 0,-2 2 0,-2 1 0,-3 1-1147,2 1 328,4 1 846,-3 0-1298,4 0 1059,-8 0 197,-3 0-60,-3 1 75,-8-1 0,0 0 0,-11 0-452,-5 0 581,-14 0-194,-8 0 65,-11 0 267,-9 0-343,-13 0 1261,-10 0-1410,-13 0 360,-12 0 1026,-15 10-473,-11 1-814,-10 0 1418,-11 3-473,-16-2-561,-12-2 932,-26 2-311,-25-12-851,1 0-1,-1 0 0,0 0 1,1 0-1,-1 0 0,0 1 1,0-1-1,1 0 0,-1 0 0,0 0 1,0 1-1,1-1 0,-1 0 1,0 1-1,0-1 0,0 0 1,1 0-1,-1 1 0,0-1 1,0 0-1,0 1 0,0-1 0,0 0 1,0 1-1,0-1 0,1 0 1,-1 1-1,0-1 0,0 0 1,0 1-1,-1-1 0,1 0 0,0 1 1,0-1-1,0 1 0,-10 6 956,-11 4 0,-11 3 0,-14-2 0,-12 4 0,-14 2 0,-8-2-1224,-9 2 427,-12-4-197,-11 2 11,-14 2-1147,-6 3 328,-15-4 341,-7 2-650,-10 1 218,-3-3-73,-12-4 0,-3 1-1,-10-3 714,-6-4-917,-12-1 306,2-3 919,-9 3-166,-10 0-1036,-6-1 1010,-5 5-1019,-8-2 941,-6-1 208,-5-2-46,2-2 70,-3 5 0,-2 3 0,-7 0 0,-1-1 0,5-3 0,4 4 0,-3-3 0,5-2-1147,-2-1 1336,6-2-313,3 4 104,-1-1-484,3 0 648,3-2-216,7-1 72,8-1 0,1-1 45,6-1-58,-2 0 20,4 0-7,1-1 0,4 1 0,27 0 0,46-11 0,43-5 1147,91 15-1011,0-2 1,1 1-1,0-2 1,0 1-1,-10-6 1,17 10-93,0-1 1,0-1 0,-1 1-1,1-1 1,0 0 0,0 1-1,0-1 1,0 0 0,0 0 0,0 0-1,0 0 1,1 0 0,-1 0-1,0 0 1,0 0 0,1 0-1,-1 0 1,0 0 0,1 0-1,0-1 1,-1 0 0,-2 1-1,2 0 1,1 0 0,0 0-1,0 0 1,0 0 0,0 0 0,0 0-1,0 0 1,0 0 0,0 0-1,0 0 1,0 0 0,0 0-1,1 0 1,-1 0 0,0 1-1,1-1 1,-1 0 0,1 0-1,-1 0 1,1-1 0,22-20 938,10 3 0,8-6 0,13 5 0,3-1 0,8-2 0,10 0 0,15-2 0,9 5 0,11 0-549,9 4-1588,7 0 420,10 3 405,12-2 306,8 4-1194,9-3 397,-2 2-34,10 3 981,0-2-272,3 2 145,3-4-1147,8 3 328,2 1 541,6-2 240,5 2-25,5-4 63,4 2-1146,1 2 326,8 3 940,0 2-271,5 2 145,5 2 6,4 0 0,-3 0-1147,3 0 784,0 1 397,-2-1-133,-6 1 99,-3-1 0,-4 0 0,3 0-754,-7 0 969,-7 0-323,-7 0 108,-6 0 0,-4 0 0,-7 0 0,-9 0 29,-5 10-37,-10 6 12,-8 1 1111,-13-3-1433,-6 2 477,-13 2-159,-12-3 0,-11 2 1147,-8 8-328,-10-4-605,-9-3-158,-12 0 1145,-10 1-382,-14 2 164,-12 2 0,-21-22-931,1 0 0,0 0-1,1 0 1,-1 1 0,0-1 0,0 0-1,0 0 1,0 0 0,0 1 0,0-1-1,0 0 1,-1 0 0,1 0-1,0 1 1,-1-1 0,1 0 0,-1 0-1,0 2 1,-21 22 931,-10 1 0,-10 1 0,-6 0 0,-3-5-397,-3 4-636,-6 1 157,-6 0 676,-5 1-1007,-9 5 336,-3-5-112,-2 4-1147,-5-1 1041,1 0 66,-4 4-22,-9-1 62,2 0 0,-13-3 0,-1 4-1147,-6-1 328,-5-1 798,-3-2-90,-3-1-1062,-6-2 354,-7-1 491,-5 0 304,-5-6-46,-3 0-1077,-1-1 328,-7 2 803,-1-4-96,-4 6 86,-5-4 26,-4 1 0,2 1 0,-1-4 0,-7 2 0,-7-6-1147,3-3 328,-4 1 707,0-2 27,-3-3 46,0-2 39,3-3 0,-4 5 0,2-1 0,-3-1 0,2 4 0,2 0 0,2-2 0,3-2 0,2-2 0,6-1 0,1-1 0,6-1 0,5 0-1007,9 0 1295,3 0-432,7-1 144,12 1 0,5 0 56,14 0-72,12 0 24,5 0 1099,14 0-1423,11 5 474,10 0 988,12 1-326,11-2-51,-2 2 2210,64-5-1996,14-11 0,15-7 0,7 1 0,15 1-430,6-1-859,11 3 484,7-2-216,6 3-1109,4-2 828,14 2-807,6-3 214,6 4 626,4 1 251,6-1-30,6 1 65,6-2-1146,9 1 326,8-3-52,-3-3 1005,10 3-281,3 2 148,-1 3 0,2-1 0,7 1 0,6 3-1147,3 2 328,4-4 297,-1 1 554,-2 1-130,7 2 98,-1-4 0,2 0 0,2 2 0,-3 1-1146,-4 2 326,-5 1 867,-3 2-1183,-8-1 1406,-7 1-413,-8 1 143,-9-1 0,-9 0 44,-3 1-57,-9-1 1049,-10 10-1330,-8 1 441,-12 0-147,-10 3 1147,-8-2-328,-12 3-951,-13-3 1433,-14-2-477,-15 2 159,-14 2 0,-10 5 0,-14-19-936,2 1 0,0-1 0,-1 1-1,1 0 1,0 0 0,0 0 0,-1 0 0,1 0-1,0 0 1,-1-1 0,1 1 0,-1 0 0,1 0 0,-1-1-1,1 1 1,-1 0 0,0-1 0,1 1 0,-1-1-1,-1 2 1,-19 16 936,-13-3 0,-9 1 0,-12 3 0,-8 1-840,-8-2-67,-10 1-1179,-9-4 1374,-7 1-1566,-5-3 1010,-3-3 294,-12 1-1242,-7-2 414,-5 4 829,-8-3-130,-8 3 98,-6 4-1125,-4-2 328,-8-3-32,-7-4 977,-6 3-271,0-3 145,-7-1 0,-3 2-1147,-6 0 328,-2-2 299,-4-2 552,1 3-130,-3-1 98,-4-1 0,-7-1 0,-3-2-1147,-2 4 328,0-1 685,-4 0 55,0 3 37,1 0 42,8-2 0,-5-2-1147,3-2 1281,-1-1-242,6-1 80,1-1 28,0 0 0,10 0 0,5 0 0,35-1 0,41-10 0,50 0 1147,63 12-1122,1-2 0,0 1 1,0-1-1,0 1 0,0-1 0,0 0 1,0 1-1,0-1 0,1 0 0,-1 0 1,0-1-1,-1-1 0,1 3-3,2 0 0,0 0 0,0 0 0,0-1 0,0 1 0,0 0 0,0-1 0,0 1 0,0 0 0,0 0 0,0-1 0,0 1 0,0 0 0,0-1 0,0 1 0,0 0 1,0 0-1,0-1 0,0 1 0,1 0 0,-1 0 0,0-1 0,0 1 0,0 0 0,0 0 0,1-1 0,-1 1 0,0 0 0,0 0 0,0 0 0,1-1 0,-1 1 0,0 0 0,0 0 0,1 0 0,-1 0 0,0 0 0,0 0 0,1-1 0,-1 1 0,0 0 0,1 0 0,-1 0 0,0 0 0,0 0 0,1 0 0,-1 0 0,0 0 0,1 0 0,-1 0 0,26-11 891,16 1 70,3-3 0,10-3 0,3-3 0,11 2 0,10-2 0,16 3 0,7 0 0,12 2-2293,6-1 1225,18 3 86,8 3-83,14-2-1065,10 2 328,7 2-164,10 2 0,4-3 0,7-5 635,-1 2-817,10 1 273,7-3 549,4 3 324,6 2-53,0-3 72,9 2-1147,3-4 665,-3 2 550,2 3-184,-1-4 116,2 3 0,0 2 0,2 1 0,-6 3 0,6 2 0,0 0 0,1 1 0,-10 0 0,0 1 0,-11-1 0,-10-5 0,-8 0 0,-7-1-919,-5 2 1181,-2 1-393,-13 0 131,-11 2 0,-6 1 184,-7 0-236,-13 0 78,-9 0-26,-10 0 1147,-10 1-1071,-16 9-28,-13 1 10,-16 5 1089,-13-1-328,-11-3 164,-12 2 0,-28-13-951,3-1-1,-1 0 1,1 1 0,-1-1-1,0 1 1,0-1 0,1 1 0,-1-1-1,0 0 1,0 1 0,1-1-1,-1 1 1,0 0 0,0-1 0,0 1-1,0-1 1,0 1 0,0-1-1,0 1 1,0-1 0,0 1 0,0-1-1,0 1 1,0-1 0,0 1-1,0-1 1,-1 1 0,1-1 0,0 1-1,-1 0 1,-18 13 951,-10 2 0,-16 3 0,-8 2 0,-9 2 0,-13-4 0,-10 2-1265,-9 5 479,-6 2-213,-10-4 16,-7 0 0,-7-1-1147,-5 1 449,-8 1-319,-7 0 51,-6-5 448,1-4 549,-13-1-129,-8-3 98,-2 1-1147,-5-3 328,-7-2 33,-4 3 894,-7 3-1391,1-1 607,-6 2-348,2-2 359,-8-2 744,-3-4-200,-2 3 121,-2-3 0,0-1 0,-1-1 0,1-3 0,-5 0 0,1-2 0,-1 0 0,7 5 0,2 1 0,0-1 0,1-1 0,-1-1 0,10-1 0,5-1 0,5 0 0,13-1-602,8 0 774,5-1-258,5 1 86,6 0 0,12 0 0,5 0 567,9 0-729,13 0 243,11 0-81,10 0 1147,6 0-876,11 0-278,12 0 1239,7-11-413,11 0 164,22 0 0,17 3 0,15 1 0,16 3 0,11 2 0,4 1 0,11-5 0,3-4-481,7-6-528,12-4 121,6-3-561,13 2 599,7 0-199,6 4-1081,13 0 328,7 3 968,0 4-1456,8 4 486,7-3 576,2 2 198,4-4-1158,-1 1 386,4 2 255,7-3 608,8 2-148,3-4 104,0 2-1147,4-3 328,4 3 668,-1-9 77,2 2 29,-3 3 45,2-1 0,2 3 0,-3 4 0,2 2 0,2-1 0,-4 1 0,3 1 0,-10 2 0,-3-4 0,-3 1 0,2 1 0,-5 1 0,-6 2 0,-6 1 0,-11 2-706,-5-1 908,-7 2-303,-11-1 421,-1 0-412,-13 0 138,-7 1-46,-11-1 1147,-15 10-835,-9 1-331,-9 0 1258,-25-2-420,-21-8-789,-1-1-1,1 0 1,-1 0 0,0 1 0,1-1-1,-1 0 1,0 0 0,1 1 0,-1-1 0,0 0-1,0 1 1,1-1 0,-1 0 0,0 1 0,0-1-1,0 0 1,0 1 0,1-1 0,-1 0-1,0 1 1,0-1 0,0 0 0,0 1 0,0-1-1,0 1 1,0-1 0,0 0 0,0 1 0,0-1-1,0 1 1,0-1 0,0 1 0,-15 8 953,-26 4 0,-12-2 0,-13 3 0,-8-2-60,-9-3-1397,-10 3 723,0-3-296,-9-1 47,-4-3-1147,-12-2 328,-7 4 872,-5-1-185,-9 0-1031,-1-2 344,-5-2 87,-5 0 824,-3-1-220,-4 4-1018,-6 1 326,-6-1-25,-2 5 969,-4-2-268,3 5 144,-4-2 0,-6-2 0,2-3 0,-3 4 0,-4-3 0,-2 0 0,-1-3 0,-4-1-1147,0-1 328,1-2 870,2 6-183,2-1 116,2 0 16,1-1 0,0-1 0,6-1 0,1-1 0,4 0 0,6-1 0,8 0-1117,5-1 1436,1 1-479,11 0 160,32-11 0,31-5 1147,73 14-1075,1 0-1,0-1 0,0 0 1,0 0-1,-8-6 0,11 8-75,2-1-1,-1 1 0,1-1 0,-1 0 1,1 0-1,0 0 0,0-1 0,0 1 1,0-1-1,-2-2 0,4 4 68,-1 0 0,1 0-1,0-1 1,-1 1 0,1 0 0,0 0-1,-1-1 1,1 1 0,0 0 0,0-1-1,0 1 1,0-1 0,0 1 0,0 0-1,1-1 1,-1 1 0,0 0 0,1 0-1,0-2 1,14-25 756,16 0 164,6 0 0,6 0 0,11 1 0,7-5 0,14 0 0,10 0 0,4 1-788,11 1-133,10 2-1158,9-5 277,11 6 840,11 0-144,7 2-1044,12 6 348,4-6-164,6 5 1010,6-1-1299,10-1 433,2-6-144,13 3 972,6 0-1250,4 6 417,2-1 504,6 0 320,1-1-51,5-2 71,-2 4 0,9-1 0,-8 5-1147,13 4 555,-3-2 691,3 4-230,5-4 131,-5 3 0,1-3 0,-6-4 0,-6 2 0,0 4 0,2-3 0,-9 3 0,-2-2 0,-10-3 0,-6 1-567,-1 4 729,-5 3-243,-8 3 81,-14 2 0,-7 2 0,-12 1 0,-8 0 0,-6 1 454,-16 0-584,-13-1 1342,-13 0-1055,-14 1 1015,-6-1-284,-15 0-208,-12 10 390,-9 1-130,-43-10-865,3 0 1,0 0 0,-1-1-1,1 1 1,-1 0-1,0 0 1,1 0 0,-1 1-1,0-1 1,0 0 0,1 0-1,1 3 1,-4-4-45,2 1 1,-1-1 0,0 0 0,0 1-1,0-1 1,0 1 0,1-1-1,-1 1 1,0 0 0,0-1 0,0 1-1,0-1 1,0 1 0,-1-1-1,1 1 1,0-1 0,0 1 0,0-1-1,0 1 1,0-1 0,-1 1-1,1-1 1,0 0 0,0 1 0,-1-1-1,1 1 1,0-1 0,-1 0-1,1 1 1,-1 0 0,-17 16 951,-19 2 0,-10-3 0,-7 3 0,-15 0-802,-5 3 447,-11 1-739,-7 2-956,-7 1 1037,-14 0-32,-4 1 11,-11-6-1096,-5 1 328,-7-6 409,-2 1 410,-10 0-1229,-4-2 410,-14-3-30,-1 1 975,-7 2-271,-8-2-1002,-2-2 328,-2 2 620,-6 2 139,-3-1-1139,0 1 380,2-1 859,-8 1-168,-2-2 110,-3 1 18,-7 4 0,-1-3 0,0-3 0,1-4 0,1-3 0,2 3 0,-5-2 0,1 5 0,1-2-1147,1-1 750,7-2 440,1-2-147,6-2-516,0-1 797,4 0-265,4-2 88,8 1 0,3 0 0,8-1 0,5 1-122,10 0 157,8 0 907,9 0-1216,5-11 411,10 0-137,12 0 0,12 2 1147,10-2-328,13 1-703,10 2-32,14 3 1103,11-4-368,9 2 164,22 1 0,14 5-882,1 0-76,0 1 0,-1 0 0,1 0 0,0-1 1,0 1-1,0 0 0,0 0 0,0 0 0,0-1 1,0 1-1,0 0 0,0 0 0,0-1 0,0 1 1,0 0-1,0 0 0,0-1 0,0 1 1,0 0-1,0 0 0,0-1 0,0 1 0,0 0 1,0 0-1,0-1 0,1 0 177,0 0-177,12-12 958,13-5 0,12 2 0,7-2 0,11-3 0,14-1 0,7 3-2099,9-6 1552,14-1-572,5 4-1011,15-1 635,7 1-559,15-2 132,9 5 730,6 0 152,9-2-1143,7 5 380,5 3-163,4 0 0,2-3 544,8-2 447,0 2-1241,0-2 414,4-2 979,4 4-323,-1 3 163,-3-1 0,3 3 0,2-2 0,-2 2 0,3-3 0,-3 3 0,1-3 0,-2 2 0,-3-3 0,2 4 0,-8 1 0,-2-2 0,-2 3 0,-6 1-947,-12 3 1217,-5 2-405,-9 1-25,-13 2 206,-6 0-69,-14 0 681,-8 1-846,-11-1 1429,-14 0-599,-11 1 392,-10-1-76,-12 0-845,-27 0 1119,-18 0-374,-22 10 125,-11 1 0,-18 5 0,-14-1 0,-10 2 0,-13 3-1092,-10-4-486,-9 2 815,-4-4-326,-15 3 106,-7 1-1147,-10-3 328,-5 2 486,-6-3-836,-5-4 279,-9 2 55,-4-2 956,-6-3-263,-6-2-1005,-4 3 328,-3-1-79,-8 4 1037,-1-1-290,-1-2 151,-9-2 0,-5-2-1147,-3-1 327,7-2 807,-5-1-100,-1-1 88,-2 1 25,0 0 0,-2-1 0,5 1 0,1 0 0,-1 0 0,4 0 0,5 0 0,-1 0 0,9 0 0,-2 0 0,7 0 0,6 0-924,3 0 1188,9-16-396,16 0 132,35-6 0,34-2 1100,74 21-1163,0 0 0,1 0 0,-1-1 0,-11-9 1,15 12 192,1-1 0,1 0 1,-1 0-1,1-1 0,0 1 1,0 0-1,0-1 1,0 1-1,-3-6 0,-5-19 690,11 0 163,4 0 0,1 0 0,1 0 0,-2 0 0,-2 0 0,15 1 0,5 0 0,10-6 0,7 0-330,12-5-722,9 1 185,8-5-1193,16 3 1385,15-4-462,2-2-993,15 2 600,6-2-514,17 4 117,4-3 452,11 4 515,5-2-1263,3 2 421,5 4-48,5-3 998,6 2-279,-8-3-999,2-3 328,6 1 697,4 3 40,-3-1 41,6 7 41,-4 2 0,5 4 0,7 0 0,-1 7 0,6-1 0,-2 0 0,-7-1 0,-3 4 0,-2-2 0,-12 5 0,-6-2 0,0 3-1147,-8 4 1386,-13-3-377,-6 3 125,-17 2 137,-8 2-160,-7 2 1201,-9 1-1470,-12 2 462,-11 0 994,-10 0-332,-12 1-795,-10-1 1233,-24 0-411,-19 2-823,-1-2-1,0 0 0,1 0 1,-1 0-1,0 0 0,0 1 1,0-1-1,1 0 0,-1 0 1,0 1 44,1-1-45,-1 0 0,0 0 1,0 0-1,0 1 0,0-1 1,0 0-1,1 0 0,-1 1 1,0-1-1,0 0 0,0 0 1,0 0-1,0 1 0,0-1 1,0 0-1,0 0 0,0 1 1,0-1-1,0 0 0,0 0 1,0 1-1,0-1 0,0 0 1,0 0-1,-1 1 1,1-1-1,0 0 0,0 0 1,0 1-1,0-1 0,-17 17 961,-14 4 0,-17-1 0,-13 2 0,-4 0-1011,-11-3 280,-5 5-269,-7-3 36,-6 0-19,-11-4-1147,-3 1 488,-8 1 777,-6 2-259,1 2 141,-9 1 0,-1 1-1146,-9-4 326,-5 0-163,-1 1 0,-3-5 471,-8 1 541,-8 1-125,-8-3-1051,-6 1 464,2-3 808,-8-3-270,4 1-1001,-6-3 590,-1-2 644,-1 3-214,-4-1 126,0 3 0,-5-2 0,2-1 0,7-3 0,3 3 0,1-2 0,2 0 0,0-3 0,0-1 0,4 4 0,6-1 0,4 0 0,5-2 0,45-11 1147,40-3-1086,76 10-57,0-1 0,1 1 0,-1-1 0,1 1 0,-1-1 0,1 0 0,-1 0 0,1-1 0,-1 1 0,1 0 0,0-1 0,-3-2 1,3 4 25,2-1 1,0 1 0,-1-1 0,1 1 0,0 0-1,0-1 1,-1 1 0,1-1 0,0 0 0,0 1 0,0-1-1,0 1 1,-1-1 0,1 1 0,0-1 0,0 1 0,0-1-1,0 1 1,0-1 0,1 0 0,-1 1 0,0-1 0,0 1-1,0-1 1,0 1 0,1-1 0,-1 1 0,0-1 0,0 1-1,1-1 1,-1 1 0,0-1 0,1 1 0,-1 0-1,1-1 1,-1 1 0,0 0 0,1-1 0,33-27 788,23 3-982,15-2 327,14 1 983,10 0-335,12 0 173,9 0-3,7 5-724,11-5-214,8 4 16,2 1-1207,9 4 328,4-1-105,8-1 1071,2 4-303,9-7 156,-1-3 0,10 4-1146,1-1 326,1 0-163,6-2 830,0 5 80,4 0 28,9 3 45,-2 0 0,4 4 0,0 2-1147,1-1 328,6 2 546,-4-3 234,-1 1-23,0 3 62,-5 2 0,-1 2 0,-4 2 0,-6 2 0,-3-5 0,-3-1 0,-13 2-1051,-7 0 1351,-6 1-450,-3 1 150,-14 1 0,-10 1 414,-7 0-532,-13 10 177,-11 1-59,-11 0 1147,-7 3-794,-16 4-384,-8-3 1275,-7-3-425,-14 2 164,-24-3 0,-11 2 0,-15 4 1,-14-3-1,-11 3 0,-10 2 0,-12 2 0,-8 2-64,-8-3-2012,-11 0 1519,-7 1-562,-8 2-1010,-10 0 674,-9 2 537,-7 1-1326,-5 0 442,-4 0 577,-1-4 194,-6-1-10,-6 0 58,-5 2-1147,-4-5 328,-8 6 173,-2-3 713,-6 0-183,-5 1-1030,1 1 326,-8 2 735,-3 0-7,-1 1-1091,-1 0 590,-6 1 692,1-6-230,-6 0 131,2 1 0,2-6 0,-3 2 0,-4 1 0,8-3 0,2-4 0,-2 1 0,7-2 0,2-4 0,6-2 0,5 4 0,1-2-853,9-1 1097,3-2-366,7-1 122,8-2 0,4 0 233,10-1-300,3 0 100,12 0-33,11-1 1147,10 1-1251,17 0 204,12 0 1079,8 0-360,11-11-194,7 0 460,23 0-153,15 10-725,1 1-181,1 0-1,0 0 1,0-1 0,0 1 0,0 0 0,0 0 0,-1-1 0,1 1 0,0 0-1,0 0 1,0-1 0,0 1 0,0 0 0,0 0 0,0-1 0,0 1-1,0 0 1,0 0 0,0-1 0,0 1 0,0 0 0,0-1 0,0 1 0,1 0-1,-1 0 1,0-1 0,0 1 0,0 0 0,0-1 0,12-10 957,14-4 0,10-3 0,9-4 0,16-7 0,9-2-848,12-1-1203,10 0 844,22 7 230,11 1-1238,13 7 413,15-6 278,12 5-568,10-2 189,11 0-63,10-3 0,7 4 0,10 0 0,4-2 0,2-1 0,4 4 631,10 4 335,-1 0-56,2 2 73,-3 4 0,5 3 0,-4 2 0,7 1 0,-4-3 0,-1 0 0,2 0 0,4 1 0,8 2-1147,-6 0 705,6 1 498,-3-5-166,0 1 110,-3-1 0,-6 2 0,-12 1 0,-7 1 0,-10 1-564,-8 1 725,-12 0-241,-9 10 111,-9 2-40,-11-1 14,-20 3-5,-7 9 1147,-16-2-1300,-13 1 267,-9-3 1058,-13 0-353,-16 1 164,-7-3 0,-12 1 0,-12 1 0,-12 2 0,-22-19-925,1-1 0,1 1 0,-1-1-1,0 1 1,0-1 0,0 1 0,0-1 0,0 1 0,0-1-1,0 1 1,0-1 0,-1 1 0,1-1 0,0 1 0,-1-1-1,-1 3 1,-14 26 925,-20 1 0,-11-6 0,-13 5 0,-13-1-552,-7 0-437,-9-1 91,-1 0-85,-11 0 0,2 4 0,-2 0-1147,-8 0 328,-11-1 927,-1-2-256,-10 0 140,-9-2-1138,-12-5 326,-11-1-163,-10 0 0,-1 6 0,-9 1 792,-14-4 129,-3 6 11,-10-1-1096,-3-5 328,-3 0 167,1-1 721,-1-5-185,1 0 116,-3 2 0,-11 0 0,0 3 0,2-4 0,-7 1 0,-2-4 0,-2 0-1147,3-3 342,12 2 965,-6 1-322,10 4 162,-2-3 0,3-3 0,-4 0 0,7-2 0,6-4 0,14-2 0,1-3-1129,9 3 1452,8 0-596,13 0 305,10-2-48,9-2 16,12 0 1147,5-1-1457,13-1 469,10 0-156,11 0 1144,12-1-328,11 1 164,13 0 0,28 0 983,47 0-983,17-11 0,11 0 0,8-5 0,8-4-589,7-2-390,10-3 1043,5-1-1323,12-1 414,6 0-138,15 0 0,8 0 0,1 0-1147,14 0 436,1 6-303,7 0 47,0 0 269,2-2 781,3 0-206,2-1 123,2-1 0,2-1 0,6 5-1147,-5 5 328,5 6 114,0-2 789,5 4-208,-1-4 124,-2 3 0,-1-4 0,-2 2 0,3 2 0,-6 3 0,4 2 0,-1 1 0,0 3 0,-1 0 0,-7 0 0,-6 0 0,-6 1 0,-9-1-1146,-10 1 1415,-13-1-416,-5 0 678,-10 0-685,-6 0 231,-15 0 1070,-10 0-895,-13 0-254,-9 0 1232,-14 10-411,-29-11-780,0 2 0,1-1 1,-1 0-1,1 1 0,-1-1 1,1 0-1,-1 1 0,1-1 1,-1 0-1,1 1 0,-1-1 1,0 1-1,1-1 0,-1 1 1,1-1-1,-1 1 0,0-1 1,0 1-1,1-1 0,-1 1 1,0 0-1,0-1 0,0 1 1,1 0-1,-13 15 944,-11-1 0,-12 2 0,-14 3 0,-6-4-728,-9 2-211,-6 2 213,-9 1-313,-5 2 84,-11-3-1175,-6 0 820,-10-4 350,-2 1-116,-7 1 93,-9-3-1147,-9-3 328,-8 1 531,-6-3-894,-5 3 298,-2-2 335,-6-2 589,-1 7-1289,-6-1 430,2-2 854,2-4-162,-3-2 109,-3 2 18,1-2 0,-2 4 0,-2-2 0,-3-1 0,-2 3 0,4-1 0,-1-3 0,4-1 0,5-3 0,-2-1 0,3-1 0,3-1 0,8-1 0,7 1 0,2 0 0,10-1 0,10 1 0,8 0-687,23 0 883,26-11 853,25-5-689,44 15-259,1 0 1,-1-1-1,1 1 0,0-1 0,-1 0 1,1 0-1,0 0 0,0 0 1,0 0-1,-1-3 0,3 5-55,-1-1 0,1 0 0,-1-1 0,1 1 0,-1 0-1,1 0 1,0 0 0,0-1 0,-1 1 0,1 0 0,0 0 0,0-1 0,0 1-1,1 0 1,-1 0 0,0 0 0,0-1 0,1 1 0,-1-2 0,14-18 937,15-2 0,7 1 0,6-7 0,6 4 0,13 0 0,3 0-588,11 0-1538,14 0 1492,4-1-496,12 0-1008,8 0 630,13 5-542,12 0 126,3 0 671,2 4-917,4-6 306,8 4 307,4-2 621,2-1-152,11 4 105,6-1-1147,5 4 346,3-1-187,1-1 7,0 2 1083,5-2-248,1 3 137,3 4 9,6-2 0,3 3 0,2 1 0,4 3 0,5-3 0,2-4 0,0 1 0,-1 1 0,-2 3 0,-1 2 0,-6 2 0,-1-4 0,-6 2 0,-10-1 0,-4 2-1147,-4 1 1384,-6 2-375,-6-5 125,-10 0-268,-9 1 362,13 1 1025,5 1-450,-14 1-527,-22 1-59,-24 1-35,-28 0 1112,-21 0-328,-8 1 2130,-74 9-2942,-14 1 1255,-9 0-419,-12 3 140,-3-2 0,-7 3-314,-11-3-438,-3 3-199,-13 2 12,-7-2-44,-11 2-1147,-2-3 394,-6 2 898,-10 2-299,-4-3-993,-2 2 328,-7-3 639,-5-4 114,-9 3-1130,-10-4 377,-7-1-164,-2 2 0,-2-2 148,-4-1 956,-1 3-263,-12-1 142,-7-2 0,-1-2-1147,-3 4 419,3-2 865,-7-1-287,-2-1 150,-1 3 0,-1-1 0,5 0 0,1-3 0,-1-1 0,6-1 0,-2-1 0,5-1 0,-1 0 0,-3 0 0,3-1 0,9 1 0,3 0-1147,3 0 1449,13 0-459,0 0 154,10 0 3,9 0 0,2 0 89,12 0-114,9 0 37,15 0-12,38 0 1147,33-11-328,42 12-817,1-1-1,0 0 1,1 0-1,-1 0 1,0-1-1,1 1 1,-1 0-1,0-1 1,1 1-1,-1 0 1,1-1-1,-1 1 1,1-1-1,-1 1 1,0-1-1,1 1 1,-1-1-1,1 1 1,0-1-1,-1 1 1,1-1-1,0 0 1,-1 1-1,1-1 1,-1-1-1,1 1 59,0 0-1,0 0 1,1 0 0,-1 1-1,0-1 1,1 0 0,-1 0-1,1 0 1,-1 0 0,1 1-1,-1-1 1,1 0 0,0 0-1,-1 1 1,1-1 0,0 1-1,0-1 1,-1 0 0,1 1-1,1-1 1,29-19 788,19-2 135,9 2-555,14-1 714,11 0-238,9-2 79,13-1 0,9 4-627,8 5-340,6 0-1089,8-2 254,8 4 578,10 2-954,5-1 318,9-3 205,6-4 747,4 3-1342,4 3 448,2-1 746,6 2-23,1-1-1085,0 1 687,4 4 565,4 2-188,-1-3 117,2 1 0,3-3 0,3 1 0,2 2 0,1 2 0,7 2 0,0-3 0,1 0 0,-7 2 0,-1 1-1147,-1 1 904,-6 1 242,-5 2-771,1 0 969,-4 0-295,-7 0 98,-9 0 0,-18 0 65,-6 1-84,-10-1 1012,-11 0-1274,-4 0 422,-13 0-141,-12 0 1147,-15 10-385,-14 1 237,-10 0-24,-7-2 8,-11 3 0,-7-3 0,-28-1 0,-12-7-955,-1-1-1,0 0 0,0 1 1,0-1-1,1 0 0,-1 1 0,0-1 1,0 0-1,0 1 0,0-1 1,0 0-1,0 0 0,0 1 1,0-1-1,0 0 0,-1 1 1,1-1-1,0 0 0,0 1 0,0-1 1,0 0-1,0 0 0,-1 1 1,1-1-1,0 0 0,0 0 1,0 1-1,-1-1 0,1 0 0,0 0 1,0 1-1,-1-1 0,1 0 1,0 0-1,-1 0 0,-15 9 956,-14 4 0,-10-3 0,-18 4-259,-10-2-814,-7 3-569,-11-3 884,-2 2-338,-5-1 113,-11 1-1146,-8-2 347,-13-3 957,-11 3-1466,-5-3 489,-7-1 266,-4-3 594,-9 3-1290,-7-1 430,-7-1-164,-6 4 0,-7-2 132,-3-1 977,-7 4-271,-3-2 145,0-2 0,-8 3-1147,-2-1 625,-2 4 601,-1-2-200,1-3 121,-1-1 0,1-3 0,1-2 0,0-1 0,0-1 0,-5 0 0,5-1 0,0 1 0,7-1 0,0 1 0,5 0 0,5 0 0,8 0 0,9 0 0,8 0-574,6 0 738,8 0-246,8 0 82,7 0 133,10-11-171,8 0 57,13 0 1128,26-3-1233,25-3 1327,23-3-387,18-3 129,18 21-925,0 1 0,0 0 0,-1-1-1,1 1 1,0 0 0,0-1 0,0 1 0,0-1 0,1 1-1,-1 0 1,0-1 0,1 1 0,-1 0 0,1-1 0,-1 1-1,2-2 1,14-23 925,10 5 0,3-6 0,8 0 0,6-7 0,4 1 0,3 0 0,7 0-741,8 3-194,5-4-1137,4 1 1313,9 0-358,13 2 119,0-3 15,11-5-1147,7 0 328,2 3 455,5-3 351,4 7-63,8-3 76,3 3 0,11 1-1146,1 2 326,5-5 244,1 1 624,3 1-1301,1-4 434,6 1 242,-4 1 625,4 3-154,0-4 106,4-5 0,0 7 0,-1-3 0,-3 2 0,4 2 0,4 6 0,-1 3 0,3 1 0,-7-1 0,-4 0 0,3-1 0,-7 4 0,-6 6 0,3-2 0,-5 0 0,-9 2 0,-6-2 0,-3 3-1147,-2 3 1292,-6 4-256,-11 1 85,-5-2 326,-10 1-386,-12 1 129,-5 1 1104,-11-4-1029,-11 1-82,-7 1 1175,-8 2-392,-18-2 1147,-41 16-983,-11 6 0,-16 1 0,-8-3 0,-6 3-853,-8 1-51,-5-2-37,-5 1-42,-9 2-1146,-8 2 1186,-6 3-122,-5-5 41,-9 2 41,-1-1 0,-2-3 0,-9 7-1147,0 0 328,-3-2 706,-13 0 28,3 0-1101,-1-4 367,-10 6 311,1 1 536,-5-3-124,-2 0 96,-9 0 0,-6-4 0,-2 0-1147,-6 2 328,3-4 218,-3-4 656,-3 1-165,3-2-1037,-2 2 338,-6 3 970,2 3-323,-1-2 162,10-4 0,5 2 0,5-4 0,2-2 0,7-4-1070,7-1 1376,5-3-612,4 5 350,8-1-66,8 0 834,11-1-1044,10-1 348,9-1-116,11-2 1147,5 1-328,12-1-757,12 0 37,4-11 1080,7 0-359,5 0 163,10-4 0,8-2 0,6-4 0,6-1 0,14 2 0,3-6-9,10 0-1135,5-7 323,8-1-162,11-5 0,11-4 0,14 1-1147,3-2 1098,14 3-7,1-2 2,18-2-1093,4 3 328,13-7 903,6 3-1372,10-1 457,1-2 410,0 4 424,4 5-1233,-1-1 411,2-2 339,4-2 500,3-3-112,2 4 92,7-2 0,2-2 0,0 0-1146,5-2 433,-1 3 846,4 6-281,4-1 148,-3-1 0,3 2 0,-3-1 0,-3 3 0,1 2 0,-2 4 0,-2-3 0,-4 2 0,-6-3 0,-7 1 0,-7 1-737,-16 3 948,-8 1-317,-14 8 686,-4 1-746,-8 1 249,-10 5 1064,-5 3-1118,-8 0 33,-6 4 1136,-10 1-379,-9 4-101,-13-5 341,-5-7 1852,-49 13-1928,-11 1 0,-5 2-650,-7-1-311,-8 2 49,-8-1-71,-8 11 0,-5 0-949,-9 0 1220,-7 3-407,-2-2 136,-4-2-1147,-3-3 937,-3-3 200,-7-2-67,-7-1 77,-1-1-1147,-5 0 328,-3-1 939,-2 1-271,-4-1 144,0 1 7,-7 0-1146,0 0 326,-6 0 478,-4 0 323,1 0-54,-2 0 73,-3 0 0,2 0 0,0 0 0,3 0 0,-7 0 0,3 0-1147,-1 0 328,3 0 827,-1 0-127,4 0 97,4 0 22,8-11-1137,4 0 1462,1 0-488,6-3 163,5-3 0,4 2-159,10 3 204,7 3 934,2 4-1265,10-3 429,4 1-143,14 2 1147,6 1-328,6-4-730,8 1 1150,13-4-384,5 1 128,10-4 0,7-3 0,14 15-907,-2 0-1,0 0 1,0 0 0,1 0-1,-1 1 1,1-1-1,-1 0 1,1 0 0,-1 1-1,1-1 1,0 0 0,1-1-1,12-26 850,18-1-1072,4-1 302,13 1-155,4 1 0,14 1 0,7 0-1147,4 1 1162,9 1-90,6 0 31,5 4 44,10 2 0,2-1 0,7-1-1147,5-1 328,5-2 779,3 0-66,6-1 77,3 5-1117,4 0 326,6 0 92,-2-2 819,3 0-218,3-2 127,1 0 0,-3 4 0,2 0 0,0 5 0,1-1 0,2 5 0,-4-3 0,11 3 0,-4-2 0,0 3 0,-4-3 0,-2 2 0,-5 3 0,-5 3 0,-3 2 0,-9-3 0,-9 0 0,-5-3 0,-12 0-1147,-13 2 873,-3-3 55,-10 2 198,-8 1-11,-13 3 1179,-10 1-959,-10 3 975,-21 0 713,-29 1-893,-9 11 0,-6 0 0,-7 5-573,-7-1-410,-10 2 82,-10 3-82,-7-4 0,-12 2-1147,-3-4 1136,-13 3-56,-6-5 19,-4 3 48,-2-3-1147,-11-3 328,-6 3 904,-5-3-226,-7-2 129,-8 3-1134,-5-1 326,0-2-163,-7 3 1087,-3-1-250,-6-2 137,-1-2 9,-4 4 0,-5-2-1147,-4-1 328,-2-1-93,-2-2 1055,-1-2-297,-1 0 154,0-1 0,-5 0 0,0 0 0,-6-1-1146,2 1 326,-4 0 690,7 0 50,2 0 38,9 0 42,1 0 0,6 0 0,10 0-877,37-11 1128,35-5 770,88 15-957,-2 0 1,1-1-1,0 0 0,1 0 1,-1 0-1,0 0 0,1-1 1,-6-4-1,7 7-20,2-1 0,0 1-1,0-1 1,1 0 0,-1 0 0,0 1 0,0-1 0,0 0-1,1 0 1,-1 0 0,0 0 0,1 0 0,-1 0-1,1-1 1,-1 1 0,1 0 0,-1 0 0,1 0 0,0 0-1,0-1 1,0 1 0,-1 0 0,1-2 0,-1 3 6,1-1 0,0 0-1,0 0 1,0-1 0,1 1 0,-1 0 0,0 0 0,1 0 0,-1-1 0,1 1 0,-1 0 0,1 0 0,-1 0 0,1 0 0,0 0 0,0 0-1,-1 0 1,3-1 0,26-21 933,14 0 0,8 0 0,10-1 0,7 4-189,5-1 243,10 6-81,2-2-152,7 4-917,9-1-895,5 2 313,8-2 823,6-2-274,5 1 146,5-2-1147,1-2 328,3 3 379,4-1 449,7 2-96,4-1 87,5 4-1146,3 2 326,1-2 43,2 3 882,5-3-239,-5 1 134,-1-2 0,0-4 0,4 2 0,0-2 0,1 3 0,-7 4 0,-1 3 0,-1 2 0,-5 3 0,0 2 0,-9-6 0,-4 1-1147,-4 1 1177,-1 0-109,-7 1 37,-5 1 42,-11 1 0,-9 1 0,-14 0 522,-6 0-671,-9 0 224,-13 0 1072,-10 0-620,-10 1 539,-5-1-124,-11 10 41,-23-11-947,2 2 1,-1-1-1,1 0 0,-1 1 1,0-1-1,1 0 1,-1 1-1,0-1 0,1 1 1,-1-1-1,0 0 1,0 1-1,1-1 0,-1 1 1,0-1-1,0 1 1,0-1-1,1 1 0,-1-1 1,0 1-1,0-1 1,0 1-1,0-1 0,0 1 1,0-1-1,0 1 1,-13 10 946,-11 3 0,-11 3 0,-8-2-913,-11 3 27,-4 1-64,-7-3-33,-5 2-794,-10-3 1021,-2 1-341,-8 2-1033,-11 2 996,-4-3 124,-4-3-42,0-5 69,-1-3-1147,-4 2 444,1-1 834,-5 3-279,-4 0 148,-4-2 0,-2-3-1147,-3-1 328,-1 4 728,-6-2 0,0-1 54,-1 0 37,-3-3 0,0 0 0,2-1-1147,7-1 343,-3 0 964,2 0-1392,5-1 1538,1 1-459,5 0 153,5 0 0,5 0 0,-2 0-128,8 0 165,6 0-56,8 0 19,5 0 926,10-11-1190,9 0 396,6 0 1015,11 2-328,9-2-688,6-4 1095,7 2-364,7-3 121,8-3 0,17 3 0,10-2-71,14-1-756,11-3-88,7-1-25,1-2-43,13-1 0,8 5 0,6 0-1037,10 0 1334,9-2-446,6 0-997,10-2 686,3 5 521,8 4-174,-1 1-1033,4 3 326,4 4 863,2-2-172,-2-9 112,1 1 17,0-3 0,3 4 0,0-1 0,-3 3 0,0-1 0,1 4 0,-5-3 0,8-2 0,0 2 0,2 4 0,2-3 0,-1 4 0,-5 2 0,-5-3 0,-6 2 0,-5 2 0,-9 2 0,-7 2 0,-7 2-1147,-5 0 1306,-8 1-274,-8 0 91,-6 1 313,-10-1-372,-8 0 1271,-8 0-1046,-5 1 1035,-32 0-1137,1-1 0,1 0 1,0 1-1,0-1 0,-1 0 0,1 0 1,0 1-1,-1-1 0,1 0 1,0 1-1,-1-1 0,1 1 0,0-1 1,-1 0-1,1 1 0,-1 0 1,1-1-1,-1 1 0,1-1 0,-1 1 1,1 0-1,-2 10 943,-18 0-444,-7 3 76,-5 4-701,-13 2 179,-5-2-93,-9 1 0,-13-4 0,-6 2-1121,-5-4 1441,-6 2-480,-7 2 160,-4 3 0,-9-3-1147,-2 2 328,-7 1 874,5-3-188,-3-4 118,-4-4 15,2 1 0,-4-2 0,-2-2 0,-9 4 0,2-2-1147,0 4 328,-12-2 545,0-2 236,-6-1-25,2-3 63,2-2 0,3-1 0,-2-1 0,2-1 0,-3 1 0,7 5 0,7 0 0,3 0 0,0 0 0,11-2 0,5-1 0,3-1 0,8 0-1147,7-1 1271,5 0-229,9-1 76,9 1-42,7 0 91,6 0 1117,8 0-831,7 0 823,7 0-219,9-11 73,27 11-942,-1-1 0,-1 1 0,0-1 1,1 1-1,-1-1 0,1 0 0,-1 1 0,1-1 0,0 0 1,-1 1-1,1-1 0,-1 0 0,1 1 0,0-1 0,0 0 0,0 0 1,-1 0-1,1 1 0,0-1 0,0 0 0,0-1 0,12-15 965,10-2-1118,8 2 433,7-1-362,6-1 66,11 3-25,2 3 0,8-1 0,5-2 0,5 3-733,8 2 943,7-2-315,7 3 105,0-3-1147,3 2 886,-3-2 265,1 1-88,1-2 84,3-3 0,1 2 0,3-2 0,5 3 0,1 3-1147,6 4 328,-1-3 914,-1 3-239,8-5 134,-2 3 10,4-5 0,2 3 0,-4 2 0,2 2-1147,7 3 328,-5 2 705,3 1 29,-6 1 46,1 1 39,-5-1 0,-3 1 0,-10-1 0,-8 0-921,-3 1 1184,-5-1-394,-9 0 131,-9 0 0,-8 0 942,-11 0-1211,-4 0 403,-8 0 1013,-6 0-575,-9 10 482,-9 6-106,-19-16-899,1 1 0,1-1 0,-1 1 0,0 0 0,0 0 1,1 0-1,-1-1 0,0 1 0,0 0 0,0 0 0,0 0 0,0 0 1,0-1-1,0 1 0,0 0 0,0 0 0,0 0 0,-1-1 0,1 3 1,-11 16 933,-15 3-400,-10 1-633,-14 2 157,-6 1-107,-3-5 0,-5 6 0,-11-6-1120,-4 2 1440,-3-6-480,-1 1 160,-5-5 0,-5 8 0,-4-4-1147,-10 3 920,3 1-925,-7 2 291,0-4 1014,0 1-311,-4 1 158,1-5 0,1 2 0,-4 2 0,2-5 0,7 3 0,7 1 0,-2-3 0,-1 2 0,5 1 0,-6 2 0,5 2 0,-2 2 0,6-4 0,4-1-1147,4 2 1090,4-5 3,8 1-1,7-4 406,1 1-451,10-2 150,3 1-50,9-2 0,6-3 1147,6-3-1198,9 3 1283,19-2-382,18-1 135,20-2-406,14-1 31,2-2-692,4 0 176,12-1-94,1 0 0,5 0 0,9-1-1026,3-9 1319,7-2-440,5-4-999,5 2 1002,4 2 115,7 4-38,2-3-1080,6 2 328,-1 2 737,8 3-12,5-4 59,2 1 35,7 1 0,1 2-1147,5 1 328,4 1 307,-2 1 542,8 1-127,-2 11 97,1 0 0,1 0 0,-4-1 0,-4 1 0,-5-1 0,-4-2 0,-9 2 0,-1-1 0,-7 4 0,-5-3-1147,-9-1 1464,-3 2-477,-3-1 158,-5 8 2,-11-2 51,-3-2-65,-5 2 21,0 2-7,-12-3 1147,-4 2-1146,-11 2 69,-8 2-23,-1-3 1100,-5 1-328,-3 2 164,-8 1 0,-8 1 0,-6 2 0,-6 1-245,-13 0-832,-3 1 223,-6-1-129,-10 1 0,-7-5 0,-8-1 0,-6 0 0,-8 1 0,-8 1 0,-6 2-976,-6 0 1255,-2 1-418,-2 0 139,-6 1 0,-6 0 0,-4 0-1147,-11-1 825,-2 6 344,-7-5-1262,-1 5 421,2-2 783,1 1-71,-2-1 78,7 4 29,-15-1 0,-3 5 0,-4-1 0,-3-7 0,5 2 0,-6-1 0,6-1 0,0 4 0,-6 4 0,0 0-1146,0 4 326,5-3 618,-5-2 143,12-3 7,-1 3 52,6-3 0,4-1 0,9-2 0,2-2-739,2 4 950,5-6-316,5 0 105,10 3 0,3-5 0,7 0 0,12-6 930,5 0-1196,9-5 399,12 2 1014,6-5-459,-4 4 1297,36-6-1002,10-2 0,6-2-163,11-1-937,7-1 257,6-2-140,5 0 0,7-1 0,8 0 0,5 0 0,5-1-711,9 1 914,6-11-1452,2 0 1220,3 0-33,4 2 11,8 3 51,3 2 0,0-4 0,6 2 0,4-5 0,5 2 0,3 0-1147,3 3 328,6-3 588,1 2-967,11 0 322,0 3 489,3 1 381,3 1-73,7-4-1068,-4 1 328,5 0 845,1 0-150,-1 3 104,10 0 20,5 1 0,-2 1 0,4-6 0,0 1-1147,3 0 443,0 0 835,-4 2-279,1 1 148,-5-4 0,-5 0 0,1 1 0,-2 1 0,-9 1 0,-7 1 0,-8 1-505,-11-5 650,1 1-218,-7-1 73,-7 2 191,-10 1-246,-11 1 1229,-7 1-1340,-13 1 283,-4 0 1053,-13 0-351,-6 0-556,-10 0-221,-7 0 1166,-25 1 594,-32-1-819,-14 0 0,-10 0 0,-12 10-401,-5 1-631,-13 0 155,-5 3-353,-10-2 317,-7-2-105,-6 2 35,-4-2-1147,-8-3 701,-6-2 503,-1-1-167,-5-3-1037,-7 0 328,-4 4 642,-2 0 111,0 0 17,-5-1 49,1 4 0,-5-1-1147,-3 5 328,-4-2 437,2-1 374,-2-3-70,-1-2 78,4-1 0,3 3 0,0 0 0,3-1 0,2-1 0,4 4 0,1-1 0,8-1 0,1-1 0,0-2-933,5-1 1200,10 4-401,4 0 134,3-1 0,12 0 0,6-2 195,5-1-250,9-1 1229,6-1-1263,6 0 185,5 0 1085,2-1-362,6 1-390,7 0 712,11-11-237,31 11-857,-2 0 0,0-1 0,1 1-1,-1-1 1,0 0 0,0 1 0,1-1 0,-1 0-1,1 1 1,-1-1 0,1 0 0,-1 0 0,1 1-1,-1-1 1,1 0 0,-1 0 0,1 0 0,0 0 0,0 0-1,-1-1 1,5-15 341,17-2 660,13-3-1267,10-1 462,6 3-270,4 0 40,13-1-13,0-2-872,4 5 1121,9-1-374,3 4 125,6-2 0,0 0-1146,0 2 1032,2 3 76,5-1-25,2 2 63,3 4 0,3-4 0,1 2-1147,1-3 506,6 2 754,5 1-251,6-2 138,-1 2 0,2 1 0,3-2-1147,1 1 328,2-4 793,-4 3-83,6-4 82,-5-3 27,7 2 0,-5 3 0,-5-1 0,-1 2 0,2-3 0,-4 3 0,1 3 0,-3 2 0,-3 2 0,-4-3 0,3 0 0,-2 2 0,-6-4-930,-8 1 1196,-7 1-399,0 1 133,-9 3 0,-3-4 0,-8 0 0,-6 2 0,-10 0 1005,-10 2-1292,-9 2 1577,6 0 1117,-55 1-1424,-15 0 0,-4 11-603,-9 0-371,-4 0 68,-11-2-77,-7 3 0,-2-2 0,-10-3 0,-4 4-1147,-3-2 1193,-1-2-129,-6-2 42,-4 3 41,0 0 0,-9-2 0,2-1 0,-7-2 0,-2-2 0,-1 0-1146,0 4 703,-5 1 499,-4-1-166,0-1-1037,2 4 328,-9-1 905,-2-1-227,2-1 130,-2 3 11,-1 0 0,-1-2 0,4-1 0,4-2 0,6-1 0,3-1 0,9-1 0,1 5 0,8 0 0,4 0-1147,9-1 1179,5-1 76,6-1-204,6-1 123,5 0 1120,9-1-1404,2 0 401,6-1-134,5 1 1137,21 0-328,8-11 164,13-5-453,14 0 583,8-4-1335,9 4 850,12-2-760,10-1 198,10-3-66,6-1-1147,9 4 1250,3-2-203,6 6 68,-1-2 32,4-2 0,8 4 0,9 4-1147,-3-3 493,5 4 771,-1-3-258,0 2 141,-2-2 0,3 1 0,5 3 0,3-2 0,0 2-1146,2-4 326,7-3 690,-2 2 50,0 2 38,1 4 42,1-2 0,-5 1 0,0-3 0,6 2 0,-4 2 0,1 2 0,-5 3 0,-4 1 0,-1 1 0,-8 1 0,-2 0 0,-9 0-1147,-7 1 1138,-5-1-58,-5 0 18,-8 1 49,-7-1 655,-11 0-842,-5 0 281,-3 0 1052,-6 10-848,-45-10-232,3 1 1,1-1 0,-1 1-1,0 0 1,1-1-1,-1 1 1,0 0 0,0 0-1,0 0 1,0 0-1,0 0 1,0 0 0,0 0-1,0 0 1,0 0-1,1 2 1,-2-2-26,0 0 1,0 0-1,0 0 0,1 0 0,-1 0 1,0 0-1,0 0 0,0 0 1,-1 0-1,1 0 0,0 0 0,0 0 1,0 0-1,-1 0 0,1 0 1,-1 0-1,1 0 0,0 0 1,-1-1-1,0 1 0,0 1 0,-17 18 942,-16-4 0,-9 1-588,-11 1-391,-5-3 76,-2 2-80,-4-4 0,-5 3 0,2 1-686,-3-2 882,-7-3-294,-2-4 98,-7 2-1147,-1-2 1212,-5-1-154,-4-3 51,-3 4 38,-3-1 0,-7 4-1146,-1-1 326,-6 4 828,0-3-127,-3-1 96,-4 2 23,-3-3 0,3-1 0,-1-3 0,3-2 0,-1-1 0,-6 4 0,2 0 0,-1-1 0,-1 4 0,-1-1 0,-1-1-1147,-1 4 328,0-2 627,0-2 130,-1 4 11,1 3 51,5-1 0,0-3 0,10 3 0,0-2 0,4-3 0,3 3 0,1-2 0,7-2-926,2-2 1191,10 4-398,0-2 133,9 4 0,8-1 0,8-2 669,10-2-860,10-2 286,8-1 1052,6-2-539,3-1 435,18-1-90,12-9 30,12-2 0,17 1-363,6-3-680,7 2 172,5-3-112,8-3 0,7-2 0,12 2-1022,4-1 1314,9-1-438,0 3-1001,6-1 1012,3-2 103,3 4-34,2 4 66,8-2 0,-5 3 0,11 4 0,0-4-1146,-1 3 326,-2 1 718,3-3 14,-3 1 50,5 2 38,-3-3 0,4 1 0,3 2 0,-2-3 0,-4 1 0,3 1 0,-3-2 0,2 1 0,-7 2 0,-3 2 0,-8 2 0,-1 1-1147,-7 1 891,-3 1 259,-10 0-238,-4 11 279,-6 0-66,-6 1 22,-10-3 1071,-9 3-1377,-2-3 1606,-6-1-481,-4 2 164,-8 4-64,-2-1 82,-7 3-1108,-5 2 519,-15-2-479,-9 2 105,-13-3-38,-5 1 0,-8 2 0,0 2 0,-9-3 0,2 2 0,-8 1 0,-6 2 0,-2-3 0,-10 0 0,1 1-948,-9-3 1219,-1 1-406,-12 1 135,4 3-1147,-4-4 856,-2 1 304,-4 1-102,-8-3 89,-3 0 0,0 3 0,-6 1-1147,-4-3 328,0 1 920,-2-4-247,-3 1 138,2 7 8,-6-2 0,3 1 0,-7 2-1147,-1-5 328,5 0 532,-6-4 252,0 2-30,-5-5 65,-5 3 0,-5-3-1147,-4 2 418,2-3 867,10 3-288,-7 3 150,5-2 0,1 2 0,-1-3 0,-4-4 0,3 8 0,1-3 0,4-2 0,3 2 0,2-3 0,2-3 0,1-3 0,0 3 0,5-2-616,1-1 792,5-2-264,4-1 88,5-2 0,2 0 0,3-1 0,1 0 0,6 0 0,0-1 0,6 1 455,4 0-585,4 0 195,3 0-65,2 0 1147,7-11-1179,6 0 112,6-5 1109,4 1-370,8-2-586,3 3 964,5-2-321,6 3 107,3-2-424,4-3 545,7-2-1171,1 3 763,6-2-838,5-1 224,4-2-82,3-1 0,2-8 0,1-5 0,1-2 0,10-3 0,1 1 0,5-3 0,3-2 0,3 3 0,2-3 0,1-6 0,0 3 0,1-2 0,1 0 0,-1-7 0,5 0 0,0-1 0,0 1 0,4 1 0,0 1 0,-3-4 0,5 0-654,-3 6 841,-1 1-280,3-4 93,-1 0 0,3 0 0,-2 1 0,3 0 0,-2 0 0,3 1 0,-7 1 0,1-5 0,4-1 0,-8 1 0,-1 1 0,3 1 0,-1 6 0,-2 2 0,0 0 0,-1 0 0,-1-2 0,-1-1 0,-1 0 0,1-2 0,-1 1 0,0-1 0,1 0 0,-1 0 0,-5 0 0,5 5 0,-5 0 0,1 1 0,-5 3 0,1 0 0,-5 4 0,3 3 0,-5-1 0,4-3 654,-4 2-841,-2 2 280,2 3-93,-1 4 0,-3 1 0,3 1 0,-1 2 0,-2 0 0,-2 0 0,-2 0 0,-1 0 0,-1 0 0,-1-1 0,-1 1 0,1 15 0,0 12 0,-11 5 0,0 7 0,-6 12 0,3 3 0,2 3 0,-2 0 0,3 5 0,-3 0 0,3 3 0,-3-1 0,2 8 0,-2 3 0,-3 3 0,-3 2 0,3 1 0,-2 5 0,-1 5 0,-3 5-888,0-1 1142,3 2-381,-1 8 127,0-3 0,-1 6 0,-7 1 0,4 6-1147,-6-1 941,6 4 195,0 0-65,0 2 76,-4-2 0,4 2 0,-1-2 0,2 3 0,-1-4 0,0-2 0,-1 2 0,0-2 0,0 3 0,-5-2 0,4-2 0,-5 2 0,7-7 0,-6 4 0,1-7 0,0 3 0,6-1 0,1-5 0,1-1 0,-1 0 0,0 0 0,4-5 0,-1-4-728,0 0 936,3-3-312,-1-4 104,-1-2 0,3-2 0,-1-2 0,-2-1 0,3 0 0,-2-6 0,5 0 795,-3 0-1022,3-4 1487,-1 1-1048,2-4-203,-3-4 884,4-2-1126,-4-4 349,3-2-116,3-1 0,3-1 0,2 0 0,2 0 0,-4-1 0,1 1 0,0-15 0,1-12 0,2-16 0,-5-7 0,0-11 0,2-8 0,0-5 0,2-3 0,1-3 0,1-1 0,1 1 0,0-6 0,0 0 0,-5-4 0,0 1 0,0-4 0,1-4-757,1 3 973,1-2-324,1-8 108,0-2 0,1-2 0,0 0 0,-5-6 0,0 2 0,-1-6-1147,2-9 1111,1 2-24,-5-3 8,2 4 52,0-1 0,-4-1 0,2-1 0,0-2 0,-2-1 0,1-1-1147,-4 0 558,2-1 687,-3-1-229,2 7 131,3-1 0,-3 0 0,-3 5 0,-3-1 0,2 4 0,-3-2 0,5 4 0,2-3 0,5-2 0,2 2 0,3 3 0,2 3 0,0 4-974,1 2 1252,-1 2-417,1 0 139,-1 6 0,1 1 0,-1 0 0,0-2 0,0 0 0,0 3 0,0-6 0,0 4 0,0 5 0,0-1 0,0-1 0,0 3 0,0 9 314,0-1-404,0 8 135,0 1 1102,0 1-1301,0 6 1415,0 0-577,0 4 345,0 3-1191,0-1 685,0 3-624,0 1 153,0 3-52,0 2 0,0 1 0,0 2 0,0 15 0,0 12 0,0 10 0,0 9 0,0 5 0,0 8 0,0 1 0,0 6 0,0 4 0,0 3 0,0-2 0,0 2 0,0 6 0,0 1 0,0 7 0,0 1 0,0 4 0,0-1 0,0 8-770,0 4 990,0 2-330,0 7 110,0 6-1147,0 0 989,0 3 133,0-1-44,0 2 69,0 2 0,0-3 0,0 8 0,0 1 0,0-3 0,0 6 0,0 0 0,0 1-1147,0 1 328,0-2 974,0 1-317,0-2 161,0 1 1,0-1 0,0 5 0,0-5 0,0-1 0,0 0 0,0 0 0,0-6 0,0 0 0,0 1 0,0-4 0,0 0-1147,0-2 1158,0 1-84,0-4 28,0-2 45,0-4 0,0-2 0,0-2 0,0-1-300,0-6 386,0-1-129,0-4 43,0-6 0,0-3 1116,0-4-1435,0 4 479,0-7-160,0-6 0,0-1 1146,0-6-395,0 1 251,0-4-608,0-2 755,0-3-1394,0-3 673,0-17-466,0-23 38,0-14 0,0-6 0,0-2 0,0-1 0,0-8 0,0-5 0,0 1 0,0-7 0,0-1 0,0-2 0,0 0 0,0-4 0,0 0 0,0 0 0,0-3 0,0-4 0,0 1 0,0-3 0,0-3 0,11-7-985,-1-3 1266,1-2-421,-2-5 140,-2-4-1147,-3 0 1036,3-3 72,0-3-24,-2-2 63,-1-2 0,-1-2 0,-2-6-1146,0 0 558,-1-1 686,0 1-229,0 2 131,0-5 0,-11 1 0,0 7 0,0 1 0,-3 2 0,2 5 0,2-6 0,4 5 0,1 5 0,3 3 0,2 0-1147,0 3 1410,0 7-408,1 3 136,-1 6 9,0 2 0,1 4 0,-1 4 0,0 4 322,0 2-414,0 2 138,0 6-46,0 1 1147,0 6-1255,0 4 1356,0-1-578,0 2 364,0 3-904,0 2 519,0 2-768,0 2 201,0 0-82,0 0 0,0 1 0,0 1 0,0-2 0,0 1 0,0 0 0,0 16 0,0 10 0,0 11 0,0 8 0,0 6 0,0 7 0,0 3 0,0 4 0,0 0 0,0 3 0,0 3 0,0 2 0,0 3 0,0 7 0,0 1 0,0 1 0,0 4 0,0-1 0,0 4 0,0-1 0,0 2-682,0 3 877,0 4-293,0-4 98,0 3 0,0 0 0,0 2 0,0 2 0,0 1 0,0-5 0,0 1 0,0 0 0,0 2 0,0 0 0,0-4 0,0 1 0,0-4 0,0 0 0,0-3 0,0 1 0,0-2 0,0 2 0,0-3 0,0-2 0,0 3 0,0-8 0,0-3 0,0-1 0,0-2 0,0 1 0,0-6 0,0-5 0,0-5 0,0-4 0,0-3 683,0-2-878,0-1 292,0-1-97,11-5 0,-1-15 0,6-12 0,-1-14 0,-3-13 0,-4-3 0,-2-7 0,-4 2 0,5-3 0,-1-2 0,-1-2 0,-1 4 0,-1-1 0,-2-2 0,5 5 0,0-2 0,-1-1 0,-1-1 0,-1-3 0,-1-1 0,4-1 0,0 5 0,0-1 0,-2 0 0,-1 5 0,-1-7 0,-1-1 0,4-2 0,1 4 0,-1 1 0,-1 5 0,4-1 0,0 4 0,-2 4 0,-1 3 0,4 3 0,-2 3 0,-1 0 0,4 1 0,-1 0 0,3 0 0,-1 1 0,3-1 0,-2-1 0,-3 1 0,3-1 0,3 1 0,-2-6 0,-2 0 0,1 1 0,-1 0 0,-3 1 0,3 7 0,-3 1 0,-1 0 0,-2 0 0,4-1 0,-2-1 0,-1-2 0,4 6 0,-2-1 0,-1 0 0,-1-1 0,-3-1 0,-1-2 0,-1 0 0,-1-2 0,-1 1 0,1-1 0,0 1 0,-1-1 0,1 0 0,0 1 0,0-1 0,0 1 0,0-1 0,0 1 0,0-1 0,0 1 0,0-1 0,5 6 0,1 0 0,-1 0 0,5 4 0,-1-1 0,-2-1 0,-1-1 0,-13 2 0,-7 4 0,-7 5 0,-4 4 0,-2 2 0,-1 2 0,0 1 0,-1 1 0,7 10 0,0 1 0,0-1 0,0 4 0,-1-3 0,-2-3 0,0 4 0,4 1 0,0-1 0,0-2 0,-1 2 0,-2-3 0,0 4 0,4 2 0,4 4 0,6 2 0,4 2 0,3 2 0,2 1 0,12-6 0,6-4 0,6-6 0,3-5 0,2-3 0,0-2 0,1-12 0,4-7 0,0 1 0,0 2 0,-2-2 0,4 4 0,-1-3 0,4-1 0,4-3 0,-1 3 0,2 3 0,3 0 0,2 2 0,2-1 0,2 2 0,0-3 0,1-3 0,-5 3 0,0-3 0,0-2 0,1 3 0,1-2 0,1-2 0,-4 4 0,-6-2 0,1 4 0,-4 4 0,-3-3 0,2 4 0,3-4 0,-1 3 0,-3 2 0,-2-4 0,-3 3 0,-7-3 0,-18 11 0,-12 9 0,-10 7 0,-7 7 0,-4 3 0,-2-3 0,0 0 0,-1 1 0,2 1 0,0-5 0,-5 0 0,-4 2 0,-1 1 0,-4-4 0,3 1 0,2 1 0,-8-4 0,3 7 0,-3-3 0,-2 1 0,-2 1 0,4 1 0,-2 2 0,0-5 0,-2 0 0,-1 1 0,-7-4 0,5 1 0,0 2 0,-1 1 0,2-4 0,-2-3 0,6 0 0,1-2 0,-2 1 0,0-2 0,4-3 0,3-2 0,11-13 0,9-7 0,8-7 0,6-4 0,5-3 0,2 0 0,2-1 0,-1 1 0,1 0 0,-1-4 0,0-1 0,0-4 0,-1 0 0,0-3 0,0-4 0,0 3 0,0 2 0,0 4 0,0 2 0,0-1 0,0 1 0,0 1 0,0 1 0,0-3 0,0 1 0,0 0 0,0-3 0,0 1 0,0 1 0,0 3 0,0 1 0,0 1 0,0 2 0,0-5 0,0 0 0,0 1 0,0 0 0,0 2 0,0 1 0,0 0 0,0 1 0,0 1 0,0-1 0,0 1 0,0 0 0,0 0 0,0-1 0,0 1 0,0 0 0,11 5 0,5 5 0,5 6 0,4 4 0,2 3 0,7 3 0,-1 0 0,1 1 0,3 0 0,-1 0 0,-2 0 0,4-1 0,-3 1 0,5-1 0,2 0 0,4 0 0,3 0 0,7 0 0,2 0 0,6 0 0,10 0 0,4 0-1122,9 0 1443,7 0-481,5 0 160,4 0-1147,7 0 552,8 0 695,5 0-1379,5 0 460,2 0 708,3 0 26,5 0 46,1 0 39,11 0-1147,9 0 328,-1 0 334,7 0 506,0 0-1260,0 0 504,4 0 875,-1 0-292,4 0 152,-2 0 0,-2 0 0,-3 0 0,3 0 0,-1 0 0,8 0 0,0 0 0,-3 0 0,2 0 0,-2 0 0,-4 0 0,-3 10 0,3 1 0,-2 0 0,4-2 0,-1-3 0,-2-2 0,-3-1 0,-6-2 0,-3-1 0,-6-1 0,0 1 0,1 0 0,-4-1 0,-3 1 0,-3 0-640,2 0 823,-7 0-275,-2 0 92,-2 0 0,-6 0 0,-5-11 0,0 0 0,-4-5 0,-3 1 0,-13-2 377,-3 3-485,-6-2 162,0 3-54,-7 3 0,-4-2 1147,-12 3-999,-7-4 1027,-6 3-288,-7 1 96,-3-2 0,-5 2 0,-10-4 0,-3 2 0,-20 3-317,-11 1-45,-10 3-701,-9-3 179,-3 1-99,-3 1 0,0 1 0,0 1 0,0 1 0,1 2 0,-4-1 0,-1 2 0,-4-1 0,-5 0 0,1 0 0,-2 0 0,-3 1 0,-2-1 0,-3 0 0,0 0 0,-2 0 0,-5 0 0,-1 0 0,-5 0 0,-5 10 0,-3 1-836,-4 0 1075,-7 3-359,-2-2 120,-5 3 0,-1-3-1147,-3 3 1121,-8-3-37,-4-3-1134,-3 3 638,0-2 649,-5-3-217,0 3 127,2-1 0,0 3 0,-8-1 0,1 3 0,7 3 0,-3-3 0,-3 4 0,2-4 0,-4 2 0,3-4 0,-4 3 0,3-3 0,-3-2 0,4-4 0,1-2 0,4-2 0,7 3 0,3 1 0,1-2 0,5 0 0,4-1 0,5-1 0,4-2-1035,2 1 1331,6-1-444,7-1 148,11 1 0,5 0 0,8 0 505,6 0-649,5 0 1362,34-2-1225,-2 2-1,1 0 1,-1 0-1,0-1 0,0 1 1,0 0-1,1-1 1,-1 1-1,0 0 0,0-1 1,1 1-1,-1-1 1,0 1-1,0-1 0,1 1 1,-1-1-1,1 0 1,-1 1-1,0-2 0,1-14 1269,17 0-595,9-4 368,11-1-1115,6-3 421,6 5-383,3-2 72,2 0-29,6 4 0,0-1 0,6-1 0,3-3-842,4 5 1083,8-2-361,3-2 120,6 0-1147,5-3 1058,4 0 44,-1 3-15,1 0 60,7 0 0,2-1-1146,6-2 341,1 0 965,4-2-322,-1 5 162,-2 0 0,8 5 0,-8-6 0,-2 4 0,-9-2 0,3 4 0,-2-2 0,-5 5 0,0 3 0,0 3 0,0 4 0,-3-4 0,-5 1 0,-5 1-1147,-3 1 1452,-3 2-463,-2 0 155,-6 2 3,-6-1 0,-6 2 348,-4-1-448,-8 0 150,-8 0 1097,-6 0-1284,-5 1 1393,-3-1-409,-17 0 136,-13 0-816,-11 0 300,-12 0-534,-6 0 124,-8 10-57,0 1 0,-4 5 0,-3-2 0,-3 3 0,-7-3 0,-1-3 0,-1 2 0,-11-3 0,-4-3-1147,2-1 1396,-4-3-390,-5 3 129,-3 0 12,-5 5 0,-1-2 0,-4 5 0,-3 3 0,-5 3 0,-1-3-1146,-3 3 596,0 1 637,-7 1-212,0-3 125,-5-5 0,6-4 0,1 6 0,-8-2 0,2 3 0,-6-3 0,3-3-1147,2 2 328,4 2 785,-9-1-74,-2-4 80,0 3 28,4 3 0,4-3 0,-2-2 0,3-3 0,7 2 0,-2-2 0,6 3 0,2 0 0,5-3 0,5 3-1147,11-2 1156,8 4-102,8-2 53,12 3 1184,3-3-1122,9-1 1189,4-4-342,20 0 817,33-5-623,20-1-1170,6 0 243,7-1-122,3 1-14,8-1 0,0 1 0,6 0 0,4 0 0,3-11-739,4 0 950,1 0-317,7 2 106,0 3 0,6 2 0,4 1-1147,5 3 877,2-1 277,3-3-93,1-1 86,5 0 0,1 1 0,6 1-1146,4 1 326,3 1 921,4 1-247,2 0 137,-4 0-1138,0 0 328,1 0 685,-4 0 56,0 1 35,1-1 43,2 0 0,-3 0 0,0 0 0,-3 0 0,-4 0 0,-4 0 0,-3 0-1147,-3 0 1362,-6 0-347,-6 0-31,-1 0 205,-4 0-63,-3 0 21,-8 0 0,-3 0 1133,-7 0-1457,-5 0 486,-9 0-162,-4 0 1147,-8 0-328,-6 0 164,-4 0 0,-9 10 0,-25-11-945,1 2 0,1-1 1,-1 0-1,1 1 0,-1-1 0,0 0 0,1 1 0,-1-1 0,1 1 1,-1-1-1,0 1 0,1-1 0,-1 1 0,0-1 0,0 1 0,1-1 0,-1 1 1,0-1-1,0 1 0,0-1 0,0 1 0,0-1 0,0 1 0,1 0 1,-8 15 841,-10-2-1017,-6-2 285,-5 2-148,-7-3 0,0 2 0,1 4 0,-5-3 0,3-3 0,-4 3 0,2-3 0,-3 2 0,2 3 0,-2-1 0,-3 1 0,-2 3 0,2 3 0,-2 1 0,5-3 0,3 5 0,-2 7 0,4-4 0,2 0 0,3-1 0,-4 0 0,2-1 0,6 5 0,2 1 0,1-1 0,6 5 0,-6 5 0,5-2 0,-2 4 0,-1 2 0,5-2 0,-2 1 0,5 3 0,-2-4 0,-2 1 0,3-3 0,-1 1 0,2-3 0,4-3 0,-2-3 0,2 2 0,-3-1 0,3-2 0,1-1 0,3-2 0,3-1 0,1-1 0,1-1 0,1 1 0,11-6 0,0-1 0,6-4 0,3 0 0,3-3 0,2 1 0,1-2 0,-5-14 0,-4-8 0,-6-9 0,-5-4 0,-3-4 0,-2-1 0,-2-6 0,0 0 0,6 6 0,-1-4 0,1-4 0,4 6 0,0-4 0,-2 2 0,4 0 0,-2-3 0,4 0 0,-2 2 0,-2-4 0,3 2 0,-3-4 0,-1 2 0,-3 2 0,4-3 0,-2 2 0,-1 1 0,-2 4 0,4 1 0,0 2 0,-2 1 0,4 0 0,3 1 0,0 0 0,3 0 0,-3 0 0,3 5 0,2 5 0,-3 1 0,3 3 0,1 4 0,-3 14 0,2 8 0,2 6 0,-4 5 0,1 3 0,-3 0 0,2 1 0,-3 5 0,2-1 0,-4 0 0,4-2 0,-3-1 0,2-1 0,-2-2 0,2-5 0,3-1 0,-2 0 0,-3 6 0,1 1 0,-2 2 0,2-1 0,3 0 0,4 0 0,-3-1 0,2-6 0,-4-1 0,-4 0 0,2-4 0,2-15 0,-2-11 0,-3-7 0,3-2 0,-3-3 0,3-2 0,-2-2 0,-2-1 0,7 0 0,4 5 0,-2 0 0,-3-1 0,2 0 0,-5-2 0,3 5 0,-4-1 0,3 0 0,3 3 0,-3-1 0,-2 14 0,-4 10 0,-3 9 0,-13 1 0,-2 4 0,-6 2 0,2 2 0,1 1 0,-1-4 0,2 1 0,3-1 0,-2 1 0,-3 2 0,1 1 0,-2-5 0,-4 1 0,4 0 0,3 1 0,-2 1 0,-2 2 0,2 1 0,-2-5 0,-3-6 0,4-15 0,2-10 0,5-9 0,2-5 0,4-3 0,1-2 0,1-1 0,0 2 0,1-1 0,0 2 0,-1-1 0,1 2 0,-1-1 0,0-4 0,11-1 0,0 0 0,-1-4 0,5 1 0,-4 1 0,-1 2 0,-4 2 0,4 6 0,-2 3 0,3-1 0,-1 0 0,3 5 0,-1-2 0,2 0 0,-2-3 0,3-1 0,2 4 0,4 15 0,-4 10 0,-3 9 0,-5 8 0,-3 3 0,-3 2 0,-1 1 0,-2 0 0,-1 5 0,0-1 0,-10 5 0,-6 4 0,0-1 0,-2-3 0,-3 3 0,4-4 0,-7-2 0,4-3 0,-1 3 0,0-1 0,-2-2 0,0 5 0,-2-3 0,6 5 0,-1-2 0,-6 4 0,0-3 0,-2 3 0,5-2 0,1 2 0,-5 3 0,0-3 0,-2-3 0,1-3 0,0 2 0,1 3 0,1-1 0,-5-3 0,-1 3 0,2-3 0,-5-1 0,1 2 0,1-2 0,-3 4 0,1-2 0,-3-2 0,1-2 0,3-3 0,2-1 0,3-2 0,-4 0 0,1-1 0,-4 5 0,1 0 0,1 1 0,3-7 0,1-1 0,3-1 0,5 0 0,2-4 0,0-5 0,5 0 0,-1-3 0,-2-4 0,4 4 0,-2-3 0,-2-1 0,-2-3 0,-2-1 0,3-12 0,0-1 0,-1-6 0,4-4 0,-1-3 0,-1-3 0,3 0 0,-2 4 0,5 0 0,-3 6 0,4-1 0,-3-2 0,3-1 0,-2 3 0,2-1 0,3-2 0,-3-2 0,3-1 0,-3-2 0,1-1 0,2 0 0,3-1 0,3 0 0,1 1 0,1-1 0,11 6 0,7 5 0,5 6 0,3 4 0,-2 14 0,-1 2 0,1 1 0,1-1 0,-5 3 0,0 2 0,2-1 0,0 3 0,-2 2 0,0 2 0,1-3 0,1-4 0,-3 1 0,-4 2 0,1 2 0,-4 3 0,3-3 0,-3 0 0,-3 2 0,3 1 0,-2 2 0,3 1 0,-1 0 0,3 2 0,-3-1 0,-2 1 0,3 0 0,-3 0 0,-1-1 0,3 1 0,-3-1 0,-1 1 0,-2-1 0,4 6 0,-2 5 0,4 0 0,-1 0 0,4 2 0,-2-1 0,2-3 0,-2-3 0,-2-2 0,2-1 0,3 3 0,-2 0 0,3 0 0,-3-2 0,2-1 0,-2 5 0,-3-2 0,2 0 0,-3 4 0,4-1 0,2 4 0,-1-1 0,3 2 0,-3-1 0,-4 2 0,-2-2 0,1 2 0,-1-2 0,3 2 0,-1-3 0,-2 3 0,-2 3 0,-2-3 0,-2-3 0,4 2 0,0 3 0,-1-3 0,-1 3 0,-2-4 0,0 3 0,-1 2 0,-1-2 0,0 1 0,0 3 0,0-4 0,-1 3 0,1 1 0,0-4 0,0 2 0,0 2 0,0-3 0,0 1 0,0 1 0,0-2 0,0 1 0,0 1 0,0-2 0,0 1 0,0 2 0,0-3 0,0 1 0,0-4 0,0-3 0,0 2 0,0-3 0,-11-2 0,1 2 0,-1-1 0,2 4 0,2-3 0,3 4 0,2-2 0,1-2 0,1 2 0,0-1 0,1-3 0,-1-3 0,0-1 0,1 4 0,-1-2 0,0 5 0,0-1 0,0-1 0,0-3 0,0 4 0,0-2 0,0-1 0,0-1 0,0-3 0,0-1 0,0-1 0,0 0 0,0-1 0,0 0 0,0 0 0,0 0 0,0 1 0,-5-6 0,-6-16 0,-5-16 0,-4-5 0,1-12 0,4-3 0,-1-7 0,4 0 0,2-4 0,-1-3 0,2-3 0,3-2 0,1 3 0,-3-5 0,1-2 0,1 0 0,1-6 0,2 0 0,2 0 0,0-3 0,1 1 0,0 1 0,0-3 0,0 2 0,1 2 0,-1 2 0,0 1 0,0-3 0,0 1 0,0-5 0,0 2 0,0 0 0,0 3 0,0 2 0,0 2 0,0 1 0,0 1 0,11 1 0,5-1 0,0 1 0,4 4 0,-4 1 0,-3 5 0,1 4 0,-3 5 0,-3 3 0,2 2 0,-1 1 0,-2 1 0,3 1 0,-2-1 0,4 5 0,4 16 0,-2 17 0,3 9 0,-3 13 0,2-3 0,-3 11 0,2-1 0,3 4 0,-4 2 0,-2 3 0,-4 7 0,-3 1 0,3 0 0,-1 0 0,-2 4 0,5 4 0,-2-1 0,-2 4 0,-1 2-958,4 4 1232,-2 1-411,-1 2 137,-1 1 0,-2 1 0,-1 0 0,4 0 0,-1 0 0,1-1 0,-2 1 0,-1 0 0,-1-1 0,4-5 0,0 0 0,-1 0 0,-1 1 0,-1-4 0,-1 1 0,-1 0 0,-1-2 0,0-5 0,0-4 0,0-3 0,-1-2-128,7-3 165,-1-5-55,0-2 18,5-4 0,-1-5 0,-2 1 0,4-8 953,-2-2-1226,-1-3 542,-2 0-307,2-6 57,-1 0-19,5-4 0,-12-5 0,-8-14 0,-8-9 0,0-7 0,2-10 0,-2-3 0,3-1 0,-2-5 0,3 2 0,3-4 0,2-8 0,4-3 0,-4-3 0,0-1 0,2-5 0,1 0 0,1-4 0,2 1 0,0 2 0,1-3 0,0-3 0,0 2 0,0-3 0,1-3-849,-1-2 1092,0-7-364,0-3 121,0 0 0,0 0 0,0-4 0,0-5 0,0-4-1147,11-4 876,5 3 278,0-7-92,4-2 85,-4 0 0,2-1 0,2 0-1147,-4 1 401,2-5 889,1 0-297,3 0 154,1-3 0,1 0 0,2 2 0,-5-4 0,0-8 0,-5-5 0,6-2-1146,-3-3 326,-4-5 552,-5 0 228,7 1-22,3 1 62,-2-4 0,2 7 0,-5 2 0,3 1 0,-5 6 0,3 1 0,-4 5 0,2 3 0,3 5 0,3 3-1147,2 2 1456,-3 6-467,-4 1 155,-5 1 3,-3 3 0,1 5 0,-1 4 0,-2 3 308,-2 3-396,0 6 132,-2 2-44,-1 5 0,0-1 0,0 4 1147,0 4-1029,0 7-82,-1 4 28,1 6 1083,0 6-328,0 5 164,0-2 0,0 2 0,0 2-367,0 1-384,5 7-203,1 16 12,-1 13-41,5 15 0,4 7 0,-1 10 0,3 11 0,-2 5 0,2 3 0,2 7 0,3 4 0,2 5-985,2 2 1267,-5 4-423,1 5 141,1 13 0,-5 5 0,1-1-1147,-4 7 328,2-4 791,-4 5-81,2 6 81,-2 0 28,-3-1 0,-3 4 0,-2-2 0,-2 4 0,-1 2 0,-2 4 0,1 2 0,-1 3-1147,1-5 328,-1 7 427,1-6 387,0 2-74,0-1 79,0-3 0,-11-1 0,-5-3 0,0 0 0,1 3 0,-1 2 0,3-3 0,4 1 0,-3-3 0,-3-5 0,3-2 0,-4 1 0,-2-7 0,2-2-1147,-1-6 1165,-3-2-94,4 0 32,-2-3 44,4 1 0,-2-3 0,3-4 0,-7 2 0,3-3 0,2-7 0,-1-2 0,4-7 97,3-1-125,3 0 42,-3 2-14,2-4 0,-4-8 0,1-5 0,2-4 1147,2 0-649,2-2-570,-3-5 1337,1 1-446,0-5 164,2 1 0,1-3-27,2-4-1112,0-2 316,1-3-160,0-2 0,0-2 0,0 1 0,1-2 0,-1 1 0,-5-5 0,-6-16 0,0-11 0,-4-10 0,2-7 0,2-8 0,-2-3 0,3-6 0,-4-5 0,3 3 0,2-8 0,3-3 0,2-1 0,-3-6 0,1-6 0,1 1 0,1-4 0,1-4-703,2-7 904,0-7-301,1-3-1047,0-4 841,0-4 323,-5-4-108,0-7 91,-1-7-1146,2-6 326,1-5 926,1-3-253,0-3-1009,2-5 337,0-1 623,0-6-1012,0 2 349,1-4 1020,-1-3-324,10-3 163,1-2 0,0-3 0,-2 0 0,-2-1 0,2 0 0,-1-1 0,-1 1 0,-3 0 0,-1 0 0,-1 0 0,4 0 0,-1 5 0,6 1 0,3 5 0,0 5 0,3-2 0,-3 9 0,3 2 0,-4 8 0,2 6-768,-3 6 987,3 4-329,-3 3 110,2 7 572,-2 6-735,-3 0 244,-3 5-81,-2 2 0,-2 3 0,-1 3 0,-2 6 0,1 1 0,-1 5 1147,1 6-971,-1 3-156,1 4 52,0 2-72,5 1 1147,1 1-328,-1 5-211,0 6 482,-2 0-160,-1 3 53,0 4-224,-2 3 30,0 2-911,0 1 249,0 2-127,-1 15 0,1 12 0,0 16 0,0 14 0,0 5 0,0 12 0,0 4 0,0 9 0,0 2 0,0 9 0,0 5-1147,0 8 1387,0 2-378,0 6 125,0 4 13,0 9-1147,0 2 499,0 8 763,0 0-254,0 4 139,0 4 0,0 3-1147,0 3 328,0 6 580,0 2 190,0 6-8,-11 4-1090,1-1 328,-1 3 305,2 2 544,2 8-127,-2-4 97,1 2 0,1-1 0,-2 1 0,0 0 0,2 6-1147,2 0 328,2-6 897,-4 5-217,1-6 127,-5-1 12,1-5 0,2-1 0,-3 1-1096,1-3 1409,3-4-470,-4 1 157,2-3 0,-4-2 0,3-2 0,1-3 0,3-7 0,2-6-17,-4-6 22,2 1-8,0-9 3,2-2 794,1-7-1021,2-1 341,0-6-114,1-3 1147,0-9-481,0-3-786,0-7 1409,1-1-470,-1-4-744,0-9 21,0-4-62,0-7-34,0-6 1147,0-5-328,0-5 164,0-1 0,0-2 0,-5-6-474,-1-16 105,1-11-702,-5-10 180,2-6-92,0-9 0,2-2 0,3-6 0,1-9 0,1-5 0,0-2 0,1-6 0,1-5 0,-1 1 0,1-10 0,-1-2 0,0-2-1147,0-1 328,0-6 934,0-5-265,0-5 143,0 1 7,0-7 0,0-3 0,0-12 0,0-1 0,0-5 0,11-3 0,-1-8-1147,1-2 328,-2-6 506,-2 0 286,-3-3-1188,-2-5 395,4-2 134,0-3 765,4-7-201,0-1 122,-2 0 0,-2 0 0,4 1-1147,-3 2 328,5-5 173,4 6 713,-2-4-182,3 6 115,-4 1 0,3 1 0,2-6 0,-2 5 0,1 0 0,2 6 0,-3 4 0,2 6 0,2 4-665,1 8 855,-3 2-285,1 11 95,-4 0 180,2 4-232,1 2 78,-3 8-26,-3 0 0,1 7 0,3 5 1147,-3 4-1252,-2 3 205,2 3-68,-3 6-32,-2 6 1147,-3 5-328,-2 5-416,-1 4-401,-2 1 78,0 6 1067,0 1-327,-1 5 163,1 4 0,5 4 0,0 3 0,0 2-411,-1 2-619,-1 0 152,-1 16-105,-1 12 0,0 9 0,-1 9 0,0 10 0,0 8 0,-1 7 0,1 4 0,0 9 0,0 2 0,0 5 0,0 5-636,0 4 818,0 7-273,0 4 91,5 5 0,1 5-1147,5 10 556,-1-2 690,-2 7-230,-1 6 131,-3 0 0,4 5 0,-1 3 0,-2 4 0,0 1-1147,-2 3 328,4 0 565,4 1 209,5 5-15,5-5 60,2 5 0,-2-1-1146,-5 0 326,0-1 357,-3 4 479,1 4-106,-3 0 90,-3 3 0,-2 4 0,-3-3 0,-1 3 0,4 1 0,-1-3 0,0 1 0,-1-3 0,-2 1 0,5-3 0,0-3 0,-2-3 0,5-3 0,-1 3 0,3-1 0,-1 0 0,-2-2 0,-2-1 0,-3-2 0,3 0 0,0 0 0,-2-6 0,-1-1 0,-1 1 0,4-5-1147,-1-3 1064,0-5 36,-2-4-11,-1-7 58,-1-2 0,-1-7 119,-1 2-153,0-5 51,0-4-17,0-2 0,-1-2 0,1-3 1147,0 0-1343,0-7 322,0-5-107,0-5 1128,0-5-328,0-8-753,0-2 32,-11-6 1082,1 0-361,-1-4 164,-4-4-243,3-2 312,3-3-1250,2-1 841,3-2-780,-4-5 205,-3-6-68,-11-16 0,-3-15 0,-4-9 0,-1-10 0,6-2 0,-5-6 0,5-9 0,1-3 0,0-2 0,5-10 0,-1-6-989,0-4 1272,3-8-425,-2-7 142,0-6-1147,2-4 462,-1-2 811,3-2-271,3-6 145,4-6 0,-2-6-1147,2-3 328,1-3 699,2-2 37,1-1 43,2-6 40,1 0 0,0-5 0,0-4-1147,0-4 327,0-3 467,1-8-810,-1-1 348,0 5 957,0-5-295,0-4 153,0 0 0,0-5 0,0 3 0,0 1 0,0-1 0,0 1 0,0-3 0,11 7 0,-1 3 0,6 3 0,-1 1 0,-3 0 0,-4 1 0,-2-1 0,-4 5 0,0 6 0,3 5 0,0 4 0,5 3 0,-1 2 0,0 6-82,-3 6 106,3 1-36,-1 9 12,-2 3 0,4 3 0,-1 2 0,-2-1 0,-2 6 0,-1-1 0,-2 5 0,4 4 0,-1 4 932,0 8-1199,-1 2 400,-1 8-133,-1-1 1147,-1 4-451,-1 4-825,0 3 275,0 2-146,0 2 0,-1 1 0,1 5 0,0 2 1147,0 4-328,0 5 164,0 3 0,0 4 0,0 3 0,0 0-294,0 1-769,0 0 202,0 17-122,0 10 0,0 16 0,0 13 0,0 5 0,0 8 0,0 4 0,0 9 0,0 2 0,0 6 0,0 5 0,0 10-899,5 3 1156,1 7-386,5 6-1018,-1 5 658,-2-3 558,-1 3-185,-3 6 116,4 2 0,-1 7 0,-2 0-1147,0-1 328,-2 3 874,-2 4-188,5 4 118,0 3 15,4 2 0,0 2 0,-1 6 0,-3 0-1147,-2 0 328,-2 5 691,0 4 47,-2 4 40,0-2-1106,-1 2 408,1 7 880,0-3-294,4 1 153,2 1 0,-1 0 0,-1 0 0,-1 1 0,-1-4 0,5-6 0,-1-1 0,-1 2 0,-1-3 0,4 2 0,0-3 0,3-3 0,0-3 0,-3 3 0,-1-3 0,-3-5 0,-2 2-919,-1-1 1181,-1 0-393,0-1 131,5-6 0,0 0 0,0-6 0,-1-10 0,-1-5 191,-1-3-246,-1-6 83,0-1-28,-1-5 0,0-3 0,0 1 1092,-1-8-1404,1-1 468,0-8-156,0-1 1147,0-5-386,0-4-908,0-4 303,0-3-156,0-8 0,0-6 1146,0-6-326,0-4 163,0-4 0,0-2 0,-11-16-365,1-12 271,-1-10-1048,2-14 294,-3-4-135,-3-9 0,2-5 0,2 1 0,-2-3 0,3-1 0,-4-3 0,3-6 0,2-7 0,-2-6 0,2-4-991,2-4 1274,-4-3-424,2 0 141,2-6 0,2-5 0,2 0-1147,1-10 982,1-3 142,1-2-48,1-2 71,-1-10-1147,0-1 328,-5-5 982,0-2-327,0-3 164,1-2 0,1-1 0,1-1 0,1 0 0,0 1 0,1-1-1147,0 0 328,0-5 302,1 0 548,-1 0-129,0-4 98,0-4 0,0 1 0,0 2 0,11-3 0,0 3 0,-1-3 0,-1-3 0,-2 3 0,-3 2 0,-2 3 0,-1 4 0,-1 1 0,0-2 0,-1 0 0,1 1 0,0 6 0,4-4 0,2 7 0,-1-1 0,-1 6 0,-1 0-1147,-1 4 1193,-1 3-129,0 4 43,-1 3 40,0 2 0,0 6-236,-1 6 303,7 6-101,-1 5 34,1 2 0,-2 3 985,-1 5-1266,-1 7 421,0 5-140,-2 4 1147,5 3-328,0 2-489,1 1-307,-2 5 1194,-1 6-398,-1 5 164,-1 5 0,-1 2-22,0 2-1118,0 1 399,0 1-265,-1 15 34,1 17-11,0 10 0,0 13 0,0 5 0,0 12 0,5 4 0,1 9 0,-1 2 0,-1 5 0,-1-1 0,-1 8-1018,0 9 1309,-2 2-437,0 6 146,0 0 0,0 4-1146,-1 3 937,1 3 198,0 7-65,0 3 76,5 10-1147,1 1 328,-1 9 897,0 2-1364,-2 3 455,-1 5 531,0 0 269,-2-1-36,5 4 67,0 3 0,1-1 0,-2 2 0,-1-2 0,4 2 0,0-3-1147,-2-3 466,0 3 806,-2 2-269,-1 3 144,4-2 0,0 3 0,-1-4 0,-1-4 0,-1 2 0,-1-2 0,-1 2 0,-1-2 0,0-3 0,0-2-1074,5-2 1381,0-2-461,1-1 154,-2-6 0,4 0 0,0-6 0,-2-5 25,-1 2-32,-2-3 11,-1-2-4,-1-8 0,-1-2 0,0-2 0,0-4 0,5-6 1036,0-3-1332,1-5 444,-2-1-148,-1-3 1147,-1 0-513,0-6-745,-2-5 248,0-11-137,0-4 1147,0-3-328,-1-7 164,1 1 0,0-5 0,0-3-66,0-4 20,0-3-1091,0-1 308,0-17-154,0-17 0,0-12 0,0-7 0,-11-10 0,1-1 0,-1-6 0,-4-3 0,3-4 0,3-2 0,2-7 0,3 0 0,1-7 0,3 2 0,0-5 0,0-2 0,1-4 0,-1-2-921,0-7 1185,1-7-396,-1-1 132,0-4-1147,0-3 1050,0-4 55,0-7-1166,0-1 568,0-7 752,0-4-250,0-5-1009,11-9 328,5-1 837,0-2-1287,-1 0 683,-4 2 677,-4-5-219,-2 1 128,2-4 0,-1 2 0,-1-4 0,-1-4 0,-2-2 0,-1 2 0,5-1 0,0 3 0,0-1 0,3 4 0,-1 2 0,0-1 0,2 3 0,-1-4 0,-1 2 0,-3 8 0,4-3 0,-2 7 0,0 1 0,2 7 0,0-1 0,-3 5 0,0-1-602,-3 2 774,-1 4-258,-1-3 86,-1 2 0,-1 3 0,1 6 0,0 3 0,-1 6 0,1 1 0,0 4 456,0 4-586,0 3 195,0 2-65,0 3 0,0 6 0,0 0 1147,0 6-1124,0 5 40,0 3-13,0 4-50,0 2 0,0 1 1147,0 6-328,0 0 164,0 6 0,0 4 0,0 4-251,0 3 58,0 2-914,0 2 474,0 0-414,-10 16 96,-1 11-32,0 11 0,3 8 0,-4 4 0,2 9 0,2 2 0,3 4 0,2 5 0,1 9 0,1 2 0,1 3 0,0 5 0,1 10 0,-1-1-688,1 8 885,-1 3-296,0 5 99,-5 6-1146,0 0 1064,-1 8 35,2 8-12,1 2-1087,1 7 326,0 4 952,2 4-286,0 3-998,0 7 333,0-4 693,1 6 45,-1-2 39,0 1 42,0-2 0,0-1 0,11 4 0,0 5 0,-1-1 0,-1 4 0,-2-1-1146,-3 2 326,-2 2 929,-1 3-257,-1-2 140,0 0 8,-1 2 0,1 1 0,0 2 0,4-4 0,2 1 0,-1-5 0,-1 1 0,-1-4 0,5-3 0,-2 2 0,0-3 0,4-7 0,-2-2 0,0-3 0,-3 1 0,-1-1 0,-2-4-1147,-1-5 1465,-1-5-479,0-4 52,4-2 140,1-3-47,0-5 16,-1-7 1029,-1-11-1323,-1-4 441,-1-3-147,0-1 0,-1-5 0,0-5 1147,0-4-351,-1-3-953,1-3 317,0-2-160,0-6 1147,0-6-328,0-5 164,0 1 0,0-3 0,-11-17-159,0-14-196,1-12-700,-4-15 178,2-11-106,-3-3 0,3-6 0,-3-4 0,3-8 0,3-2 0,-3 0 0,3-6 0,1-3 0,3-10-1088,2-4 1399,-4-7-467,1-2 156,1-3 0,0-5 0,3-2 0,0-4 0,1 0-1147,1-8 468,0 1 803,0-7-268,0-3-1003,1-5 328,-1 2 597,0-1 168,0-2-1,0-2 55,0-6 0,0-2 0,0-5 0,0-5 0,0-5-1147,0 2 328,0-2 423,0-2 392,0 4-76,0-1 80,0-1 0,0 3 0,0-1 0,0-1 0,0 3 0,0-2 0,0 4 0,0-2 0,0-2 0,0 3 0,0-3 0,11 4 0,-1-2 0,1 4 0,-2 2 0,-2 3 0,-3 3 0,-2 2 0,-1 6 0,-1 1 0,5 6 0,0 0 0,0 3 0,0 3 0,-2 4-1147,-2 2 1384,1 7-412,-2 7 172,0 0-2,0 5 5,0 3 0,-1 8 0,1-2 0,0 6 1147,0 6-1206,0 5 146,0 4-48,0 4-39,0 2 1146,0 2-326,0 0-445,0 5-365,0 1 1214,0 5-405,0 3 164,0 5 0,0 3 0,0 2-1141,0 2 382,0 0-241,0 0 26,0 0-9,0 16 0,0 11 0,0 11 0,0 7 0,0 11 0,0 8 0,0 12 0,0 10 0,0 4 0,0 0 0,0 9-831,0 3 1068,0 8-355,0 8 118,0 5-1147,0 4 462,0 9 810,0 2-269,5 6 144,1-1 0,-1 9 0,-1 4-1147,-1 2 328,5 2 283,-2 5 572,0 6-136,-2 5 100,-1-1 0,-1 2 0,-1 2-1147,-1 2 328,0 2-5,0 0 943,0 2-260,-1 0 141,1 0 0,0 0 0,0 5 0,0-4 0,0 4 0,0-1 0,0 5 0,0 0 0,0-2 0,0-1 0,0-3 0,0 0 0,0-3 0,0 0 0,0 0 0,0-6 0,0 0 0,0 0 0,0 1 0,0-9 0,0-5 0,0-4 0,0 3 0,0-7-1147,0-7 1195,0-6-132,0 0 44,0-9 40,0 2-68,0-7 87,0-7-28,0-6 9,0-6 1146,0-3-1280,0-8 242,0-2-80,0-6-28,0-4 1147,0-9-328,0-4 164,0-6 0,0-7 0,0-4 0,0-4 0,5-7-285,1-2-250,-1-15-477,0-11 105,-2-10-76,-1-6 0,-11-9 0,-1-8 0,-6-1 0,1-9 0,3-3 0,-2-8 0,3-1 0,-3 0 0,3-4 0,2-4 0,3-3-877,2-8 1128,2-3-376,2-1 125,0-6 0,0 1-1147,1-4 1151,-1-3-76,1-4 26,-1-2 46,0-2 0,0-7 0,0-1 0,0-5 0,0 0-1147,0-3 328,0-3 911,0-4-235,0-2 132,0-13 11,0-1-1146,0-5 326,0-5 108,0-2 798,11-3-211,-1-6 125,1-6-1147,-2 0 328,3 0 488,-3 3 308,-1 3-48,-3 2 71,-1 1 0,-3 2 0,0 0 0,-1 1-1146,0 5 1149,-1 0-74,1 5 25,-1-6 46,1 4 0,0 3 0,0 4 0,5 10 0,0 2 0,1 3-236,-2 6 303,-1 4-101,-1-1 34,0 9 0,-2-2 0,0 7 0,0 6 1116,0 7-1435,-1 0 479,1 4-160,0 2 0,0 8 0,0 3 1147,0 5-328,5 6 164,1-1 0,-1 3-795,0 3-125,-2 7-12,-1 8 1096,0 1-328,-2-1 164,0 5-160,0 2 206,0 4-1058,-1 18 739,1 14-856,0 12 230,0 14-84,0 11 0,0 8 0,0 6 0,0 13 0,0 3 0,0 6-709,0 8 912,0 2-304,0 13 101,0 6-1147,0 9 646,0 8 574,0 11-1338,5 6 446,6 2 715,0 1 17,-1 4 48,-3 5 39,4-1-1146,-2 2 326,-3 9 259,-1 3 604,-2 1-146,-1 6 103,-1 0 0,-1 5-1147,-1-7 328,1 9 741,0-3-17,-1-2 60,1-2 35,0 3 0,0-3 0,0 4 0,0-7 0,0 3 0,0-2 0,0 3 0,0 0 0,0-2 0,0-2 0,0-1 0,0 3 0,5-1 0,1-1 0,-1-6 0,0-2 0,-2-1 0,-1 0 0,0 1 0,-2-10 0,0 0 0,0-4 0,0-3-836,-1-8 1075,1-3-358,0 0 119,0-6 0,0-4 0,0-4 141,0-4-181,0-3 60,5-6-20,1-7 0,-1-5 1147,-1-4-1250,-1-9 203,-1 3-68,0-6-32,-2-5 1147,0-4-328,0-5-619,0-9-140,-1-7 1139,1-1-380,0-5 164,0-3 0,0-4 0,0-1-138,-11-8-248,11-22-600,0 2 0,-1 0 0,0-1 0,1 1 0,-1-1 1,0 1-1,1-1 0,-1 0 0,0 1 0,0-1 0,1 0 0,-1 1 0,0-1 0,0 0 0,0 0 0,1 0 0,-1 1 0,0-1 0,0 0 0,-1 0 0,-14-7 106,2-15-103,3-6 0,4-10 0,-3-6 0,-3-5 0,2-3 0,1-1 0,3-7 0,-3-10 0,2-1-1002,-4-8 1288,2 2-429,2-6 143,2-6 0,2 0 0,2-5 0,1-8-1147,1-4 541,0-3 709,1-5-237,-1-1 134,1-9-1146,-1 1 326,0-9 797,0-7-1234,0-7 411,0 0 578,0-4 227,0-3-1167,0-2 426,0-2 935,11-1-311,-1-1 158,1-5 0,3-6 0,-2 0-1147,-2-5 959,-4-2 172,4 2-58,-2-2 74,-2-2 0,-2-2 0,4 4 0,5-1 0,-2 3 0,-1 6 0,-2-3 0,-3 4 0,-2 2 0,-2-3 0,4 7 0,1 2 0,-2 2 0,6 1-732,-2 5 941,-1 0-313,4 0 104,-2 3 0,4 5 0,-2 4 0,-2 3 0,-3 2 0,-2 13 102,3 1-131,0 0 43,-2 9-14,-1 3 1147,-1 3-1304,4 7 272,-1 0-90,-1 6-25,-1 3 0,-1 10 0,-1-2 0,-1 6 1147,-1 7-328,0 5-860,0 5 170,0 3 1035,5 3-345,0 0-252,1 7 535,-2 5-178,-1 5 59,-1 4 0,0 4 0,-2 1-934,0 1 186,0 17-243,0 10 27,-1 11-19,1 13 0,0 11 0,0 8 0,0 5 0,0 4 0,0 12 0,0 6 0,5 6-663,1 8 852,-1 2-1430,-1 5 1047,-1 10 179,-1 4-60,0 3-1071,3 5 480,1 6 786,-1 5-262,0 3-1005,-2 8 328,-1 2 781,-1 6-1215,-1-1 405,0 4 892,0 4-173,0 2 112,-1 3 17,1 7 0,0 6 0,0 1 0,0 4 0,0-1-1147,0 2 568,0 3 674,0 1-225,0 4 130,0-5 0,0 1 0,0-4 0,0 1 0,0-5 0,0 8 0,0-3 0,0 3 0,0-4 0,0-4 0,0-5 0,0 3 0,0-7 0,0-3 0,0-2 0,0-5 0,0-1 0,0-4-801,0-5 1030,0-3-343,0 2 114,0-7 0,0-2 0,0-6 0,0-2 0,0-9 107,0-5-138,0 1 47,0-6-16,0-7 1147,0-5-1421,0-7 422,0-3-140,0-8-8,0-7 1147,0-6-328,0-5-569,0-2-205,0-2 1161,0-7-386,0-5 163,0-5 0,0-5 0,0-3 0,0-1 0,0-19-806,-11-20-210,1-13 53,-1-6-20,2-7 0,2-1 0,3-9 0,-3-4 0,0-2 0,1-1 0,2-5 0,1-6 0,2-5 0,0-9-1147,1-2 1471,0-3-487,0-5 163,0-4 0,1-5 0,-1 3-1147,0-8 758,0-2 430,0-7-144,0-5-1043,0-7 326,0-3 972,0-8-1459,0-2 486,0-6 735,0-4-7,11-5 58,-1 3-1112,1-8 519,-2 4 737,-2-1-245,2-6 136,-1-1 0,4 0 0,-2-6 0,-2 1-1147,-2-4 590,3 1 646,-1-3-216,-2 2 127,4 2 0,-1 4 0,-2-3-1103,-2 1 1418,-2 2-472,-1 2 157,4 2 0,0 6 0,4 1-423,0 6 544,-2 4-182,3 5 61,-1 3 0,-2 3 0,-2 6 520,-3 1-669,-1 5 223,-1 5-74,-1 4 0,0 8 0,-1 2 1147,1 2-729,-1 5-467,1 4 155,5 4-106,0 9 0,1 2 0,-2 7 1147,-1 0-328,-1 4-715,0 4-16,-2 3-50,0 7 1109,0 3-328,0 0 164,-1 5 0,1 5 0,0 4 0,0 3 0,0 3-624,0 1-344,0 1 59,0 1-74,0-1 0,0 16 0,0 11 0,0 11 0,0 13 0,0 10 0,0 8 0,0 7 0,0 2 0,0 8 0,0 6 0,0 5 0,0 10-1147,0 2 1433,0 8-438,0 4 146,0 5-1141,5 8 704,1 3 499,-1 6-166,0 0-1037,-2 4 328,-1 8 895,5 9-215,-1 2-1020,-1 6 339,-1 5-163,-1-3 0,-1 4 1090,-1 1-254,-1 1 138,0 3 9,0 0 0,0 7 0,-1 0 0,1-5 0,0 5 0,0-2 0,0 6 0,0-2 0,0-5 0,0 3 0,0-1 0,0-1 0,0-1 0,0-6 0,0-1 0,0-1 0,0-4 0,0 7 0,0-5 0,0-3 0,0 0 0,0-3 0,0-4 0,0-8 0,0-3 0,0-1 0,0-1-827,-11-5 1063,1 1-354,-1-4 118,2 1 0,2-8 0,3 2 0,2-3 299,1-7-385,1-7 129,0-2-43,1-4 0,-1-5 1147,0-8-1363,1-3 348,-1-1-116,0-5-16,0-6 1147,0-3-328,0-4-687,11-8-53,0-1 1110,-1-7-370,-1-4 164,-2-4 0,-3-4 0,-2-1-640,-1-2 250,4-6-685,-7-22 94,2 2-1,0-1 1,0 1-1,0 0 1,0 0-1,0 0 1,0 0-1,0 0 1,0 0-1,0 0 1,0 0-1,-1 0 1,1 0 0,0 0-1,0 0 1,0 0-1,0 0 1,0 0-1,0 0 1,0 0-1,0 0 1,0 0-1,0 0 1,-1 0-1,1 0 1,0 0-1,0 0 1,0 0-1,0 0 1,0 0-1,0 0 1,0 0-1,0 0 1,0 1-1,0-1 1,0 0-1,0 0 1,0 0-1,-1 0 1,1 0 0,0 0-1,0 0 1,0 0-1,0 0 1,0 0-1,0 0 1,0 0-1,0 1 1,0-1-1,0 0 1,0 0-1,0 0 1,0 0-1,-6-17-1,-6-16 0,1-5 0,0-7 0,4 1 0,2 3 0,2-1 0,-4-2 0,1-8 0,-4-2 0,0-8 0,2 0 0,2 1 0,2-4 0,1-3 0,2-10-1121,1 3 1441,0-7-480,-4-2 160,-1-5 0,0-5 0,0-10-1147,3-3 568,0-8 674,1-1-225,0-4 130,1-4-1147,0-9 328,0 3 607,1-1 156,-1-6 2,0 0 54,0-5 0,0 0-1147,0-4 328,0 1 367,0-2 464,11-3-100,0-3 88,-1-2 0,-1-2 0,-2-2 0,-3 6 0,-2-1 0,4 0 0,0 5 0,4-2 0,0-1 0,-2 4 0,-2-1 0,-2-3 0,4 4 0,-2 4 0,0 3 0,-2 4 0,-1-3 0,4 1 0,4 7 0,0 1 0,4 7 0,-2 6 0,-3-1-1026,-2 9 1319,2-2-440,3 1 147,-1 2 0,-3 7 0,-1 0 0,-4 6 270,-1 5-347,-2 5 116,-1 3-39,0 2 0,5 2 0,5 6 0,1 5 1147,-2 1-972,-1 3-155,-3 3 52,-2 9-72,4 2 0,-1 7 1147,-1 0-328,0 4 164,-3 4 0,0 3 0,-1 3 0,-1 1-166,0 2-934,0 0 257,0 16-140,-1 16 0,1 11 0,0 14 0,0 9 0,0 7 0,0 4 0,0 8 0,0 2 0,0 5 0,0 4 0,0 4-845,0 7 1086,0 9-361,0 5-1027,0 6 775,5 3 408,1 7-136,-1 7-1047,-1 5 328,-1 5 793,-1 3-84,0 6 83,-2 7-1120,0 1 328,5 9 198,1 3 681,-1 3-172,-1 1 112,-1 0 0,-1 5 0,0-5 0,-2 4 0,0-2 0,0 1 0,0 3-1147,-1 0 328,1-2 826,0 4-126,0-1 97,0-2 22,0-2 0,0-2 0,0-1 0,0-7 0,0-6 0,0 0 0,0-5 0,-11-3 0,1-3 0,-1-7-879,2-3 1130,2 0-377,-2-5 126,1-4 0,-4-10 0,2-3 271,2-8-348,-3-6 116,1-5 1107,3-4-1204,1-2 145,-2-6 1098,0-2-365,2 1-823,2-5 121,1-3-95,1-4 1124,2-9-328,0-8-880,0-1 1343,0-6-701,0-3 474,1-4-819,-1-1 834,0-2-1302,-5-17 769,-1-11-648,1-16 166,-5-8-55,1-11 0,-4-2 0,2-10 0,2-3 0,2-4 0,3-1 0,2 1 0,1-6 0,1-5 0,0 1 0,1-3 0,-1-9-967,0-3 1244,1-2-416,-1-6 139,0 0 0,0-5 0,0-8-1146,0 1 492,0-8 771,0-1-257,0-6 140,0-5 0,0 0 0,0-9 0,0-2-1147,0-2 328,0-1 446,0-6 362,0-5-65,0-5-1071,11 2 328,-1-3 424,1 3 391,-2-7-76,3 4 80,-2-2 0,-2-1 0,-3-2 0,-2 4 0,-1-5 0,-1 4 0,-1-7 0,0 0-1147,-1-1 328,1 5 756,-1 1-36,1 0 67,0 5 32,0 5 0,0 4 0,0 4-651,0 2 837,0 8-279,0 6 93,5 0 0,1 5 0,-1 3 0,-1 3 0,-1 1 0,-1 8 656,0 1-843,-2 5 280,0 0-93,0 4 0,0 2 0,-1-1 0,7 7 0,-1 3 1147,1 1-1016,-2 1-98,-1 6 32,-1-1-65,0 6 0,-2 4 0,0 3 1147,0 3-328,0 3-6,-1 1-928,1 1 254,0 5-139,0 0 1147,0 0-328,0 5 164,0 3 0,0-1 0,0 3-856,0 4 346,0 1-544,0 3 127,0 1-56,0 1 0,0 1 0,0 16 0,0 11 0,0 11 0,0 12 0,0 12 0,0 2 0,0 11 0,0 9 0,0-2 0,5 6 0,1 4 0,-1 4 0,-1 10-1147,-1 2 1140,5 8-61,-2 5 20,6 10 48,-2 3-1147,-2 3 500,-2 5 761,4 4-253,-2 5-1008,-2 4 328,4 2 594,-1 6 172,3 7-3,-2 0 56,-1 4-1146,-3 9 326,-2 3 283,-2 1 574,-1 12-138,-1 0-1045,0-1 547,5 3 700,0 2-234,0-2 133,-1 6 0,-1 3-1146,-1-4 864,-1 1 292,0 0-97,-1 1 87,0 2 0,0-1 0,-1 2 0,1 0 0,0-5 0,0 0 0,0-6 0,0 2 0,0-5 0,0-3 0,0-3-703,0-3 904,0-2-302,0-6 101,0-6 103,0-1-132,0-4 44,0-3-15,0-3 0,0-2 0,0-8 0,0-5 958,0-12-1232,0-4 411,0-4-137,0-5 1147,0-6-499,0-5-763,0-3 254,0-8-139,0-6 0,0-2 1147,0-8-328,0-5-577,0-8-194,0-6 1157,0-5-386,0-5 164,0-3 0,0-1 0,0-16 0,-11-18-97,1-15-1022,-1-8 286,-3-9-150,2-6 0,2-4 0,4-3 0,-4-6 0,2-1 0,2-5 0,2-5 0,1-3-751,-4-3 966,1-7-323,1-2 108,0-6-1147,3-5 1295,0-3-261,1-4-1059,1-1 620,0-8 640,0 0-214,0-5 126,1 0 0,-1-8-1147,0-4 328,0 2 484,0-7 313,0 0-49,0-1 71,0 0 0,0-5 0,11 1 0,-1 0 0,1 2 0,-2 1 0,-2 2 0,-3 0 0,-2-3 0,-1 4 0,-1-4 0,0 6 0,-1 0 0,1 1 0,5 5 0,0 0 0,0 5 0,-1 4 0,-1 3-1147,-1 4 1154,-1 7-79,0 1 26,-1 7 46,5 4-137,0 4 176,0 4-58,0 6 19,-2 3 0,4 5 0,-1 5 1142,0 3-1468,-1 4 489,-2 2-163,-1 7 0,-1 5 1147,-1 7-328,0-2 164,0 3 0,0 2 0,-1 2-132,1 1-366,0 18-428,0 28-57,0 8 0,0 10 0,0 8 0,0 11 0,0 8 0,0 8 0,0 5 0,0 9-1147,0 2 1208,0 6-149,0 4 50,0 9 38,0 4-1147,0 7 560,0 0 684,0 5-227,0 3 130,0 8 0,0 3-1147,0 7 328,0 0 428,0 0 386,0 3-74,0 3 79,0-2 0,0-3-1147,0 3 328,0-3 380,0-2 447,0 2-94,0-7 86,0-3 0,0-1-1147,0-1 1411,0-5-410,0-1 137,0 1 9,-11-4 0,1 1 0,-1-4 0,-3-3 0,2-4 0,2-2 0,4-2 0,-4-2-236,2 0 304,2-1-102,2-5 34,1-6 0,1-5 1003,-4-4-1290,1-3 431,-6-7-144,2-2 1146,0 0-427,-2-10-854,-4 2 285,-3-5-150,1-2 0,4-2 0,-2-1 1146,3-7-326,-2-6 163,3 0 0,-3-5 0,3-3-432,1-3 266,-1-2-960,-3-1 430,1-2-334,-3-5 70,-2-6-23,2 0 0,-2-4 0,-1-4 0,-3-2 0,-1-2 0,-2-3 0,-1 1 0,-1-2 0,1 0 0,-1-10 0,0 0 0,0-5 0,1-4 0,-1 2 0,-5-1 0,0-2 0,1 4 0,-6-1 0,-3-1 0,1 2 0,1 0 0,4 3 0,2-2 0,2 3 0,-3-1 0,1 2 0,-5-2 0,1 2 0,-4-3 0,2 4 0,-3 1 0,-2-1 0,-10-4 0,4 2 0,-8 3 0,-5-3 0,-1 3 0,-4 2 0,-4 2-687,-3 3 884,-3 1-296,-2 2 99,0 0 0,-1 0 0,-5 1 0,-1-1 0,-4 0-1146,-5 1 1004,-4-6 112,2-1-37,-7 1 67,3 1 0,-6 0-1147,5 2 503,-2 1 758,-4 1-253,-2 0 139,1-5 0,-1-1 0,-3 1 0,-1-5 0,2 2 0,-4-5 0,1 2 0,-3-3 0,1 2 0,2-3 0,-2 2 0,-4 4 0,2-3 0,3 2 0,-3 3 0,3-3 0,2-4 0,-3 1 0,8 3 0,-4-3 0,2-3 0,1 3 0,-4 2 0,1 3 0,1-3 0,6 3 0,3 2 0,-5 1 0,6 2 0,-1 2 0,0 0 0,5 1 0,5 0 0,0 1 0,2-1 0,4 0-1147,3 1 1388,2-1-380,1 0 127,2 0 12,5 0 0,1 0 0,4-5 0,6-1 0,3 1 234,-2 1-301,3 0 100,6 2-33,1 1 0,3 1 1147,4 0-1239,6 0 1336,4 0-525,4 0 302,8 11-861,2 0 295,16 0-517,5 3 117,10-2-55,7-2 0,5 2 0,3-3 0,2-1 0,6-3 0,0 4 0,1-2 0,3 4 0,4-1 0,4-2 0,9-2 0,2-2 0,7-1 0,6 3 0,9-1-1103,4 0 1418,7-1-472,6-1 157,4-1 0,10 4-1147,7 0 777,1-1-742,5 0 193,9-2 865,3-1-48,1-1 71,7-1-1116,-1 0 328,5 0 214,-2-1 661,8 1-166,-1 0 110,7 0 0,2 0 0,1 0 0,1 0 0,4 0-1147,0 0 328,0 0 842,3 0-146,-1 0 102,-2 0 21,4 0 0,-3 0 0,-1 0 0,-7 0 0,-2 0 0,-2 0 0,-10 0-991,-1 5 1274,-3 0-425,-9 1 142,-7-2 0,-8-1 0,-10-1 414,-10-1-532,-7 0 177,-11 4-59,-4 1 1147,-13-1-661,-10-1-555,-10-1 1333,-7-1-445,3 0 2130,-57-2-1966,-13-1 0,-10 1 0,-7 0-747,-4 0-187,-3 0 8,0 0-57,1 0 0,-1 0 0,-3 0 0,-1 0 0,-4 0 0,-4 0 0,-4 0-765,2 0 984,-8 0-329,-1 0 110,-7 0 0,-6 0-1146,0 0 1020,-5 0 92,4 0-31,-8 0 65,-3 0 0,-7 0-1147,-2 0 537,-5 0 714,-4 0-238,-5 0-1012,-2 0 326,-8 0 919,-1 0-244,0 0 135,0 0-1136,-3 0 411,-5 0 875,-4 0-292,-3 0 152,-4 0 0,-1 0 0,-1 5 0,0 0-1147,-1 1 780,0 3 402,1 0-135,0-1 100,0-3 0,-5-1 0,5 3 0,-5 0 0,6-2 0,1 0 0,0 3 0,6-1 0,4 4 0,1-1 0,3 4 0,-2-2 0,3-3-808,7-2 1039,2-3-346,3 4 115,6-2 0,5 5 0,5-2 151,9-1-194,3-2 64,6-2 1069,7-2-1402,3-1 468,4 5-156,7-1 0,7 1 1147,6-2-328,9-1-812,9-2 1255,8 0-418,10 5 139,27-6-960,-1 0 0,0 1-1,0-1 1,-1 0 0,1 0 0,0 0 0,0 0 0,-1 0 0,1 1-1,0-1 1,0 0 0,0 0 0,-1 0 0,1 1 0,0-1 0,0 0-1,0 0 1,0 1 0,-1-1 0,1 0 0,0 0 0,0 1 0,0-1-1,0 0 1,0 1 0,0-1 0,0 0 0,0 0 0,0 1 0,0-1-1,0 0 1,0 1 0,0-1 0,0 0 0,0 0 0,0 1 0,0-1-1,0 0 1,1 0 0,-1 1 0,0-1 0,0 1 0,18 9 960,10 0 0,11 3-66,2-3-1062,5 4 299,-3-2-154,7-3 0,2-3 0,2-2 0,6-2 0,5-1 0,6-1 0,3 0-864,9-1 1111,7 1-1518,6-1 1159,11 1 74,2 0-25,8 0-1083,5 0 396,10 0-253,3 0 30,8-11 828,5 0 69,5 0 32,-3-3 44,8 2-1147,7 2 328,1 4 642,6 1 111,4 3 17,4 1-1098,-3-4 375,2 0 922,1 0-307,2 2 157,0-6 0,2 2 0,-4 1 0,-1 1 0,1 2 0,-4 1 0,1 1 0,-10 0 0,2-4 0,2 0 0,-7 0 0,-3 1-1147,-1 1 1407,-8 1-404,-5 1 134,-5 1-349,0 0 461,-8 0-153,-7 0 51,-1 0 0,-7 1 844,-4-1-1085,-10 0 361,-7 0-120,-8 0 0,-5 0 1147,-9 0-570,-7 0-672,-7 0 224,-10 0 1018,-9 0-328,-7 0 164,-20 0 983,-33 0-983,-15 0 0,-10 0 0,-8 0 0,-3 0-630,-8 10-337,-11 1 58,-6 5-1221,-3-1 1334,-2-4-310,-11 3 103,1-3 20,-10-2 0,2-3-1147,-1-3 643,-12 4 578,-7-1-193,-5-1 119,-5 4-1147,3-1 328,-5-1 98,-1-1 810,-7-3-215,1 4 126,-5 0 0,-4-2 0,-3 5 0,-4-2 0,-1-1 0,-7-2 0,-6 4 0,-1-2-1147,-9 0 328,-3-3 38,-3 0 887,-1-3-241,-1 5 135,1 0 0,0-1 0,1-1 0,0-1 0,1 4-1147,-6-1 328,6 0 424,0-1 391,1-2-76,0 4 80,0-1 0,0 0 0,4-2 0,1-1 0,10-1-1147,-1-1 1158,4-1-84,3 0 28,1 0 45,7-1 0,7 1 0,0 0-190,5 5 244,3 1-81,24-1 27,40 0 0,39 0 1885,57-4-879,18 0-35,5-1 12,11 0 0,4 0 0,6-1 0,11 1-120,9 0 155,9-11-53,12 0-707,9-5-1361,9 2 344,5 2 498,9 3 219,12 3-1166,2 3 389,9 2 141,7-4 755,2 0-1344,11 0 448,-2-4-117,2 1 1086,8-5-307,6 3 157,1 1-1147,0 2 328,3 3 604,3 2 159,4 1 2,3 1 54,2 0 0,1 0 0,6 1 0,1-1 0,5 1 0,-1-1-1147,4 0 516,-2 0 741,-3 0-247,-2 0 137,-13 0-926,2 0 1191,-1 0-398,2 0 133,-5 0 0,-10 0 0,1 10 0,-10 1 0,-7 0-62,-1-2 80,-12-2-27,-3-3 9,-10 3 0,-6-1 852,-11 0-1095,-5-2 365,-13 4 1025,-6-1-542,-10-1-708,-13 4 1383,-12-1-461,-10-2-751,-12-2 1177,-5-1-393,-11 15 2097,-62-15-1966,-8 4 0,-15 0 0,-5-2 0,-15-2-560,-2-1-427,-4 5-704,-9 3 934,-7 0-339,-6-1 113,0 3-1147,-14-3 715,-3-1 485,-7-3-161,-4-3 108,-5-1-1147,-2-1 328,-8-1 438,-1 0 373,-5-1-70,-4 1 78,1-1-1147,-9 1 328,-1 5 249,-3 0 616,-1 6-151,-10-2-1042,-6 0 328,1-3 652,-3-1 98,-7 3 22,3-2 47,-6 0 0,0 4 0,5-2 0,-5-1 0,-4 4-1147,0-3 561,0 0 683,2 2-228,-4-1 131,-4-1 0,7-3 0,-3-2 0,2-1 0,2-1 0,2 4 0,1 0 0,7 0 0,1 0 0,5-2 0,6-2-898,3 0 1155,-1 0-386,6 4-104,3 0 300,6 0-100,6-1 33,11-1 0,4-1 769,2-1-989,7 0 330,10-1-110,4 0 1147,10-1-726,6-9-471,10-1 157,11 0 1040,7-4-328,11 4-646,23-10 2892,54 19-2082,7 1 0,4 1 0,10 1 0,0-1-89,-2 1-1033,6-1 290,3 1-151,1-1 0,6-5 0,6-1 0,5-5 0,5 1-878,7-4 1129,3 2-376,6-3-1022,5-2 1101,9 1-11,-2 4 3,7-2 54,6 4-1147,0 1 328,10-1 550,-1 1 229,7 2-22,-3 2 62,6-3 0,6-5 0,6 2 0,5-4-1147,-2 2 328,2-3 174,2 4 712,7 2-183,-4-3 116,5 4 0,1-4 0,5 2 0,-5 3 0,4 2 0,3-3-1147,-6 1 328,-2 2 589,-2 2 179,-1 1-6,-1 1 57,5 1-1147,-4 1 1097,-1-5-6,-1 0 2,0 0 54,1 1 0,-6 1 0,-5 1 0,-4 1 0,-5 1 0,-9 0 18,-1 0-23,-7 0 7,-5 0-2,-4 1 0,-8-1 0,-3 0 1020,-6 0-1311,-6 0 436,-9 0-145,-8 0 0,-8 0 1147,-6 0-328,-8 0-403,-9 0-418,-5 0 1232,5 0 1555,-53 0-1802,-14 0 0,-6 0 0,-7 10-644,-5 1-319,-5 0 52,-8-2-72,-1 3 0,-7-3 0,-10-1 0,-9-3-1147,-3-2 1259,-7-1-214,-4-1 71,-3 4 31,-3 0-1147,-2 0 484,-6 0 782,0-2-261,-5-2 142,-5 6 0,-9-2-1147,-4 1 328,-1-2 529,-6-1 256,0-1-1177,-4-1 391,-3-1 319,-4 5 527,-7 1-121,-8-1 95,-2-1-1147,-4-1 457,-4-1 817,2-1-272,-1 0 145,3-1 0,4 0 0,-2-1 0,-2 1 0,2 0 0,-2 0 0,2 0 0,-2 0 0,3 0 0,2 0 0,4 0 0,2 0 0,3 0 0,0 0 0,7 0 0,6-11 0,-1 0 0,5 0-763,9 3 981,2-4-327,3 2 109,5 2 0,6 3 0,9 1 502,5 3-645,7 0 215,12 1-72,5 0 1147,8 1-814,12-6-358,20-9 3069,63 10-2061,8 2 0,4 1 0,5-5 0,5 1 0,3-6-498,9-4-507,1 2 115,5-4-93,12 2-943,3-6 1213,-1 2-405,0-1 135,6-3 0,5 5 0,1-1 0,5-1 0,9-2 0,-2-1-1147,2-2 559,6 0 686,1-1-229,11-6 131,5 5-1147,5-5 328,2 1 393,6 0 431,1 1-89,5 1-1063,-1-4 328,8 0 362,4 1 470,3 1-101,1 2 88,5 0-1147,6 2 328,6 6 603,3 0 160,-2 5 2,7 0 54,1 3 0,-4-1 0,0 3 0,0-3 0,0 2 0,-4-2 0,0-3 0,-4 3 0,-5-3 0,-3 3 0,2 4 0,-2-3 0,-2-2 0,-6 2 0,-3 3 0,-11 2 0,-5-2-911,-5 2 1172,-3 2-392,-6 1 131,0-3 0,-11 1 0,-4 1 447,-8-3-575,-9 0 192,0 2 1083,-9 2-1363,-9 1 348,-3 2 1031,-6 1-344,-9 1-201,-10 0 469,-8-5-156,-21-4 1019,-18 8-1934,-6-8 967,-9 0 0,-12 2-421,-3-4-605,-2 2 146,-5 1-103,-10-2 0,-5-4 0,-3 1 0,-6-3 0,-6 2 0,-10-6-956,1 1 1229,-7-1-409,-6-2 136,-1-1 0,-5-2 0,-3 0-1147,-8-2 607,-3 1 624,-1-6-208,-6-1 124,-4 1-1147,1 1 328,-9-4-164,-3 1 0,-7 1 779,-2-4 145,0 2 7,2-4 52,-5-3 0,-8 1 0,1-2-1147,1-3 587,0 3 650,-3-2-217,9-6 127,4-3 0,4-1 0,2-1 0,2-4 0,5 4 0,-5 2 0,0-4 0,4 6 0,-1 0 0,11-4 0,-1-1 0,10 1 0,2-6 0,8 2-544,6 0 699,11 1 206,3 3-487,8 1 189,12 1-63,4 6 0,9 1 1147,7-1-778,6 0-404,3-1 134,7 3-99,7 0 1147,1-1-328,4-1 164,3-7 0,14-2-62,7-5-1067,6-6 301,5 1 901,13-4-1358,2-1 453,5-4-151,3 0-1147,2 2 1441,8 1-448,5 4 149,7 4 5,4 0 0,4 2 0,1-2 0,7 1 0,0-2 0,5 2 0,5-3-1147,8 2 328,4 3 983,8 3-1475,10-3 492,0 6 557,-2 3 220,6 1-19,2 0 61,1 6 0,-5 0 0,1 5 0,4 4 0,2-1 0,0 2 0,0 3 0,-6 2 0,-1 2 0,-5 1 0,-11 1 0,-4 6 0,-4 1-991,-1-1 1274,-11 5-425,-5 3 142,-10 0 442,-3 3-568,-12 3 189,-10 2-63,-5 2 1147,-12-4-724,1-8 2583,-51 12-2023,-12 2 0,-5 0-541,-8 1-451,-5 0 95,-9 0-86,-3 0 0,-6 0 0,-1 0 0,-9 1 0,-4-1-1052,-3 0 1353,-1 0-452,-5 0 151,-6 0 0,-6 0-1147,-8 0 825,-3 0 344,-8 0-1262,-4 0 489,-6 0 895,-2 0-1445,-3 0 482,-6 0 622,0 0 136,-6 10 10,-5 1-1096,-3 0 466,2-2 806,-3-3-269,0-1 144,3 2 0,-6 0 0,4-2 0,-7 0 0,-1-3 0,-6 0 0,4-1 0,-4-1 0,1 5 0,1 0 0,2 0 0,6-1 0,1-1 0,6-1 0,5-1 0,0 0 0,2-1 0,9 0 0,1-11-916,3 0 1178,6-6-393,4 3 131,5 2 0,9-2 0,9 3 412,1-3-530,10 3 177,9-3-59,9 3 1147,11-3-704,11 2-500,13-3 1314,7 3-438,3 3 165,6-3-1,5-2 0,5-5 0,3-7 0,2-3-704,12-8-242,6 1 26,6 1-63,3-4 0,2 2 0,5 2 0,7-3 0,9 2 0,5-3 0,7 2-813,2 2 1045,10-3-348,3 2 116,4-3 0,7 2 0,11 2-1147,0 2 328,9-3 976,2 2-319,1 2 161,0 1 1,4-4 0,5 2 0,5 0 0,-2 2-1147,8 2 328,-9 0 521,7 2 266,-4 0-34,6 1 66,-3 0 0,1 0 0,1 5 0,-5 0 0,1 0 0,1-1 0,-4 4 0,-9 0 0,1-2 0,-8 3-1147,-2 0 825,-7 3 344,-1 3-115,-9 4 93,-9-2-348,-9 2 447,-7 1 999,-11 2-815,-8 1-294,-7 2 1246,-1 0 1550,-53 2-1802,-14-1-625,-9 0-343,-7 0 59,-4 11-74,-2 0 0,-7 0 0,-5-2 0,-5-3 0,-4-1-950,-2-3 1221,-3-1-406,-5-1 135,-6-1 0,-6 1 0,2 0 0,-4-1 0,-1 1-1147,-7 0 994,-2 0-1021,-7 0 286,-5 0 1017,-4 0-283,-4 0 149,-2-11 5,-2 0 0,5-5 0,-5 2 0,5 2-1147,-6-2 328,6 3 706,-2-2 28,1 1 46,-1-2 39,5 3 0,0-3 0,9 2 0,-1-3 0,10 3 0,1-2-1014,3 2 1304,0 2-435,5-1 145,21-4 0,21-3 753,20-4-968,17-1 1470,10-3-748,8 0 565,4-1-134,1 0 45,0-5 0,-1-6 0,10 0-1124,5 1 298,5 3-154,2 2-3,13 3 0,6 1 0,5 1 0,4 0 0,12 1 0,1-5-929,10 0 1194,15-1-397,2 2-1015,6-5 565,3 1 678,3 6-226,6 2 130,6 2 0,1 0 0,9 0 0,8-1-1147,-1 5 328,5 0 79,1-1 834,-2-1-223,-1 4 129,-1-1 0,4 5 0,-1-3 0,-7 5 0,-6-3 0,-1 3 0,-6 3-1147,-5-2 650,-3 2 569,-2 2-190,-3 2 118,-5 2 0,-7 1 0,-10 2-386,-10 0 496,-9 0 908,-11 1-1325,-5-1 1607,-8 0-480,-4 0 163,-22 1 0,-13 1-792,-2-1-167,0-1 0,1 0 0,-1 0 0,0 0 0,0 1 0,0-1 0,0 0 0,0 0 0,0 1 0,0-1 0,0 0 0,0 0 0,0 1 0,0-1 0,0 0 0,0 0 0,0 1 0,0-1 0,0 0 0,0 0 0,0 1 0,0-1 0,0 0 0,0 0 0,0 0 0,0 1 0,0-1 0,0 0 0,-1 0 0,1 1 0,0-1 0,0 0 0,-16 16 927,-10 1-487,-15 2-481,-9-2 105,1 1-88,-2-4 0,-6-4 0,-6-3 0,-6-2 0,-5 2-959,-2-1 1233,-9 4-411,0-1 137,-6-1 0,0-2-1147,-8 3 919,-4-1 223,-3 4-1222,-1-2 568,-6 4 777,0-3-258,-5-1 140,-4-3 0,1-3 0,-2 3 0,-3-1 0,-7 0 0,-7-2-1147,-2-2 327,0 0 403,2-1 419,-3-1-85,-4 0 83,2-1 0,2 1 0,-2 0 0,2 0 0,2 0 0,14 0 0,28-11 0,30-5 679,63 14-707,0 0 0,1 0 1,0 0-1,0-1 0,0 0 1,-6-5-1,7 7 141,2-1 0,0 1 0,0-1 0,0 0 0,0 0 0,1 0 0,-1 0 1,0 0-1,1-1 0,-2-3 0,3 5-120,-1 0 1,1-1-1,0 1 0,-1-1 1,1 1-1,0-1 1,0 1-1,0-1 0,0 1 1,0 0-1,0-1 1,1 1-1,-1-1 0,0 1 1,1-1-1,-1 1 1,2-2-1,14-25 1258,10 0-656,4 5 460,8 1-108,5 0 36,4 5-990,9-1 126,7-1-97,7 3-725,-1-1 904,9-2-302,1 4 101,3-8 0,6 4-1147,-1-2 954,5 4 178,4-6-60,-2 3 75,3 4 0,2 0 0,-3-2 0,7-2 0,2-2 0,1 3 0,1 0-1146,6 3 543,0 0 705,-1-3-235,-1-1 133,4 3 0,-7 4 0,-1-2 0,-7 4 0,-1 2 0,0 4 0,-4 2 0,1-4 0,-4 1 0,-7 1 0,-5-4-1147,-8 1 1333,-6 1-304,-11 2 97,-9 1 21,-8 2 1147,4 1 676,-60 12-782,-8 0-844,-11 0 552,-7 4-892,-5-3 242,-3-2-99,-2-3 0,-1-3 0,-5-2 0,0 4 0,-4 0 0,-5-1 0,-4-2 0,-2 0-846,-8 4 1088,-2-1-363,0 0 121,0 4 0,-4-2 0,2-1 0,-5 4 0,2-2 0,-4-2-1147,-2-2 939,1-1 197,-1-2-65,-3-2 76,-2 0 0,-2 0 0,4 0 0,-1-1 0,0 1 0,3 0 0,5 0 0,-1 0 0,3 0 0,-3 0 0,3 0 0,3 0 0,-4 0 0,3 0 0,7 0 0,7 0 0,2 0 0,6 0-582,10 0 748,9-11-249,13-5 83,12-5 0,22 20 0,-1-1 0,1 1 0,-1-1 0,1 1 0,0 0 0,-1-1 0,1 0 0,0 1 0,0-1 0,0 1 0,0-1 0,0 1 0,0-1 0,0 1 0,1-2 0,4-24 763,15 4-981,1 0 1474,4 1-1034,6 4 436,2-1-766,5 5 201,9-2-93,5 4 0,3-2 0,7-3 0,5-3 0,-1 3-750,9-1 964,-2 3-321,7-2 107,2-1 0,0 3 0,6 3 0,5-1-1147,-1 2 986,4 3 137,-3-2-46,-3 1 70,3-3 0,-4 2 0,4 1 0,-3 3 0,-2 2 0,-3-3 0,4 1 0,-8 0 0,-1 2 0,-7 1 0,0 1-691,-6 2 889,-4-1-297,-10 1 99,-2 1 0,-8-1 0,0 0 675,1 0-868,-9 11 1436,-19 0-1083,-15-10-124,-1-1 0,0 1 0,1 0 0,-1-1 0,0 1 0,0 0 0,0-1 0,1 1 0,-1 0 0,0-1 0,0 1 0,0 0 0,0 0 0,0-1 0,0 1 0,0 0 0,0-1 0,-1 1 0,1 0 0,0-1 0,-1 2 0,-10 18-185,-10 3 258,-5-4-109,-8 2 0,-6 0 0,-6-4 0,-4-3 0,-2 0 0,-2-4 0,-5 3 0,-6-2 0,-5 3-935,-5 2 1202,-2 4-400,-7-3 133,-7-3 0,0 1-1147,-5-4 1038,-2 3 70,-4-3-24,4 3 63,-7-3 0,-1 4-1147,-7-3 395,0 2 897,-5-2-300,-5-3 155,3 3 0,-9-3 0,-2 4 0,3-2-1146,15 2 326,27 4 816,26 3 568,24-13-782,17-10 1461,13-8-1431,17-3 1459,9 1-556,12-3 304,4-2-54,5 2-350,5-1-674,4 2 170,1-1-111,2 4 0,5-3 0,2 3 0,9-3 0,0 4-652,4-4 838,2 3-279,2-2 93,6 2-1147,2-2 1233,5 2-181,0-3 61,9 3 34,-2-2 0,9 2-1147,1 2 615,7-1 614,0 1-205,5 3 123,-1 2 0,3-3 0,-2 1-1147,2-5 328,-3 2 944,8 2-278,-2-3 148,2 1 5,1 3 0,-3 2 0,1 1 0,-9 2 0,0 2 0,-13 0 0,-3 0 0,-2 0-1066,-5-5 1370,-9 0-456,-4 0 286,-8 1-172,-1 0 57,-11 2-19,-4 1 1147,-9 1-945,-1 0-190,-6 0 1211,-10 10-404,-31-9-770,2-1 0,0 1 1,0-1-1,0 1 0,-1 0 0,1-1 0,0 1 0,0 0 0,-1 0 1,1-1-1,-1 1 0,1 0 0,-1 0 0,1 0 0,-1 0 1,1 0-1,-1 0 0,0 0 0,1 1 0,-5 20 738,-11-2 252,-13-4-1134,-4 1 231,-8-4-122,0 2-14,-9-3 0,-3-4 0,-7-2 0,-2-2 0,-4 3 0,0-1 0,-4-1 0,-2 4 0,-8-1-1067,2-1 1372,0 4-458,-7-2 153,0-2 0,-5 4 0,0 3 0,-9-2-1146,-4-1 777,-4-3 404,-1-3-134,-6-2-1048,0-2 421,-5-1 863,1 5-288,2 0 151,-3 5 0,-3 0 0,2-2 0,2 4 0,-2-3 0,2-1 0,-2 3 0,2-2 0,3-1 0,7-3 0,-2-2 0,6-1 0,1-2 0,0 0 0,5 0 0,5 0 0,4-1 0,4 1-982,8 0 1263,2 0-422,11 0 141,15-11 833,16-5-1071,32 16 295,0 0 1,-1-1 0,0 1-1,1-1 1,-1 1-1,0-1 1,1 0-1,-1 0 1,1 1-1,-1-1 1,1 0-1,-1 0 1,1 1-1,0-1 1,-1 0-1,1 0 1,0 0 0,0 0-1,0 0 1,0 0-1,-1 0 1,3-19 104,16-2 1008,14 4-280,4-1 93,6-2-963,6 5 91,2-3-85,7 0-26,8 3 0,0-2 0,-1-1 0,2 3 0,4-1 0,3 3-680,2-2 874,8-1-1438,1 2 1452,11-2-337,1-2 112,8 3-1130,-2-2 536,1-1 715,1 3-238,1 3 134,0 5 0,5-3 0,1 3 0,1-4 0,-2 3 0,-1 1 0,5-3 0,-7 1 0,-1 3 0,-6 2 0,-7 1 0,1 2 0,-10 2-1099,-2 0 1413,-9 0-471,-7 0 157,0 1 111,-9-1-143,-3 0 48,-7 1 1073,-8-1-1401,-4 0 1615,-5 0-681,-8 10 417,-17 1-1086,-12 5 713,-16-1-800,-11 2 211,-15-3-77,-6-3 0,-3 2 0,3-3 0,2-3 0,1 4 0,0-3 0,-4 5 0,-7-3 0,0-1 0,-4-3 0,-4-2-699,-4-2 899,-1-1-300,3-1 100,-6-1 0,-1 6 0,-7 0-1147,0 0 1196,-10-1-133,1-1 44,-3-1 40,-8-1 0,-2 5-1147,-1 0 574,0-1 667,-4-1-223,0-1 129,1-1 0,2 4 0,-4 5 0,2 0 0,1-1 0,1-3 0,2-2 0,2-2 0,0-2 0,1 0 0,21 4 0,23 5 0,21-10 0,28-1 595,14-8-765,18-5 1402,8-1-1377,6-2 1404,5 2-460,1 3-950,3-1 308,9 2-157,2-2 0,-3 2 0,1 3 0,5-4 0,1 3 0,-1 2 0,6-3 0,4 1 0,0-3 0,3-4 0,-2 2 0,2 2 0,2 3 0,3-1-739,1 2 950,3 1-316,1-3 105,-5 2 0,0 1 0,1 2 0,0 2 0,2 1 0,5-4 0,-3 0 0,5 1 0,-5 1 0,4-4 0,0 1 0,0 1 0,-1 1 0,-5 2 0,-2 1 0,-6 1 0,-5 1 0,-4 0 0,-8 1 0,-3-1 0,-2 0 0,-4 0 0,-5 1 0,-5-1 0,-2 0 0,-8 10 739,-7 6-950,-17 0 316,-10-1-105,-14-5 0,-6-2 0,-3 1 0,1-1 0,-5 3 0,-4-1 0,-3 3 0,-4-2 0,3-2 0,-6 3 0,-2-2 0,0-3 0,-6 4 0,-1 3 0,-4-1 0,-4-3 0,2-2 0,-4-3 0,-1-2 0,-3-2-1106,-2-1 1422,-1 5-474,-1 0 158,-6 0 0,0-2 0,0 0 0,0-1 0,-3-1 0,-4-1 0,0 1 0,3-2 0,-4 1 0,3 0 0,3 0 0,2 0 0,-4 0 0,3 0 0,-5 0 0,2 0 0,1 0 0,3 0 0,12 0 0,18 5 0,18-10 0,25 0 0,17-2 0,14-4 0,7 1 0,9-3 0,2 1 1106,5 2-1422,4-2 474,7 2-158,4 3 0,1-4 0,5 2 0,4 2 0,-1 2-827,9-3 1063,3-5-354,2-4 118,1 2 0,6 2-1147,0-2 1161,4 4-88,0 2 29,3 3 45,-3 3 0,4-4 0,-4 1 0,-1 1 0,-4 1 0,-3 2 0,-1 0 0,3 2 0,0-6 0,-1 1 0,-1-1 0,-6 2 0,-1 1 0,-7 1 0,1 1-599,-5 1 770,3 0-256,-10 0 85,-7 0 0,-3 0 0,-7 0 0,-5 0 753,-4 1-968,-8 9 1469,-18 1-1257,-13 0 737,-10-2-877,-11-3 237,-10-2-94,-2-1 0,0-2 0,-2-1 0,-3-1 0,3 6 0,-2 0 0,-2 0 0,4-1 0,-8-1 0,-1-1 0,-3-1 0,0-1 0,0 1 0,0-2 0,-6 7 0,1-1 0,-5 0 0,1 0 0,-9-2-670,1-1 861,-2-1-286,-2 0 95,4-1 0,-7 0 0,-1-1 0,4 1 0,0 0 0,-1 0 0,0 0 0,-1 0 0,-1 0 0,0 0 0,-1 0 0,-1 0 0,6 0 0,-5 0 0,5 0 0,-2 0 0,6 0 0,0 0 0,9 0 0,-2 0 0,4 0 0,1 0 0,8 0 0,11-11 0,13-5 0,26 16 0,0 0 0,-1-1 0,1 1 0,-1-1 0,0 0 0,1 1 0,0-1 0,-1 0 0,1 0 0,-1 1 0,1-1 0,0 0 0,0 0 0,-1 0 0,1 0 0,0 1 0,0-1 0,0 0 0,0 0 0,0-1 0,8-13 0,11 5 0,6 2 0,4 4 670,1-3-862,1 0 288,4 2-96,-1 1 0,5 2 0,3 0 0,4 2 0,4-1 0,1 1 0,2 1 0,0-1 0,0 0 0,1 0 0,5 1 0,5-1 0,0 0 0,10 0 0,2 0-1147,4 0 1409,1 0-407,1 0 136,4 0 9,6 0 0,5 0 0,-2 0 0,3 0 0,-3 0 0,1 0 0,2 0 0,3 0-1147,1 0 328,2 0 983,1 0-328,1 0 164,5 0 0,1 0 0,0 0 0,-2 0 0,0 0 0,-2 0 0,-1 0 0,-1 0 0,5 0 0,0 10 0,0 1 0,-1 5 0,-6-2 0,3-2 0,-5-3 0,0-4 0,0-2 0,-5-2 0,6-1 0,1 5 0,-3 0 0,-5 0 0,-11-1 0,-4 4-1147,-9 0 1347,-1-2-974,-1-1 940,2-2-258,2 4 92,2 0 0,2-2 0,0 0 0,1-2 0,-4-1 0,-6-1 0,0-1 0,1 0 0,-4 0 0,3-1 0,-3 1 0,-4 0 0,3 0 0,-3 0 0,4 0 0,-3 0 0,-1 0 0,2 0 0,-2 0 0,-2 0 0,4 0 0,-3 0 0,4 0 0,4 0 0,-2 0 0,3 0 0,-3 0 0,2 0 0,2 0 0,-3 0 0,2 0 0,2 0 0,-3 0 0,2 0 0,-4 0 0,2 0 0,1 0 0,-2 0 0,7 0 0,-3 0 0,2 0 0,2-11 0,0 0 0,2 0 0,0-3 0,1 2 0,-5 2 0,6-2 0,-6 3 0,1 1 0,0 3 0,2 2 0,-5 1 0,0 2 0,1 0 0,2 0 0,-4-5 0,1 0 0,1 0 0,-4 1 0,-3 1 0,-5 1 0,-3 1 0,3 1 0,-7 0 0,-2 0 0,-1 0 987,-5 0-1269,0 0 1570,-6 0-574,-3 1 299,-4-1-895,-3 0 769,-2 0-1075,-17 0 303,-12 0-115,-11 0 0,-3 10 0,-5 1 0,-2-1 0,-8-1 0,-1 3 0,-1-3 0,0-1 0,-3 3 0,-5-2 0,1 3 0,-4-1 0,-2-3 0,-2-1 0,-3 2 0,-2-2 0,-6 0 0,-1-3 0,-5-1 0,-4-2 0,-5 5-865,-3 0 1112,-2-1-370,-2 0 123,0-2 0,-5-2 0,-1 5 0,-5 0 0,-4 0 0,2-2-1147,-4-1 919,-2-2 223,-2 0-75,3 0 80,4-1 0,-1-1 0,-1 1 0,-3 0 0,-2 0 0,-2 0 0,-1 0 0,3 5 0,1 0 0,-1 1 0,-1-1 0,4-2 0,5-1 0,-1-1 0,4 0 0,-3-1 0,3 0 0,2-1 0,3 1 0,2 0 0,2 0 0,1 0 0,6 0-1010,1 0 1299,5 0-433,-1 0 144,4 0 0,3 0 0,3 0-56,3 0 72,1 0-24,7 0 769,1 0-978,6 0 1473,4-11-1053,4 0 938,3 0-1388,2 2 474,2 3-246,16-4 28,11 3-9,11-5 0,13 2 0,6 2 0,2 2 0,5 2 0,5 2 0,4 1 0,-2 1 0,1 0 0,2 0 0,6 1 0,2-6 0,1-1 0,5 1 0,0 1 0,4 0 0,3 2 0,4 1 0,9-5-812,1 1 1044,1 0-348,6 1 116,4 1-1147,4-4 940,4 0 196,7 1-66,3 2 77,-1 0-1146,6 3 326,-2 0 906,5-5-228,7 1 131,0 0 11,-4 1 0,1 1 0,-4 1 0,2-4 0,1 0 0,-2 1 0,-4 0 0,2 3 0,-2 0 0,-4 1 0,-7 0 0,-2 1 0,-8 1 0,1-1-1147,-6 0 1295,-3 0-260,-8 0 86,-8 1 26,-8-1 0,-5 10 250,-10 1-321,-7-1 1253,-6-1-1246,-5-3 1299,-9 4-378,-7 3 126,-17 4-542,-9-1 37,-10-4-530,-4 3 121,-3 2-69,-2-3 0,-4-3 0,-1 2 0,-4-2 0,2-4 0,-10 4 0,-2-2 0,-3-2 0,-3-2 0,-4 3 0,-7-1 0,-4 5 0,1-2 0,-9-2 0,-1 3-1147,-7-1 1370,-7-3-357,-4-1 119,-5 2-1132,-2-1 515,-2 5 742,-1-2-247,0-2 137,-6 3 0,1-1 0,0-3 0,-4-1 0,2-3-1147,-5 4 328,8-1 674,-4 5 70,2-1 31,3-2 44,0-2-1147,8 3 811,0-1 362,2-1-121,-2-2 95,10-2 0,5-2 0,-1 0 350,8 4-450,7 0 150,1 0-50,6 0 0,10-3 0,3 0 0,8-1 1147,6 0-931,6-1 939,4-1-258,7-9 86,17-1 0,12-1-3,5-2-1143,11 2 326,10-3-163,8 3 0,6 3 0,-2 2 0,8 3 0,2-3 0,6 0 0,0 2 0,10 1 0,-1-4-822,4 1 1057,1 1-352,2 1 117,6 2 0,2 1 0,5-4-1147,5 1 918,4-1 224,4 2-74,6 1 79,3 2 0,0 0-1147,4 1 356,5 0 947,-7 0-316,9 0 160,2 0 0,-2 0 0,2 0 0,-3 1 0,-5-1 0,3 0 0,-4 0 0,-8 0 0,-3 0 0,-7 0 0,-6 0-1147,-5 0 1086,-9 0 8,-9 0 72,-11 0-40,-11 0 31,-4 0 1137,-5 0-1215,-5 0 1304,-9 10-415,-7 6 172,-18-16-970,1 1 0,0-1 0,0 1 0,0 0-1,0-1 1,0 1 0,0 0 0,0 0 0,0-1-1,0 1 1,0 0 0,0 0 0,0-1-1,0 1 1,-1 0 0,1-1 0,0 1 0,0 0-1,-1-1 1,1 1 0,-1 0 0,1-1 0,-1 1-1,-10 19 663,-15 2-790,-3-4 208,-4-4-103,0 1 0,-4 2 0,1-3 0,-3-4 0,-10 3 0,3 3 0,-4-3 0,0-3 0,-1 3 0,-7-2 0,-5 2 0,-1-2 0,-9-3-998,1-2 1283,-3 4-428,0-3 143,-3-1 0,0-1 0,-1 3 0,0-1 0,4-1 0,1 3 0,-5 0 0,3-2 0,-5-2 0,-1 4 0,-1-2 0,7 0 0,-6-3 0,6-1 0,1-1 0,4-1 0,1-1 0,-2 5 0,4 0 0,-2 0 0,4-1 0,8-1 0,4-1 0,8-1 0,6 0 0,1-1 0,3-1 0,19 1 0,14 0 0,12-11 999,15 0-1284,11 0 427,4-3-142,0 2 0,3 3 0,3 2 0,3 3 0,-3 2 0,6-4 0,2 1 0,6 0 0,1 1 0,6 1 0,3 2 0,4-6-950,-2 2 1222,7-1-408,2 2 136,6 1 0,1 1 0,5 1 0,4 0-1147,-1 1 739,2 1 455,2-1-152,-3 0 105,2 0 0,1 0 0,-3 1 0,1-1 0,-3 0 0,-4 0 0,1 0 0,-7 0 0,2 0 0,-7 0 0,-1 10-1147,-6 1 1436,-7 0-1045,-9-2 923,-10 2 545,-8-1-940,-6 3 1488,-3-2-940,-9 3 806,-5 3-1205,-7 3 924,-14-3-1030,-9 2 288,-7-3-103,-4 0 0,-8-2 0,0-5 0,-6 3 0,-4 3 0,-3-3 0,-3 4 0,3-3 0,-1 2 0,0-2 0,-1-4 0,-2 3 0,5 3 0,0-3 0,-2-1 0,5 2 0,-6 2 0,3-1 0,-2 2 0,5-3 0,-1 3 0,-2 2 0,-6 2 0,-3-2 0,4 1 0,5-4 0,1 1 0,5 3 0,-1 1 0,3 3 0,3-4 0,-2 1 0,2 0 0,2 3 0,1 0 0,3-3 0,1 0 0,6 1 0,7 1 0,-1-4 0,5 2 0,14-5 0,9-4 0,7-4 0,5-3 0,3-2 0,1-2 0,1 0 0,0-12 0,-1 1 0,0-1 0,-1-3 0,-1-2 0,1 2 0,-1 2 0,1-1 0,-1-2 0,0-3 0,6-2 0,5-9 0,11-6 0,-1-1 0,-2 0 0,1 3 0,-4 7 0,-4 2 0,1 2 0,-3 0 0,-3 0 0,-1-6 0,2-1 0,5-1 0,-2-5 0,-1 1 0,-2 1 0,2 2 0,-6 1 0,3-3 0,-2 1 0,5-4 0,-2 1 0,-5-4 0,-3 2 0,-1 2 0,-1 2 0,0-2 0,1 7 0,0-3 0,6 6 0,-4 1 0,-1 1 0,-1 1 0,-5-1 0,5 4 0,-4 0 0,-5 0 0,0 3 0,2 0 0,-4-3 0,2 5 0,3-3 0,2 4 0,1 14 0,-2 10 0,-5 7 0,0 1 0,-3 9 0,2-4 0,-3 1 0,-3 0 0,-2 7 0,2-1 0,-1 2 0,-1 4 0,-2-1 0,5 4 0,-2 4 0,-1-2 0,-2 3 0,0 1 0,-3 4 0,0 1 0,-1 1 0,0 7 0,0 0 0,0 1 0,-1-1 0,1 4 0,0 4 0,0-1 0,0 4 0,0-3 0,0 3 0,0-4 0,0 9 0,0-9-677,0 8 871,-11 2-291,1 2 97,-1 2 0,2-5 0,2 1 0,3 0 0,-3 0 0,0 2 0,2 0 0,-4 2 0,0 0 0,-3 0 0,1 1 0,3-1-1147,1 1 1281,-2-1-242,1 1 80,-4-1 28,2 1 0,-3-1 0,1 1 0,-3-1 0,-2-5 0,2-5 0,3-1 0,-2 2 0,3 1 0,3-2 0,3 2 0,2-4 0,1 2 0,2-3 0,-6-4 0,1 3 0,0-3-388,1 3 499,1-2-166,1-1 55,1-3 0,1-3 0,0-1 0,0 4 0,0-6 0,1 0 0,-1-2 0,0 1 0,0-1 0,0 1 0,0 0 0,0 0 0,0-4 0,0-1 626,0 0-805,0 2 1416,0-5-1357,11 2 648,-1 0-619,1 3 151,4-5-60,-3-4 0,-3 1 0,3 2 0,-2-3 0,-3-3 0,4 2 0,-2-2 0,3-3 0,-1-2 0,-3 3 0,-2-2 0,3 0 0,-1 2 0,9 0 0,-1-1 0,-3 3 0,-2-2 0,1-1 0,-2-3 0,-3-1 0,3-1 0,-1-2 0,8-1 0,-1 6 0,-2-1 0,-4 1 0,3-1 0,2 3 0,-2 0 0,-3-1 0,3-2 0,2-1 0,-1-2 0,-4 5 0,4-1 0,-4 0 0,-2-1 0,3-2 0,-2 5 0,3-2 0,-2 0 0,-1-1 0,2-1 0,-1-2 0,2-1 0,-1 0 0,-2 0 0,2 4 0,-1 1 0,2 0 0,-1-2 0,-3 0 0,-1-2 0,2 0 0,-2-1 0,0-1 0,-3 0 0,4 1 0,-1-1 0,5 0 0,-2 1 0,-2-1 0,-2 0 0,-1 1 0,-3-1 0,-1 1 0,4-1 0,0 6 0,0 5 0,5-5 0,-2-1 0,-1 3 0,-1-1 0,-3-1 0,-1-2 0,-1-1 0,0 4 0,-1 0 0,-1-1 0,1 4 0,-1-1 0,1-1 0,0 3 0,0-2 0,0-1 0,0 3 0,0-2 0,0-1 0,5 3 0,1-2 0,-1 4 0,-1-2 0,-1-2 0,5-2 0,-2 3 0,0-2 0,-1-1 0,-2-2 0,-1-2 0,-1-1 0,-1 5 0,0 4 0,0 0 0,0-1 0,5-2 0,0 2 0,0-1 0,5-1 0,-2-3 0,0-1 0,-2-2 0,-3 4 0,5 0 0,-2 0 0,0-2 0,-2 0 0,4-2 0,-1-1 0,-1 0 0,-1 0 0,-2-1 0,4 0 0,-1 0 0,0 0 0,3 1 0,0-1 0,3 1 0,-1-1 0,3-5 0,-2 0 0,3-5 0,-3 1 0,3-5 0,-3 3 0,-2 1 0,1-2 0,-1 3 0,-3 2 0,-1 2 0,-3 2 0,4 2 0,-1 0 0,4-3 0,0-1 0,-12-4 0,-3-16 0,-7-5 0,-6-8 0,2-6 0,-3 1 0,3-3 0,4-1 0,4-3 0,3 0 0,2-2 0,3 0 0,0-1 0,0 0 0,1 1 0,0-1 0,-1 0 0,1 1 0,-1-1 0,0 0 0,0 1 0,0 0 0,0-1 0,0 1 0,0-1 0,0 1 0,0-1 0,0 1 0,0-1 0,0-4 0,0-1 0,0-5 0,0-5 0,0 1 0,0 3 0,0 3 0,0 3 0,0 2 0,0 2 0,0 1 0,0-4 0,0-6 0,0-5 0,0 1 0,0 2 0,0 3 0,0 3 0,0 3 0,0 2 0,0 1 0,0 1 0,0 0 0,0 0 0,0 0 0,0 0 0,0 0 0,0 0 0,0 0 0,0-1 0,0 1 0,0-1 0,0-5 0,0 0 0,0 1 0,11 0 0,-1-4 0,1 1 0,-2 1 0,-2 1 0,-3 3 0,-2 0 0,-1 2 0,-1 0 0,0 1 0,-1 0 0,6 0 0,0-1 0,1 1 0,-2-5 0,4-7 0,0 1 0,-2 1 0,-1 1 0,-2 4 0,-1 1 0,-1 2 0,-1 1 0,0 1 0,0 0 0,0 0 0,5 0 0,0 0 0,1-1 0,-2 1 0,-1 0 0,5-1 0,-2 1 0,0-1 0,-2 1 0,-1-1 0,-1 1 0,4-1 0,0 1 0,0-1 0,-2 1 0,-1-1 0,-1 1 0,4 0 0,0-1 0,4 1 0,0-1 0,-2 1 0,-2-1 0,-2 1 0,4-1 0,-1 1 0,-2-1 0,0-4 0,3 4 0,-1 1 0,-1-5 0,-1 0 0,3-5 0,-1 1 0,0 0 0,3 3 0,-2 1 0,-1 2 0,-2 2 0,4 0 0,-1-5 0,-2 1 0,-1-1 0,-2 2 0,4 0 0,-1 2 0,-1 0 0,0 1 0,3 1 0,-1 0 0,-1-1 0,-1-4 0,-2-1 0,4 6 0,0-5 0,-2 2 0,0-1 0,3 1 0,-1 1 0,-1 1 0,-1 0 0,-2 0 0,4 1 0,0-1 0,-2 1 0,0 0 0,-3-1 0,0 1 0,4-6 0,0-5 0,-1 0 0,-1 0 0,-1 3 0,-1 3 0,-1 1 0,-1 2 0,0 1 0,0-5 0,0-5 0,-1 1 0,1 0 0,0 2 0,0 2 0,0-2 0,0 0 0,0 2 0,0 1 0,0 1 0,0 2 0,0 1 0,0 1 0,0-1 0,0 1 0,0 0 0,0 0 0,0 0 0,0-1 0,0 1 0,0-1 0,0-4 0,0-6 0,0-1 0,0 2 0,0 2 0,0 2 0,0 2 0,0 2 0,0-4 0,0 0 0,0 1 0,0 0 0,0 2 0,0 1 0,0 1 0,0 0 0,0 0 0,0-4 0,0-1 0,0 0 0,0 2 0,0 0 0,0 1 0,0-3 0,0-6 0,0 1 0,0 0 0,0 4 0,0 1 0,0 3 0,0 1 0,0 1 0,0-5 0,0 1 0,0-1 0,0 2 0,0 1 0,0-5 0,0-4 0,0 0 0,0 1 0,0 3 0,0-2 0,0 1 0,0 2 0,0 1 0,0-2 0,0 0 0,0 2 0,0-5 0,0 3 0,0 0 0,0 2 0,0 2 0,0-3 0,0 0 0,0 1 0,0 1 0,0 2 0,0-5 0,0 2 0,0 0 0,0 1 0,0 1 0,0-3 0,0 0 0,0 1 0,0 1 0,0-4 0,0 1 0,0 2 0,0 1 0,0-4 0,0 1 0,0 1 0,0-3 0,0 1 0,0 1 0,0 2 0,0 3 0,0-5 0,0 1 0,0 1 0,0 2 0,0 0 0,0-3 0,0 0 0,0 1 0,0-4 0,0 1 0,0 1 0,0 3 0,0 1 0,0-4 0,0 1 0,0 1 0,0 1 0,0-3 0,0 0 0,0 1 0,0 2 0,0 2 0,0 0 0,0-3 0,0 0 0,0 0 0,0 1 0,0-4 0,0 2 0,0 0 0,0 2 0,0 1 0,0 2 0,0-5 0,0 1 0,0 0 0,0-4 0,0 1 0,0 2 0,0 1 0,0 2 0,0 2 0,0 0 0,0-4 0,0-5 0,0 0 0,0 1 0,0 2 0,0 3 0,0 1 0,0 2 0,0-4 0,0 0 0,0 1 0,0 1 0,0 0 0,0 2 0,0 1 0,0 0 0,0 0 0,0 1 0,0 0 0,0 0 0,0 0 0,0-1 0,0 1 0,0-1 0,0 1 0,0-1 0,0 1 0,0-1 0,0 1 0,0 0 0,0-1 0,0 1 0,-10-1 0,-1 1 0,0 15 0,3 12 0,1 10 0,3 8 0,2 11 0,1 8 0,1 1 0,0 0 0,1-3 0,-1 3 0,0-3 0,1 4 0,-1 2 0,0-1 0,0 2 0,0 3 0,0 2 0,0 7 0,0 2 0,0 0 0,0 1 0,0-1 0,0 3 0,0 0 0,0 4 0,0-1 0,0-1 0,0 3 0,0-3 0,0 4 0,0-2 0,0 3 0,0 3 0,0-2-670,0 2 861,0-3-287,0 2 96,0 1 0,0-2 0,0 3 0,0 1 0,0-4 0,0 3 0,0 1 0,0-3 0,0 2 0,0 1 0,0-3 0,0 2 0,0-4 0,0 2 0,0-4 0,0 3 0,0-4 0,-5 4 0,-1 1 0,1-6 0,0 6 0,2-2 0,1 3 0,0-4 0,2 3 0,10-3 0,2-3 0,-1 2 0,-2-2 0,-3 2 0,-1-2 0,-3-1 0,-1-3 0,-1 2 0,0 0 0,-1-2 0,1-2 0,0 4 0,-1-1 0,1-1 0,0-1 0,0 3 0,0-1 0,0 0 0,0-3 0,0 4 0,0-1 0,0 0 0,0-3 0,0-1 0,0 4 0,0-1 0,0 0 0,0-2 0,0-1 0,0 4 0,0-1 0,0 0 0,0-2 0,0-1 0,0 4 0,0-6 0,0 4 0,0 0 0,0-1 0,0-1 0,0 4 0,0-1 0,0 0 0,0-1 0,0-2 0,0-1 0,0-2 0,0 6 0,0-1 0,0 6 0,0-7 0,0 4 0,0 3 0,0 0 0,0-2 0,-11-2 0,-5-3 0,0 4 0,2-2 0,3 0 0,4-2 0,-3-1 0,2-2 0,2 0-21,-3-1 27,1 0-9,1 0 3,-3-1 0,1 1 0,2-1 0,1-4 0,3-1 0,1 1 0,1 0 0,1 2 670,0-4-862,1 0 310,-1 1-124,1-4 9,-1 2-3,0 0 0,0-3 0,0 2 0,0-3 0,0 1 0,0 2 0,0-3 0,0 3 0,0-4 0,0 2 0,0-3 0,0-3 0,0 2 0,0 3 0,0-2 0,0-2 0,0 2 0,0-2 0,0-3 0,0-2 0,0 3 0,0-1 0,0-2 0,0-1 0,0-1 0,0-2 0,0-1 0,0-1 0,0 1 0,0-1 0,0 0 0,0 0 0,0 0 0,0 1 0,0-1 0,0 0 0,0 1 0,0-1 0,0 1 0,-5-16 0,-1-12 0,1-10 0,-5-8 0,2-6 0,0-2 0,2-2 0,-2-5 0,0-5 0,-4 0 0,2-4 0,2 3 0,1-3 0,-2 3 0,2-2 0,-5-2 0,2-3 0,2-7 0,2-2 0,2-2 0,2-5 0,1-4 0,1 1 0,0-4 0,1 3 0,-1-2-826,1-2 1062,-1-3-354,0-2 118,0-2 0,0-6 0,0-1 0,0 6 0,0-6-1147,0-3 1073,10-6 25,1 2-9,0-5 58,-3-2 0,-1-2 0,2-2 0,-1 3 0,-2 0 0,4-1 0,-1 0 0,-2-2 0,-2-2 0,3 0 0,0 0 0,-2-1-1147,4-5 348,-2-1 957,-1 1-319,-1 0 161,-3-3 0,-1-5 0,-1 1 0,-1-3 0,-1 1 0,1-1 0,0-3 0,-1-3 0,1-7-1147,0-2 328,0 5 592,0-1 175,0 2-4,0 4 56,0 1 0,0 0 0,0 3 0,0 4 0,0 4 0,0-2 0,0 3-1147,0 1 1252,0 2-205,0 7 68,0 1 32,0 7-285,0-1 366,0 4-121,0-1 40,0 2 0,0 9 0,0-3 0,0 2 0,0 6 948,0 2-1219,0 5 406,0 5-135,0 5 1147,0-2-353,0 8-950,0 1 316,0 2 987,-11 5-328,1 6 164,-1 5-353,2 4 454,2 3-1298,3 1 768,2 1-666,1 1 168,1-1-56,0 1 0,1 15 0,-1 10 0,0 17 0,11 8 0,0 10 0,0 8 0,-2 0 0,3 3 0,-2 7 0,8 3 0,-1 0 0,-3 7 0,-3 3 0,1 6 0,-3 3-1122,-1 3 1443,2 1-482,-2 1 161,4 5 0,-1 1 0,-3 5 0,-2 9 0,-2-1-1147,-2 9 595,-1 1 640,-1 1-214,0-1 126,-1 6 0,6-2 0,0 0 0,0 3 0,-1 4 0,-1-1-1147,-1 3 328,-1-3 298,0 3 553,-1-3-130,0 2-1049,0 2 535,-1-2 717,1 2-239,0-4 134,0 3 0,0-4 0,0-2 0,0 1 0,0-2 0,0-2 0,0-2 0,-10-2 0,-1-2 0,0 0 0,3-1 0,1-6 0,3 0-565,2-5 726,1 0-241,1-3 80,-5-4 0,0-2 0,0-4 0,0-6 667,-3-7-858,1-1 286,1 1-95,-5-3 0,3-4 0,0-7 1147,3-4-372,1-1 221,-3-7-20,1-4 7,0-5-381,2-3 484,1-3-1302,2-2 894,0 0-825,1-16 220,0-12-73,-5-10 0,-1-13 0,1-5 0,1-8 0,1-6 0,-5 1 0,2-3 0,0-1 0,2-8 0,1-1 0,1-7 0,1-5 0,-5 1 0,1-4 0,0-2-912,0-2 1173,2-7-391,1-2 130,1-6 0,1 1-1147,0-5 1086,-5-3 8,0-3-3,0 2 56,1-6 0,0-2-1147,3-1 626,-1-1 600,2-5-201,0-5 122,0 0-1147,0-3 328,1 1 913,-7-2-238,1-7 134,0 2 10,0 3 0,2 0 0,-5-1 0,2 4 0,0-2 0,2 3 0,1 4 0,1 3 0,1 4 0,1-4 0,-5 1 0,0 1 0,-1 2 0,2 0 0,1 7-1059,-4 1 1362,1 1-454,0 4 151,-4 4 0,1-1 0,2 4 0,2-3 0,1 2 0,2 2 287,1 3-369,1 8 123,-5 1-41,0 7 0,0-1 0,1 5 0,-5 4 1147,-3 2-1283,0 3 245,1-3-81,4 0-28,1 7 0,-2 6 0,1-4 1147,2 5-328,1 5 164,-4-2 0,0 4 0,2 4-1087,2 2 696,1 2-710,1 2 181,-4 7-63,0 0 0,1 1 0,1-1 0,1-2 0,1-1 0,-4 4 0,0 16 0,0 9 0,2 11 0,1 6 0,1 10 0,1 7 0,1 0 0,0 5 0,0 3 0,0 8 0,1 2 0,-1 0 0,0 1 0,0-2 0,0 5 0,0-1 0,0 5 0,0 3 0,0 5-667,0-3 858,0-3-286,0 1 95,0-3 0,0 2 0,11-3 0,-1-3 0,1-2 0,-2-2 0,-2-2 0,-3-2 0,-2 0 0,-1-1 0,-1-5 0,0 0 0,-1-5 0,1 1 0,0-4 0,-1-4 667,1-2-858,0-3 286,0-3-95,5-5 0,1-2 0,-1 1 0,0 0 0,-2 2 0,-1-15 0,-11-5 0,-1-9 0,-7-13 0,3-6 0,-4-10 0,4-6 0,3-6 0,-2-4 0,-2-2 0,2-1 0,2-6 0,-2 1 0,3-1 0,2-3 0,-2-5 0,1-3-959,2 1 1233,2-2-411,2-1 137,1 3 0,-4-1 0,1 3 0,0-1 0,1 4 0,1-3 0,1 3 0,1 3 0,-4-2 0,-1 2 0,1 2 0,0 2-315,2 2 405,1 1-135,1 2 45,1 5 0,0 1 0,0 0 0,0 4 0,1-1 0,-1-1 946,0 3-1216,0 4 733,0 3-557,0 4 141,0 2-47,0 2 0,0 1 0,0 0 0,0 0 0,0 0 0,0 0 0,0 16 0,0 11 0,11 10 0,-1 8 0,1 11 0,-2 3 0,-2 6 0,2 0 0,-1-2 0,4 3 0,-2 3 0,-2 2 0,-2-1 0,-2 6 0,-2 3 0,-1 1 0,4 0 0,0 6 0,0 0 0,-1 5 0,-1 4 0,-1-2-756,-1 3 972,4 3-324,1 2 108,-1 7 0,0 1 0,-2 2 0,-1 4-1147,-1-1 1168,-1 5-97,0 3 32,0-2 44,0 3 0,-1 2 0,1 2 0,0 2-1147,5 1 606,1 2 625,-1 0-208,-1 0 124,-1 0 0,-1 6 0,0-1 0,-2 6 0,0-1 0,0-2 0,0 4 0,-1-8 0,1 4 0,0-3 0,0 0 0,0 3 0,0-6 0,0 4 0,0-7 0,0 0 0,0-1 0,0-1 0,0 1 0,0 0 0,0 1 0,0-5 0,0-6 0,5 1 0,1 1 0,-1-3 0,0 3 0,-2-4 0,-1 2 0,0-2 0,-2-4 0,0 3 0,0-2 0,0-2-1147,-1-3 1290,1-2-254,0 5 84,0-2 27,0 0 0,5-2 0,0-6 0,1-1 0,-2-1 0,-1 0 0,5 6 0,-2-4 0,0 1 0,-1-5-110,-2-1 142,-1-4-48,-1 0 16,-1-3 0,0 3 0,0-4 0,0-2 0,-1 2 0,1-2 0,0-2 0,0-2 0,0-2 0,0-2 0,0-6 1147,0 0-1410,0-1 1556,0-4-767,0 0 543,0 2-866,0-3 739,0 2-1139,0-4 337,0-3-144,0-4 6,0-2-2,0-3 0,0-1 0,0-1 0,0 0 0,0 0 0,0-1 0,0 2 0,0-1 0,0 0 0,0 0 0,0-15 0,0-17 0,0-10 0,0-14 0,0-5 0,0-1 0,0-4 0,0-4 0,0 2 0,0 3 0,0-2 0,0-2 0,0 2 0,0-2 0,0-2 0,0-2 0,0-3 0,0-1 0,0 4 0,0 0 0,0-1 0,0 4 0,0 0 0,0 3 0,5-1 0,1 3 0,-1-2 0,-1 3 0,-1-3 0,-1-2 0,0 2 0,-2 3 0,0 3 0,0 4 0,0 2 0,5 1 0,0 1 0,6 7 0,-1 15 0,-2 12 0,4 9 0,-2 7 0,-2 3 0,-2 3 0,2 0 0,0 1 0,-2 3 0,-2 6 0,4-1 0,0-1 0,-2 2 0,-2-1 0,5 2 0,-2 3 0,-1-2 0,-1 3 0,-2 1 0,-2-2 0,0 1 0,-1 2 0,0 7 0,0-3 0,0 1 0,-1 1 0,6-1 0,1 1 0,-1 1 0,-1-1 0,-1 1 0,-1-5 0,0-1 0,-2 1 0,0 0 0,0 2 0,0-4 0,-1 0 0,1 1 0,0-4 0,0-4 0,0 2 0,0-4 0,0 2 0,0-2 0,0 3 0,0-2 0,-10-3 0,-1-2 0,0-3 0,3-1 0,-4-2 0,2-1 0,2 0 0,-2 0 0,1 0 0,12-5 0,8-6 0,8-4 0,4-6 0,3-2 0,2-2 0,0-2 0,-4-10 0,-2-1 0,0 0 0,1-3 0,1 3 0,0 2 0,2-2 0,-1 2 0,2 3 0,-1-4 0,1 2 0,-1 2 0,1 2 0,0-3 0,-1 1 0,1-5 0,-1 2 0,1 2 0,-1 2 0,1-3 0,-1 1 0,1 1 0,-1 3 0,0 1 0,-4-4 0,-1 1 0,0 0 0,1 2 0,1 1 0,1 2 0,2 0 0,0 1 0,0 0 0,1 0 0,-1 0 0,1 0 0,0 1 0,-1-1 0,1 0 0,-1 0 0,-15 0 0,-11 0 0,-6-6 0,-8 1 0,-5-1 0,-4 2 0,-3 0 0,-1 2 0,0 1 0,-1 11 0,1 1 0,-1 6 0,1-3 0,1-1 0,-1 1 0,0-3 0,1 2 0,-6 4 0,1-3 0,-6 3 0,0-3 0,-3 2 0,1 1 0,-2-2 0,-3 3 0,-3 1 0,3-4 0,-7 8 0,-2-3 0,-1 1 0,-1 2 0,-5 0 0,6 2 0,-5-5 0,0 1 0,2 0 0,0 1 0,2 1 0,1-3 0,1 0 0,0 0 0,0-3 0,5 1 0,1 1 0,0 2 0,4-3 0,4 1 0,-1-4 0,3 2 0,3-5 0,3-2 0,1-4 0,8 3 0,1-2 0,0-1 0,15-2 0,10-1 0,10-1 0,7-2 0,4 0 0,8 0 0,1-11 0,5 0 0,0-6 0,-3 3 0,4-4 0,2-1 0,3 2 0,-2-1 0,2 4 0,2 3 0,1 4 0,3-2 0,5 1 0,2-3 0,6 1 0,-1 2 0,4-3 0,-2 2 0,3-4 0,3 2 0,8 3 0,-3 1-1147,2 4 1462,0-5-475,0 2 158,-4 1 2,-1 1 0,1 1 0,-4 1 0,0 2 0,-3 0 0,1 0 0,-8 0 0,2 0-399,-8 0 513,-2 1-171,-2-1 57,-5 0 0,0 0 0,-4 0 0,-5 0 1140,-3 0-1466,-4 0 908,-1 0-702,-17 0 180,-12 0-60,-11 0 0,-8 0 0,-5 0 0,-3 0 0,-1 0 0,-5 0 0,5 10 0,-4 1 0,1 5 0,0-2 0,-3-2 0,1-3 0,-5-4 0,2 3 0,-3-1 0,1-1 0,-2-2 0,-3-2 0,-3-1 0,-2 0 0,-2-1 0,-2 0 0,0 0 0,-5-1 0,-1 1 0,0 5 0,1 1 0,2-1 0,-5 0 0,2-2 0,0-1 0,7-1 0,1 0 0,2-1 0,0 0 0,4-1 0,0 6 0,4 1 0,-1-1 0,3-1 0,3-1 0,4-1 0,18-1 0,13 0 0,11-1 0,10 0 0,5-1 0,8 1 0,7 0 0,0-11 0,5 0 0,-4-5 0,3 2 0,6 2 0,4 4 0,1 2 0,6 3 0,0 2 0,-1 1 0,4-5 0,4 0 0,-2 0 0,4 1 0,1 1-1053,4 1 1354,1-4-451,2 0 150,1 1 0,-5 1 0,1 1 0,-1-4 0,2 0 0,0 2 0,2 0 0,-5 2 0,0 2 0,-4 0 0,-5 1 0,-4 0 0,-3 0-300,-7 0 386,-3 0-129,-5 1 43,0-1 0,-4 0 0,-3 0 1039,-16 0-874,-29 0-254,-9 0 133,-6 0-44,-2 0 0,-8 0 0,-5 0 0,0 0 0,1 0 0,4 0 0,-3 0 0,3 0 0,1 0 0,3 0 0,-4 0 0,2 0 0,0 0 0,-8 0 0,1 0 0,1 0 0,-3 0 0,-2 0 0,-2 0 0,-3 0 0,3 0 0,-1 0 0,0 0 0,-2 0 0,-1 0 0,4 0 0,-1 0 0,0 0 0,-2 0 0,4 0 0,0 0 0,3 0 0,0 0 0,3 0 0,-3 0 0,4 0 0,3 0 0,2 0 0,3 0 0,2 0 0,6-6 0,17 1 0,12-6 0,4-4 0,6 1 0,5 2 0,-3-2 0,1-3 0,2 3 0,-4-3 0,0-1 0,2 2 0,-4-2 0,2 4 0,1-2 0,-3-2 0,2 3 0,1-2 0,2-2 0,2-2 0,2-2 0,0 3 0,7 0 0,-5-1 0,5-1 0,-6-2 0,5-1 0,-1-1 0,0 0 0,-6 0 0,-1 4 0,-1 1 0,-5 0 0,1 4 0,-4-1 0,1 4 0,3-1 0,-4-3 0,-3-1 0,-3-4 0,2-1 0,-2-1 0,-2-2 0,-1 0 0,-2 0 0,-2 1 0,5-1 0,-1 0 0,0 0 0,-1 1 0,-1-1 0,-1 1 0,-1-1 0,4 1 0,1-1 0,-1 1 0,0-1 0,-2 1 0,-1-6 0,-1 0 0,-1 1 0,0 0 0,5 1 0,0-4 0,0 1 0,-1-4 0,0 0 0,-3-3 0,1 2 0,-2-3 0,0-4 0,0-1 0,0-4 0,-1-1 0,1-1 0,0-1 0,0-1 0,0 1 0,0-1 0,0-4 0,0-1 0,0 1 0,0-5 0,0 1 0,0-3 0,0-5 0,0 3 0,0 2 0,0-2-660,0-2 849,0-3-284,5 3 95,1-8 0,-1 4 0,0-2 0,-2-1 0,-1 0 0,5-2 0,-1 0 0,-1-1 0,-1-6 0,-1 5 0,-1-5-1146,-1-4 1246,-1 0-199,5 1 66,1 2 33,-1-4 0,-1 3 0,5-5 0,-2 2 0,-1 3 0,-1-4 0,-2 2 0,5 2 0,-2 2 0,0 3 0,4 0 0,-2 2 0,-1 1 0,-2 0 0,-1 0 0,-2 0 0,-2 5 0,1 1 0,-2 4 0,1 0 0,0 3 0,5 4-658,0 3 846,0 3-282,-1 7 94,-1 1 0,-1 1 0,-1 4 603,0 5-775,-1-1 1404,0 3-1335,0 2 922,-1 2-992,1 19 275,0 17-102,0 13 0,0 13 0,5 10 0,1 7 0,5 5 0,4 2 0,-1 7 0,-2 5 0,2 5 0,3 4-1073,-3 3 1379,2 7-459,-2 6 153,-4 5 0,2 5 0,-2 3-1147,-2 7 650,2 1 569,-1 1-190,-3-2 118,5 4-1147,-3 5 328,0-2 963,2-2-302,-1 3 155,-2 3 3,-2-2 0,4 2 0,-2 3 0,-1 1 0,-1 4 0,-2 0 0,-1-3 0,-2 0 0,0 0-1147,0-4 328,0 1 699,0 6 37,-1 3 43,1-4 40,0-5 0,0 0 0,0-6 0,0-2 0,0 1 0,0-3-933,0-2 1200,0-1-400,0-8 133,0-1 0,0-2 0,0-4 0,0-4 0,0-5 246,0-3-317,0-8 107,0-2 1110,0-6-1357,0-4 341,0-5-113,0-8-17,0-3 1147,0-6-328,0 0 164,0-4 0,0-3 0,0-3-416,0-3 283,0-17-874,0-24 24,0-8 0,0-5 0,0-8 0,0-2 0,0 1 0,0-5 0,0 3 0,0-5 0,0-2 0,0-4 0,0-2 0,0-2 0,0-2 0,0 0 0,0-6 0,0 5 0,0-10 0,0 1 0,0-5 0,0-4 0,0-7-1147,0 1 1182,0-5-115,0-1 38,0 0 42,0 0 0,0-3 0,0 0 0,0-4 0,0-4 0,0-4 0,0-3 0,0-2 0,0-2-1147,0 0 622,0-1 605,0-4-202,5-1 122,1-10 0,-1 0-1147,-1-9 328,-1 3 813,5-1-109,-2-6 90,0 4 25,-2 0 0,5-5 0,-2-1 0,-1 1-1146,-1 0 326,-1 1 507,-3 1 285,0-5-40,-1 1 68,0 0 0,0-4 0,0 1 0,-1 7 0,1-4 0,0 8 0,0 0 0,0 1 0,0 0 0,0 4 0,0 0 0,0 5-997,0-2 1282,0 4-427,0 3 142,0 3 0,0 8 0,0 2 160,0 1-206,0 5 69,0 5-23,0-1 0,-11 2 0,1 4 0,-1 2 0,-3 2 0,2 6 0,2 2 1147,4 6-1162,2 4 89,1 5-29,3 8-45,0 2 1147,0 7-328,1 5 164,-1 4 0,0 4 0,1 2 0,-1 1-72,0 17-805,0 27-133,0 7 40,0 10-13,10 8 0,1 5 0,5 4 0,4 7 0,-3 6 0,-3 6 0,1 4 0,-3 3-1147,2 7 1101,-3 1-11,3 10 3,-2 0 54,-3 4 0,-3 7 0,3 2-1147,-2 6 328,-1 6 832,-1-1-134,-3 3 99,5-2 22,-1 1 0,0 8 0,-2 3-1146,-1-4 326,-1 0 479,-1 1 322,-1 5-53,0-4 72,0 5 0,0 0 0,-1 0 0,1 0 0,0-1 0,5-2 0,1-5 0,-1-1 0,-1 0 0,-1-4 0,-1 0 0,0-4 0,-2-3 0,0-3 0,0-4 0,0-1 0,-1-2 0,1-1-1147,0-5 876,0-5 278,0-1-93,5-4 86,1-3 0,-1 3 0,0-8 118,-2-2-152,-1-1 51,0-2-17,-2-4 0,0-6 0,0-5 0,0-4 0,-1-3 1147,1-2-724,0-5-474,0-7 1306,0 0-436,0-4 164,0-3 0,0-3 0,0-2-392,0-2-637,0-16 152,0-12-105,0-11-1,0-8 0,0-5 0,0-8 0,0-1 0,0-6 0,0-4 0,0-3 0,-11-4 0,1-1 0,-1-1 0,2-1 0,2-5 0,3 0 0,2-5 0,-4-4 0,0-10 0,1-3-1111,1-8 1428,1 0-476,1-5 159,1-8-1146,1 1 659,0-8 556,0-5-186,0-2 117,1-4 0,-1-4-1146,0-3 326,0-3 547,0-2 234,0-5-24,0-1 63,0-1 0,0-4 0,0 2 0,0 1 0,0 2 0,0 1 0,0 3 0,0 1 0,0 0 0,11 1 0,-1 0 0,1 0 0,-2 0 0,-2 0 0,-3 5 0,-2-5 0,-1 5 0,-1 0 0,0-1 0,5 4 0,0 4 0,0 0 0,-1 4 0,-1-3 0,-1 3 0,-1 1 0,0 4 0,-1 7 0,0 2-1147,0 6 926,-1 0 214,1 5-71,0 3 78,0 3-243,0 3 313,0 1-105,0 2 35,0 5 0,0 1 0,0 5 0,0 4 1147,0 5-1347,0 2 327,0 3-109,0 6-18,0 1 1147,0 1-328,0 3 164,0 5 0,0 3 0,0 5-747,0 1 148,0 2-422,0 1 85,0 0-47,0 17 0,0 10 0,0 16 0,0 13 0,0 5 0,0 13 0,0 0 0,5 7 0,1 2 0,-1 6 0,4 5 0,0 10-902,4-2 1160,-2 7-387,3 1 129,-2 6-1147,3 4 1154,-3 5-79,3 3 26,-3 3 46,3 1 0,-3 6-1147,-3 0 613,3 5 616,-3 0-205,-1 3 123,-3-2 0,3 3 0,5 2-1146,-2 4 326,4 12 746,-2 3-22,-3 5 62,3 0-1113,-3-2 427,-2-4 856,-3 3-286,-2 2 150,-1 4 0,3-2 0,1-3 0,-1 7 0,-1-3 0,4-3 0,-1 2 0,0-4 0,-3 3 0,-1-3 0,-1-3 0,-1-2 0,-1-4 0,0 0 0,0-3 0,0 0 0,-1-5 0,1-1-1147,0-5 1438,0-4-444,0 1 148,0-3 5,0-8 0,0-2 172,0-2-221,0-5 74,0-6-25,0 1 0,0-9 0,0-3 0,0-3 1146,0-1-1363,-11-5 349,1 0-116,-1 1-16,2-4 0,-3-5 0,3-3 0,1-3 1147,3-3-328,1-7-675,3-1 1079,0 0-360,1 1 120,0-4 0,1-5 0,-6-3-1032,0 1 588,-1-3-639,2-2 158,-4-1-58,0-2 0,2-1 0,1-2 0,2 1 0,1-1 0,1 0 0,1 0 0,0 0 0,0 1 0,-5-17 0,0-10 0,-1-12 0,2-12 0,1-6 0,1-3 0,0-5 0,-3-5 0,-1 1 0,1-7 0,1-3 0,-4-2 0,0-1 0,2-5 0,1-6 0,2 1 0,1-4 0,1-8-1117,1-3 1436,0-7-478,0-1 159,0-6 0,1-3 0,-1 2-1147,0-8 904,0-2 242,0-7-81,-5-6 82,0-1-1147,-1 2 328,2-9 713,1-2 19,1-3 49,0-1 38,2-2 0,0-4 0,0-2 0,0 2 0,1 0 0,-1-3 0,0 1-1147,0 1 328,0-3 580,0 1 190,0-9-9,11 1 58,0-3 0,-1-1 0,-1 2-1147,-2 5 506,-3-1 754,-2 3-252,-1 3 139,-1 4-1037,0 1 1334,5 8-446,-1 1 149,1 0 0,-1 5 0,-1 5 0,-1-2 91,-1 3-117,0 3 39,-1 2-13,0 8 0,0 1 813,-1 2-1045,1 4 348,0 4-116,0 0 0,0 3 0,0 2 0,0 3 1147,-11 2-743,0 1-449,1 7 149,1 0-104,2 6 0,3 4 1147,2 4-328,1-1-831,1 1 133,0 7-100,1 2 1126,-1 1-328,0 6 164,-4-1-225,-2 5 289,1 3-971,1 5 251,1 2-357,1 2 64,1 1-34,0 1 0,-4 1 0,-1-1 0,1 0 0,1 16 0,-5 10 0,2 17 0,1 8 0,1 10 0,2 8 0,1 5 0,1 3 0,1 8 0,0 1 0,0 5 0,0 0 0,1 3-787,-1 3 1012,0 8-338,0 3 113,0 1 0,0 6-1147,11 4 1263,0 6-219,5 8-1074,-2-3 358,-2 2 829,1-1-130,-2 1 98,-2-1 22,-3 6 0,2 0 0,-1 1 0,-1 8 0,-1 0 0,-3-1 0,5 2 0,-1 3 0,0-4 0,3 4 0,0 1 0,-2-4 0,-2 3 0,-1 1 0,-2-3 0,-2 2 0,1 6 0,-2-2 0,6 0 0,1 2 0,-1-5 0,-1 1 0,-1 0 0,-1 2 0,0 1 0,-2-4 0,0 1 0,0-5 0,0 1 0,-1-3 0,-9 2 0,-1-4 0,0 3 0,2-3 0,2 3 0,-2-7 0,1 1 0,1-1 0,3-8 0,1-1 0,1-2 0,2 0-1147,-1-4 918,2-5 224,-1 5-74,-5-7 79,0-4 0,0-4-532,1 3 684,1-6-228,-5-2 76,2 0 0,0-1 0,1-5 0,-3-5 0,0-5 780,2 2-1003,1-4 335,2-1-112,2-2 0,0-7 0,1-1 1147,-6-7-359,1 1 204,0-4-361,1-4 452,0 2-982,3-2 350,-1-1-514,2-3 117,0-2-54,0-1 0,-5-6 0,-5-7 0,-1-15 0,1-11 0,3-8 0,1-6 0,3-3 0,-4-6 0,1-7 0,1-4 0,1-4 0,-4-2 0,1-2 0,1-1 0,2 0 0,1 0 0,1-5 0,1 1 0,1-7 0,0 2 0,0-4 0,-5-3 0,0-3-1147,-1-3 1451,2-2-461,1-1 154,1-1 3,0-5 0,2 0 0,0-1 0,0 2 0,0-4 0,1-5 0,-1 2 0,0-4 0,0-3-1147,0-3 728,0 4 469,0-2-157,0-1 107,0 3 0,0-1 0,0 5 0,0-2 0,0-2 0,0-3 0,0 4 0,0-3 0,0 5 0,0 4 0,0 3 0,0 3 0,0-2-1147,11 6 1472,-1 1-488,1 1 162,-2 6 1,-2 5 0,-3 5 0,-2-1 0,-1 8 0,-1 2 0,0 2 0,-1 0 1014,1 5-1304,0 6 1582,-1-1-886,1 4 695,0 3-1151,0 19 165,0 18-91,0 12-24,5 10 0,1 9 0,-1 8 0,5 1 0,-2 2 0,5 8 0,3 3 0,4 0 0,-2 6 0,-4 5 0,1 0 0,-3 2 0,-3 3-921,-3 3 1184,-3 2-395,4 1 132,-2 7 0,0 0 0,-1 0 0,-1 5-1146,4-2 1118,-1-1-34,0 4 11,-2-3 51,-1-1 0,-1 3 0,4-7 0,0 4 0,-1-3 0,-1 0 0,-1-2 0,-1 0 0,-1-2 0,-1-5 0,0-1 0,0-1 0,0 2 0,-1-4 0,1 0-512,0 2 658,0-4-219,0-4 73,0 2 0,0-4 0,0-2 0,0 3 0,0-3 0,0-1 0,0-3 0,0-1 0,0-1 0,0-2 0,0 0 0,0 0 0,0-1 0,0-5 0,0 1 0,0-1 0,0 1 841,0-3-1082,0 0 1508,0-4-1216,0 2 575,0-4-735,0 2 190,0-3-81,0 3 0,0-3 0,0-3 0,0 3 0,0 3 0,0-2 0,0-2 0,0-3 0,0-2 0,0-3 0,0 3 0,0 0 0,0 0 0,0-2 0,0 0 0,0-2 0,0-1 0,0 0 0,0-1 0,0 0 0,-11-5 0,1 0 0,-1 0 0,2 1 0,-3-5 0,3 2 0,1 1 0,3 2 0,-4 1 0,2 2 0,-5 6 0,3 0 0,0 1 0,3-1 0,2-1 0,-3-6 0,0-2 0,-4-5 0,-4-6 0,2-14 0,1-10 0,3-12 0,4-6 0,2-8 0,2-5 0,0-4 0,2 2 0,-1 3 0,1 5 0,-1 0 0,1-3 0,-1 2 0,0-3 0,0-2 0,0 2 0,0-2 0,0-1 0,0-3 0,0 3 0,0-1 0,0-1 0,0-1 0,0-2 0,0-7 0,0-1 0,0 0 0,0 1 0,0 0 0,0 2 0,0 1 0,0-5 0,0 0 0,0-4 0,0-5 0,11 1 0,-1-3 0,1-2-826,-2-2 1062,3 2-354,-2-1 118,-2 0 0,-3-2 0,4-2 0,-2-1 0,-1-1 0,4 5 0,-2-5 0,-1-1 0,-2 0 0,-1-1 0,3 6 0,-1-6 0,0 1 0,-2-6 0,-1 5 0,4-5 0,-1-4 0,5 6 0,-1-4-1146,-2 1 1181,-2 7-115,4 3 38,-2-5 42,-2 6 0,-1-1 0,-2 0 0,4 1 0,-1 4 0,-1-1 0,5 0-640,-2-2 823,0 4-274,-3-1 91,-1-1 0,-2 4 0,4 4 0,-1-2 0,0 4 0,-1-3 0,-1 2 0,-1 3 0,-1 2 0,-1 3 0,0 1 0,0 1 0,0 7 0,-1 0 0,1 0 0,0-1 751,0 4-965,0-2 1468,0 5-1282,0-1 812,0 3-943,0-2 260,0-2-101,0 2 0,0 3 0,0-2 0,0 3 0,0 3 0,0-4 0,0-2 0,0 1 0,0 2 0,0-2 0,0 2 0,0-3 0,0 3 0,0-4 0,0 3 0,5 3 0,1-3 0,-1 2 0,-1 2 0,-1-3 0,-1 2 0,0-4 0,-2 2 0,0 2 0,0-3 0,0 2 0,-1 2 0,1 2 0,0 2 0,0-3 0,0 0 0,0 2 0,0 0 0,0 2 0,0 1 0,0 0 0,0-4 0,0 0 0,0-4 0,0 0 0,0 1 0,0 2 0,0-3 0,0-4 0,0 2 0,0-4 0,0-3 0,0 3 0,0-2 0,0 3 0,0 3 0,0 5 0,0 2 0,0 2 0,0 2 0,0 1 0,0 0 0,0 0 0,0 0 0,0 1 0,-10-1 0,-1-1 0,0 1 0,3-1 0,1 1 0,3-1 0,2 1 0,1-1 0,1 1 0,0-1 0,1 1 0,-1 0 0,0-1 0,1 1 0,-1-1 0,0 1 0,0-1 0,0 1 0,0-1 0,0 1 0,0-1 0,0 1 0,0-1 0,0 1 0,0 0 0,0-1 0,0 1 0,0-1 0,-5 6 0,-1 0 0,1 0 0,0-6 0,2-2 0,-5-1 0,2 0 0,0 1 0,2 1 0,1 0 0,1 1 0,1 0 0,1 1 0,0-1 0,0 1 0,-5 0 0,0-1 0,-1 1 0,2-1 0,-4 6 0,0 0 0,2 0 0,1-1 0,-4-1 0,-3 4 0,0-1 0,2 0 0,-3 3 0,2-1 0,3-1 0,-3 3 0,2-2 0,2-1 0,-4 3 0,-3 4 0,2-2 0,1-1 0,4-4 0,-4 3 0,3-2 0,-4 3 0,2-1 0,2-3 0,-3-1 0,-4 3 0,-3 3 0,2-1 0,-3 4 0,4-3 0,-1 3 0,-3 3 0,4-3 0,-3 2 0,-1 1 0,-7 3 0,-3-3 0,-1 1 0,0 1 0,1 1 0,0 3 0,1 0 0,0 1 0,2 1 0,-1 0 0,1 1 0,-1-1 0,1 0 0,-6 0 0,1-5 0,-6 0 0,0 0 0,2 0 0,-3 2 0,2 1 0,-4 1 0,-3 1 0,-3 0 0,-3 0 0,3 0 0,-1 0 0,-1 0 0,-1 0 0,-1 1 0,-7-1 0,0 0 0,-2 0 0,2 0 0,1 0 0,0 0 0,2 0 0,-5 0 0,1 10 0,5 1 0,-4-1 0,6-1 0,-4-3 0,0-2 0,-1-1 0,6-2 0,1-1 0,6-1 0,-1 1 0,5-1 0,3 1 0,-2 0 0,3 5 0,2 0 0,2 1 0,2-1 0,16-2 0,14-1 0,5 4 0,8 0 0,5 0 0,5-2 0,1-1 0,3-2 0,-1 0 0,6 0 0,6-1 0,-1-1 0,4 1 0,3 0 0,8 0 0,8-11 0,2 0 0,0 0 0,8 2-690,-1 3 887,8 2-295,2 1 98,7-3 0,1 1-1147,-1 0 920,9 1 222,0 1-75,2 2 80,-3-5 0,-3 0 0,1 1 0,-3 0 0,8 3 0,-2 0 0,-3 1 0,-8 0 0,-5 1 0,-2 1 0,-6-1 0,-6 0-165,-6 0 212,-2 0-71,-9 1 24,-7-1 0,-6 0 0,-5 0 635,6 0 685,-50 10-1141,-7 1-147,-11-1-6,-3 4-26,0-2 0,0-2 0,2 2 0,-3-3 0,-5 4 0,-4-2 0,-3-2 0,-3 2 0,-2-2 0,-1 4 0,-6-2 0,-6 3 0,1-3-668,-5-1 859,3-4-287,-3 3 96,-3-1 0,-2 4 0,-7-3 0,3 5 0,-1-2 0,-10-3 0,0 3-1146,-1-3 986,-3 4 135,-3-2-44,2-3 69,-3-2 0,-2-2 0,3-2 0,-1 4 0,-2 0 0,-7-1 0,-2 4 0,3-1-1147,-4-1 464,5-1 808,-5 2-269,6 0 144,5-2 0,6-1 0,5-2-1147,3 4 1217,4-1-160,6 0 53,6-2 46,6-1-12,10-1 5,8-1 1144,7-1-1255,-6-1 3091,56-10-2633,8 0 319,10 0-780,-2-3 206,5 2-94,6 3 0,3 2 0,5 3 0,3 2 0,1 1 0,6-4 0,7 0 0,0 0 0,4-5 0,3 2 0,-3 1-731,3 2 940,1 1-314,1 2 105,3 1 0,6 1 0,2 0 0,-1 0 0,1-4 0,3-1-1146,-1-1 1097,-1 2-8,-1 1 4,-3 1 53,0 1 0,-2 1 0,0 0 0,-6 0 0,-1 0 0,1 0 0,-10 0 0,1 11-317,-9 0 407,-3-1-135,-8-1 45,-5-3 0,-6 4 0,-4-2 0,-3-2 673,-6 4-865,-1-2 1435,-5 5-1169,-5 2 325,-4 5-442,-13-3 93,-8 2-50,-2 2 0,-3-4 0,3 2 0,-2-5 0,-6 2 0,-2-3 0,-2 7 0,-1-3 0,-4 2 0,0-3 0,1-3 0,-4 0 0,-4-2 0,-4 2 0,2-3 0,-2 4 0,-2 3 0,-7 2 0,-2 4 0,-1-4 0,0 1 0,-4 2 0,0-5 0,1 1 0,2-3 0,2 0 0,-5 3 0,-3-3 0,0 2 0,-4-4 0,2 3 0,3-4 0,-3 3 0,-2 2 0,7-2 0,8-4 0,3 3 0,8-4 0,5 4 0,4-3 0,19-3 0,14-1 0,17-4 0,9-1 0,5-1 0,2-1 0,0-1 0,-2 1 0,4-1 0,0 1 0,3 0 0,-1-11 0,3 0 0,4 0 0,3-3 0,7 2 0,3 2 0,1-2 0,0 3 0,-2 1 0,0 3 0,-2-4 0,0 2 0,-1 1 0,0-4 0,0 2 0,0 1 0,5 2 0,5 2 0,-4 1 0,3 1 0,-1 1 0,-2 0 0,-2 0 0,-1 1 0,-2-1 0,-6 0 0,0 1 0,4-1 0,-3 0 0,0 0 0,-4 0 0,-1 0 0,-3 0 0,-4 10 0,-4 1 0,-9 5 0,-6 4 0,-8 2 0,-4 3 0,-4 6 0,-3 7 0,-10 0 0,-2-1 0,1-2 0,2-3 0,-2 3 0,-4-1 0,-2 4 0,1-2 0,-1 4 0,3 3 0,-2 4 0,-1-3 0,-3 1 0,-1 2 0,2 2 0,0-4 0,-1 6 0,-1-3 0,4 0 0,-7 1 0,-1 6 0,5 2 0,-2 0 0,1 0 0,-1-1 0,-2-1 0,0-1 0,0-1 0,4 6 0,0-6 0,-6 0 0,5 4 0,-7 0 0,6 0 0,4-1 0,0 0 0,1-2 0,-3-5 0,4-1 0,4-6 0,4 1 0,-1-4 0,2-4 0,1 2 0,3-1 0,-4 2 0,2 4 0,0-2 0,1-2 0,2 2 0,2 2 0,0-2 0,1-2 0,0-4 0,0-2 0,11-3 0,5-2 0,1 0 0,3-1 0,2-6 0,-4 1 0,-4-1 0,1-3 0,2-5 0,2-4 0,-3 2 0,2-3 0,-4-11 0,-3-8 0,2-7 0,-3-5 0,-3-3 0,-2-6 0,-2-1 0,-1 0 0,-2-3 0,0 1 0,0-4 0,-1 2 0,1-3 0,-1-3 0,1 3 0,0-3 0,0-2 0,0 3 0,0-1 0,0 3 0,0-1 0,0-3 0,0 4 0,0 3 0,0 3 0,0-2 0,0-2 0,0 1 0,0 1 0,0 4 0,0 2 0,-11 7 0,1 18 0,-1 11 0,2 11 0,2 7 0,3 9 0,2 3 0,1 5 0,1 4 0,0 5 0,1 1 0,-1 3 0,0 0 0,1 6 0,-1 0 0,0 0 0,0 4 0,0-1 0,0 4 0,0-2 0,0 4 0,0 2 0,0 3-773,0 3 994,0 1-332,0 2 111,0 6 0,0 0-1146,0 1 1180,0 4-114,0-2 38,0-1 42,0 4 0,0 2 0,0 0 0,0 2 0,0-2 0,0 2 0,0-3 0,0 3 0,0-9 0,0-3 0,0-2 0,0-8 0,0 0 0,0-6 0,0-4 0,0-4-386,0-3 497,0-7-167,0-2 56,-5-5 0,-1-5 713,1-5-917,0-2 1453,2-18-1262,-5-13 512,2-16-576,0-9 138,2-10-61,-5-7 0,2-5 0,-4 1 0,1-7 0,1 0 0,-3-2 0,3-5 0,1 0 0,3-9 0,-4-5 0,2-3-1147,1-8 1438,1 0-444,2-1 148,1-4 5,2-3 0,0-5 0,0-2-1147,0-3 463,0-1 809,-5-2-269,0 1 144,0-6 0,1 0 0,1 0 0,1-4 0,1 1 0,0-3 0,1 1 0,0 2 0,0-8 0,1 2-1147,-1 3 328,0 2 690,0-2 49,0 8 38,0-3 42,0 3 0,0 0 0,0 7-1147,0-5 837,-5 7 329,-1 5-111,1 5 92,0-1-320,2 4 411,1 8-136,0 7 45,2 8 1147,0 5-1239,0 4 188,0 3-62,1 1-34,-1 6 1147,0 5-328,0 5 164,0 5 0,0 18 0,11 13-616,0 12 31,-1 14-433,5 4 90,2 15-55,-2-1 0,2 10 0,3 3 0,-4 5 0,2 1 0,1 4 0,3 4-895,-4-2 1151,-4 2-384,1 7 128,7 7 0,-3 3-1147,2 0 939,-3 9 197,0 3-65,2 5 76,1 1 0,2 7-1147,2 5 328,-5-5 824,1 9-124,5 3 97,-3-2 22,0 8 0,-4 2 0,-6 6-1147,-4 1 328,-4 0 410,-3-1 409,-2-3-82,0-1 82,-1-1 0,5 4 0,1-5 0,0 4 0,-1-6 0,-1 5 0,-1-6 0,-1 0 0,0 0 0,-1-6 0,0 1-1146,0-5 1219,-1 2-165,1 1 56,0-3 36,0-3 0,0-3 0,0-3 0,-11-3 0,0-1 0,1-2 0,1-5 0,2-5-74,3-1 95,-3-4-31,-5-3 10,1-2 0,1-9 0,3-6 0,2-7 1147,2-4-1093,2-5 1,1-6 0,0-7 1091,0-5-326,1-5 163,-1-3 0,-10 6 1780,5-47-2874,-5-7 248,2-5-137,-5-8 0,2-6 0,-4-7 0,3-8 0,3-4 0,2-6 0,-3 0 0,3-4 0,1-8 0,1-4-1147,3-2 1133,-5-1-52,1-5 17,-5 1 49,1-5 0,2-3 0,2-5 0,2-2 0,1-2 0,-3-2 0,0 0 0,1-1-1147,1 1 328,1-6 963,1 0-302,1 1 155,1-5 3,0 1 0,0 2 0,0-4 0,1 2 0,-1 2 0,0 2 0,0-4 0,0 2 0,0 1 0,0 2 0,0 1 0,0-4 0,0 1 0,0 1 0,0 1 0,0 1 0,0 7 0,0-5 0,0 6 0,0 5 0,0 5 0,11 0-1147,-1 8 1097,7-2-6,-3 6 2,3 7 54,-3 2-627,-3 4 806,-3 5-268,2 8 89,-3 2 0,0 8 0,-3 6 1147,4 4-1430,-1 19 1581,-7 14-1276,1 0 1,-1 0-1,1 0 0,-1 0 0,0 0 1,1 0-1,-1 0 0,0 0 1,1 0-1,-1 0 0,1 0 1,-1 0-1,0 0 0,1 0 0,-1 0 1,0 1-1,1-1 0,-1 0 1,0 0-1,1 0 0,-1 0 0,0 1 1,0-1-1,1 0 0,-1 0 1,0 1-1,1-1 0,-1 0 1,0 1-1,0-1 0,0 0 0,1 1 1,9 21 985,-2 15-579,-2 9 368,4 12-941,-3 8 259,5 11-115,-2 6-1147,3 12 1225,-1 2-171,-3 3 58,3 8-1112,3 2 328,-2 6 785,-2 6-73,-3-2 78,-3 9 29,-3-3 0,0 2-1146,-2 1 326,-1 1 595,1 1 173,-1 1-4,1 0 56,4 0 0,2 1 0,-1-6 0,-1 0 0,-1 0 0,-1-4 0,-11-5 0,-2 2 0,1-4 0,-5-3 0,3-2 0,3 3-1147,-3-2 782,2-1 399,-3-6-133,2-2 99,-3-6 0,-3 0-386,3-5 496,2-4-165,-2-3 55,4-2 0,-4-3 1009,-2-6-1298,2 0 433,-3-1-144,3-4 0,-2 1 0,4-4 0,-3-8 1147,3-4-490,-3-8-774,3-2 1404,-2-4-595,2 1 327,2-4-526,-1-3 625,2-2-1293,-4-8 789,2-17-739,-8-13 191,2-10-66,3-6 0,3-11 0,4-6 0,3-7 0,2-4 0,-4-2 0,-4-8 0,0 1 0,-5-7 0,3-3 0,1-4-655,-1-3 842,-4-3-280,3 0 93,2-6 0,-2-1-1147,3-5 1222,2-9-167,-3 0-1090,2-2 662,2-2 599,-3 5-200,1-6 121,2-1 0,2-1 0,2-5 0,-4 5 0,0 0 0,2 1 0,1 1 0,1 0 0,1 0 0,1 0 0,1-1 0,0 0 0,0 6 0,0 0 0,1 4 0,-6 6 0,-1-2 0,1 4 0,1 1-1147,1 3 1437,1 2-443,0 2 148,2 5 5,0 7 0,0 0 133,0 4-171,1 4 57,9 2-19,1 8 0,0 7 0,3 6 1147,-2 5-1418,-2 4 1566,-4 1-753,-1 2 523,2 5-1020,-1 16 537,0 11-687,3 15 175,-1 6-70,5 15 0,-3 6 0,-1 5 0,-2 12 0,2 2 0,-1 4 0,-2 3 0,4 8-1114,-2 7 1432,4 5-477,-1 6 159,3-3-1147,-2 8 513,3 1 745,-3 6-248,-3 1 137,-2 5 0,-3 3 0,-2-1-1147,-1 3 328,-2 2 733,1 2-7,-1 1 58,1 2 35,-1 1 0,1 1 0,0-1 0,0 1 0,0 0 0,0-6 0,0 0 0,-11 0 0,0 1 0,1-4 0,-4-5 0,2 2 0,2-10 0,4 3 0,-4-9 0,2 0 0,-3-8 0,1 0-1147,2-4 1327,-3-4-302,1-4 101,3-8 21,-4-2 50,2-6-65,-3-6 23,1-3 1138,-3-10-965,2-1-163,3-7 1202,3-5-401,2 1 164,-4-9-361,2-2 361,0-2-1169,-3-6 422,-4-5-261,0-16 37,-3-10-12,3-13 0,-8-5 0,3-3 0,2-6 0,5 1 0,-2-3 0,4-4 0,2-2 0,2-3 0,-3-2 0,1 5 0,1-1 0,2-5 0,-4-7 0,1-1 0,1-6 0,1-3 0,2-4-846,2 2 1088,0-6-363,1-2 121,-6 0 0,1-7 0,0 0 0,1 1-1147,0-4 1196,3-4-133,-1 1 44,2 3 40,0 2 0,0 3 0,0-2 0,1 1 0,-1 1 0,0 1 0,0 2 0,0 1 0,0 1 0,0 1 0,0 5 0,11 0 0,0 6 0,5-1 0,-2 3-738,3 4 949,-3 4-316,-3-4 105,2 8 0,-3 0 0,-2 8 0,-3 0 0,3 6 767,-1 4-986,-1 3 1475,-2 4-1303,-1 1 946,4 7-1092,-1 17 309,0 10-116,-2 11 0,4 11 0,0 4 0,-2 8 0,-2 4 0,5 10 0,-2 3 0,4 1 0,0 5 0,-3 5 0,-2 4 0,4 4-1003,-3 2 1290,0 1-431,-3 6 144,-1 1 0,-1-1 0,-2 5 0,1 4 0,-2-1-1147,1 3 951,0-3 182,-1-3-61,1 2 75,0-3 0,0-2 0,0 3 0,0-2 0,-11-1 0,0-9 0,-5-1-898,-3-1 1155,-3 0-385,2-5 128,0 0 0,4 2 0,-2-5 0,5 3 0,-2-5 0,-2-3 0,2 2 0,-2-2 0,4-3 0,-3-2 0,-1-3-108,2-5 139,3-3-46,-2 1 901,3 0-1139,3-4 1526,-2-4-1086,1 0 835,2-3-1235,-3-2 482,1-4-305,2-1 54,2-3-18,2 0 0,1-1 0,1-15 0,1-18 0,1-10 0,-1-8 0,11-9 0,0-8 0,0 1 0,4 1 0,-3-3 0,3-1 0,-3-3 0,3-2 0,2-7 0,3 4 0,3-6 0,2 0 0,-5 0 0,7 1 0,0 7 0,0-4 0,7 5 0,-1-5 0,0 0 0,4-1 0,-1 0 0,-7 1 0,-2 0 0,-3 0 0,6 0 0,-6 1 0,5 0 0,1 1 0,0 4 0,-1 6 0,-5 5 0,3 0 0,-5 2 0,1 8 0,-6 2 0,6 2 0,1 0 0,2 0 0,0 4 0,2-1 0,-1 6 0,-5 13 0,-1 10 0,-4 9 0,-6 5 0,-3 4 0,1 2 0,-2-1 0,-2 1 0,-1-1 0,3 0 0,0 5 0,4-1 0,4 5 0,-1 5 0,-2-2 0,-3 4 0,-4-3 0,3 1 0,-1 3 0,-1 3 0,-2-4 0,4-4 0,-1 1 0,-1 2 0,-2-2 0,-1 1 0,-1 3 0,-1 2 0,-1-3 0,0-3 0,0 0 0,0-3 0,-1 2 0,1-2 0,0 2 0,0-2 0,0 2 0,0-2 0,0-2 0,0-3 0,0-3 0,0 4 0,0 4 0,0-1 0,0-1 0,0-2 0,0-3 0,0-2 0,0-1 0,5-6 0,1-2 0,4-4 0,0-16 0,-2-10 0,-12-8 0,-2-6 0,-2-3 0,-5-1 0,1-1 0,2 0 0,3 1 0,-3 5 0,2 2 0,2-1 0,1 0 0,3-1 0,0-1 0,-4 3 0,-5 6 0,1 15 0,-5 11 0,2 8 0,2 5 0,-1 3 0,2 2 0,2 0 0,-3 6 0,2-2 0,-3 0 0,1-1 0,3-2 0,2 4 0,-4-6 0,3-2 0,0 0 0,-2-6 0,0-1 0,2 1 0,2 1 0,-3-4 0,-5-3 0,2-16 0,1-8 0,2-9 0,3-11 0,-3 2 0,1 0 0,2 0 0,1-5 0,1 0 0,1 1 0,2 1 0,0-4 0,0 2 0,0-5 0,0 1 0,1-4 0,-1 3 0,0-3 0,0 2 0,0-2 0,0-3 0,0-2 0,-5-4 0,-1 5 0,1-8 0,0 0 0,-3-1 0,0 5 0,2-1 0,1 7 0,1-1 0,3 4 0,0-1 0,1 3 0,-6 3 0,1 3 0,0 2 0,1 2 0,-5 6 0,10 24 0,-1-2 0,0 0 0,0 0 0,-1 0 0,1-1 0,0 1 0,0 0 0,0 0 0,0 0 0,0 0 0,0-1 0,0 1 0,-1 0 0,1 0 0,0 0 0,0 0 0,0 0 0,0 0 0,-1-1 0,1 1 0,0 0 0,0 0 0,0 0 0,0 0 0,-1 0 0,1 0 0,0 0 0,0 0 0,0 0 0,-1 0 0,1 0 0,0 0 0,0 0 0,0 0 0,-1 0 0,1 0 0,0 0 0,0 0 0,0 0 0,-1 0 0,1 0 0,0 1 0,0-1 0,0 0 0,0 0 0,-1 0 0,1 0 0,0 0 0,-6 12 0,1 10 0,2 5 0,1 9 0,1 5 0,1 0 0,0 4 0,0 2 0,0 3 0,1 0 0,-7 2 0,1 1 0,0 0 0,0 1 0,2 4 0,1 6 0,0 0 0,2 0 0,-5-4 0,0-1 0,-1-3 0,-3 3 0,0 0 0,2 0 0,1-2 0,-2 4 0,0-7 0,2 0 0,1-2 0,2-1 0,1 1 0,2-6 0,-6 1 0,1-5 0,0 0 0,0-3 0,2-3 0,1-4 0,1-2 0,1-2 0,0-1 0,0-1 0,-5-5 0,-5-17 0,-1-10 0,2-10 0,1-7 0,3-9 0,2-7 0,1-1 0,2-4 0,0-3 0,0-2 0,1-3 0,-1 0 0,1-6 0,-1-1 0,0 0 0,0 1 0,0-4 0,0 1 0,0-4 0,0-3 0,10 1 0,1-3-903,0-2 1161,-3-3-387,4-2 129,-2-1 0,-2 0 0,-3-2 0,-2 0 0,-1 0 0,-1 6 0,-1 0 0,5 5 0,0-6 0,0 4 0,4 3 0,0 0 0,3 3 0,-1 3 0,3 3 0,-1 8 0,-4 2 0,-2 7 0,-3-1 0,4 0 0,-2 2 0,-1 4 0,5 8 903,-11 31-910,1-2 0,0-1 0,0 1 0,0 0-1,1-1 1,-1 1 0,0 0 0,0 0 0,0-1 0,0 1-1,0 0 1,1-1 0,-1 1 0,0 0 0,0 0 0,1-1-1,-1 1 1,0 0 0,0 0 0,1 0 0,-1 0 0,0-1-1,0 1 1,1 0 0,-1 0 0,0 0 0,1 0 0,-1 0-1,0 0 1,1 0 0,-1 0 0,0-1 0,1 1 0,-1 0-1,1 1 1,6 8 136,3 11-129,-1 7 0,-2 9 0,-1 1 0,-3 4 0,-1 4 0,-1-2 0,-1-3 0,0 2 0,-1 1 0,1 3 0,-1-3 0,1 2 0,0 1 0,5 2 0,1 2 0,-1 2 0,5 0 0,-1-4 0,-2-1 0,4 1 0,-2 1 0,4-4 0,-2 0 0,-2 2 0,2-5 0,-1 3 0,3-5 0,-3 2 0,4-3 0,-2 2 0,-3 2 0,3-2 0,-2-3 0,-3 2 0,4-3 0,3-2 0,-2-3 0,-1 3 0,-4-2 0,4-1 0,-3-1 0,-2-2 0,-1-1 0,3-1 0,-1 0 0,-1-1 0,-1 0 0,3-5 0,-1 0 0,4 0 0,0-15 0,-3-10 0,-2-9 0,-1-7 0,-3-5 0,-1-3 0,-1 0 0,5-1 0,0-5 0,0 1 0,-1 0 0,-1 2 0,-1 1 0,-1 1 0,-1-4 0,0 1 0,0 0 0,0-4 0,-1 1 0,1 2 0,0 1 0,0 2 0,0 1 0,0-3 0,0-6 0,0 1 0,0 1 0,0 2 0,0 3 0,0 17 0,0 13 0,0 12 0,-11 8 0,1 6 0,-1 8 0,2 2 0,2 5 0,-2-1 0,1 3 0,2 3 0,2 2 0,1-2 0,1 1 0,-4 2 0,1 0 0,-1-3 0,2 1 0,1-4 0,1 1 0,1 1 0,1 3 0,0-4 0,0 2 0,0-3 0,1 0 0,-1-2 0,0 1 0,0-3 0,0 3 0,0-3 0,0-2 0,0-3 0,0-3 0,0-2 0,0-1 0,0 0 0,0-1 0,0-16 0,0-11 0,0-16 0,-5-3 0,-1-10 0,1-2 0,1 0 0,1-1 0,1 2 0,0-4 0,2 2 0,0-5 0,0 1 0,0-3 0,1 1 0,-1-2 0,0-3 0,0-3 0,0-2 0,0-2 0,11-1 0,0-1 0,-1-6 0,-1 0 0,-2 0 0,-3 1 0,-2-3 0,4 0 0,0 1 0,-1-3 0,-1 2 0,-2 0 0,0 3 0,4 2 0,0 1 0,-1 1 0,0 1 0,-2 1 0,-1 4 0,-1 7 0,4-1 0,1 4 0,-1 4 0,-1 2 0,-1 3 0,-1 18 0,-1 11 0,-1 12 0,0 7 0,0 12 0,0 7 0,-1 2 0,1 5 0,-10-3 0,-1 2 0,-6-3 0,3 1 0,2-2 0,4 1 0,2 3 0,3-3 0,2 2 0,1 3 0,1-4 0,-6 2 0,0 2 0,0-3 0,1-4 0,1-4 0,1 1 0,1-1 0,0-2 0,1-2 0,0-2 0,0-2 0,1 0 0,-1 0 0,0-1 0,0-16 0,0-11 0,0-10 0,0-9 0,0-9 0,0-9 0,0-2 0,0-4 0,11-3 0,5-3 0,0-1 0,-1-2 0,1-5 0,-3 4 0,2-5 0,2 2 0,-3-6 0,-2 1 0,1-4 0,-2 1 0,2 3 0,-2-3 0,3-3 0,-3 2 0,-1-3 0,6 3-726,-1-3 933,3-2-310,-2 3 103,1-2 0,-4 3 0,3-2 0,-3 4 0,-4-3 0,3 3 0,2-2 0,-1 2 0,-3 3 0,3 3 0,-3 2 0,3 3 0,-2 5 0,-2 2 0,-3 0 0,-2 4 0,3 5 0,-1 3 0,0 4 0,-2 3 726,-1 17-934,-2 12 312,0 11-104,-1 13 0,0 6 0,0 2 0,-11 0 0,0 5 0,0-2 0,-3-1 0,2-2 0,2 2 0,-2 0 0,3 3 0,1-2 0,-3-1 0,3 3 0,1-2 0,2 3 0,-4 3 0,2-1 0,1-3 0,1-3 0,-3-8 0,1 2 0,1-2 0,1 1 0,2-1 0,-4-5 0,1-16 0,0-12 0,2-10 0,1-6 0,-4-5 0,0-7 0,2 0 0,1-1 0,1 2 0,-4-3 0,0-4 0,1 1 0,2-3 0,1-3 0,1-3 0,1-2 0,1-1 0,0-2 0,0 0 0,0-6 0,1-5 0,-1 0 0,0-5 0,0 3 0,0-3 0,0-3 0,0-1 0,0-3-757,0 3 973,0-5-324,0 3 108,0-5 0,0 4 0,0-1 0,0 1 0,0-7 0,0 6 0,0-2 0,0 2 0,0-1 0,0 0 0,0-1 0,0 5 0,0 1 0,0 4 0,0 0 0,0 3 0,0 4 0,0-2 0,11 2 0,-1 7 0,1 3 0,-2 2-26,-2 5 33,-3 1-10,-2 3 3,-1 0 0,-1 3 0,0 3 756,-1 2-972,1 4 351,0 1-143,-1 1 12,1 0-4,0 1 0,0 1 0,0-1 0,0 0 0,0 0 0,0-1 0,0 1 0,-11-1 0,1-4 0,-1-1 0,2 0 0,2-5 0,3 2 0,2-4 0,-4-4 0,0 2 0,1-8 0,1-2 0,2-2 0,0-2 0,1 0 0,1 1 0,0-6 0,0 1 0,0 0 0,1-4 0,-1 2 0,0-5 0,0 7 0,0-3 0,0 3 0,0-4 0,0 1 0,0-4 0,0 3 0,0-5 0,0 4 0,0-4 0,11 3 0,-1 2 0,1-1 0,-2 1 0,-2 3 0,-3 2 0,-2 2 0,-1 1 0,4 2 0,0 5 0,0 1 0,-1 0 0,-1 4 0,-1 4 0,-1 0 0,-1 2 0,0 3 0,0 3 0,5 1 0,0 3 0,1 0 0,-2 1 0,-1 16 0,-1 10 0,0 12 0,-2 13 0,0 5 0,0 3 0,0 6 0,-1-2 0,1 5 0,0-3 0,0 3 0,0 2 0,0 3 0,0 3 0,0-4 0,0 0 0,0 2 0,0 1 0,0 1 0,0 7 0,0 0 0,0-4 0,0-1 0,0-1 0,0 0 0,0 0 0,-11 1 0,1-5 0,-1-1 0,2-4 0,2 1 0,-2 1 0,1-2 0,1-4 0,3-4 0,-4 2 0,1-1 0,1-3 0,1-1 0,2-2 0,2-1 0,-6-1 0,2 0 0,-6-6 0,-4-17 0,1-10 0,2-15 0,4-7 0,2-10 0,-2-5 0,1-6 0,1-3 0,2-6 0,2 3 0,-5-5 0,1 2 0,1 0 0,1-5 0,1-3 0,1-5 0,1-3 0,1-3 0,0-2-1147,0 5 1466,0-1-480,1 1 160,-1-2 1,0-1 0,0-1 0,0 5 0,0 0 0,0-1 0,0-1 0,10 9 0,1 5 0,0-2 0,3 4 0,-2 1 0,-3 2 0,-2 7 0,-3 0 0,-1 2 0,-3-2 0,0 5 0,0 4 0,-1 0 0,1 3 0,0 3 1147,-1 2-1466,1 3 480,0 1-160,0 1-1,0 22 0,0 17 0,0 16 0,0 7 0,0 8 0,0 0 0,-11 3 0,1 2 0,-6 1 0,-4 2 0,2 7 0,4 0 0,4 1 0,-1 4 0,2-1 0,-3 4 0,-3 3 0,2-1 0,-4 2 0,-2 8-1147,-2-3 1405,-2 1-402,-3-4 134,0 0 10,0 1 0,-1 1 0,5-3 0,1 1 0,0-5 0,-2 2 0,0 2 0,-1-8 0,3 1 0,1-3 0,-1-2-240,-1-2 308,3-2-102,0-1 34,-1-1 0,-2-6 0,-1 0 0,4-5 0,-1-10 0,-1-5 0,4-2 0,5-1 1147,-2-1-1417,3 1 670,-2-5-464,3-15 100,1-11-36,4-14 0,1-7 0,2-9 0,2-7 0,0 1 0,0-3 0,1-2 0,-1-1 0,1-3 0,-1 0 0,0-1 0,0-5 0,0-1 0,0 0 0,0 2 0,0 0 0,0-3 0,11 0 0,-1 2 0,1 0 0,-2 2 0,-2-4 0,2 1 0,-1 5 0,3-3 0,-1 1 0,-1 6 0,2 0 0,3 7 0,-1 4 0,3 0 0,-2 3 0,1 3 0,-2 2 0,-3 2 0,-4 1 0,-2 2 0,-2 0 0,4 5 0,0 0 0,-1 1 0,4 3 0,-1 16 0,-1 9 0,-2 9 0,-2 5 0,-1 10 0,-1 2 0,0 5 0,-2 0 0,-9 3 0,-2-2 0,1 3 0,-3 1 0,2-2 0,-3 2 0,-3 2 0,3 1 0,-2 3 0,3-4 0,4 6 0,-3 1 0,-2-4 0,3 6 0,-4-1 0,3 1 0,-3 0 0,-1 0 0,1-6 0,-1-1 0,-2 0 0,-2-4 0,3 0 0,-2-4 0,5 1 0,-2-2 0,5-4 0,-3-2 0,3 2 0,-2-6 0,2-2 0,-2-2 0,2-1 0,3 1 0,-2-5 0,1-16 0,3-11 0,2-9 0,1-6 0,3-5 0,0-6 0,1-2 0,11 1 0,0 1 0,1-4 0,2 2 0,-1 2 0,1-4 0,-1-3 0,1 1 0,-2-4 0,3-2 0,2-3 0,3-2 0,-2-1 0,1-1 0,1-2 0,2 6 0,-3-5 0,0 0 0,2-2 0,-5 6 0,2 0 0,2 1 0,1 4 0,2-1 0,1 5 0,-3 3 0,-6 4 0,1-2 0,-4 1 0,1 2 0,-2 2 0,3 6 0,-3 2 0,-2 0 0,7 5 0,-1 16 0,-2 9 0,-14 9 0,-3 6 0,-4 4 0,1 1 0,1 7 0,2-1 0,1 5 0,1-2 0,2-1 0,-6-2 0,1 2 0,0 4 0,0 4 0,2-2 0,1 2 0,-4-3 0,0 2 0,-4 2 0,0-3 0,1 2 0,-2 2 0,1 1 0,-3 3 0,-3-4 0,2-5 0,-3 1 0,3 1 0,-2-2 0,3 1 0,-2-2 0,3 2 0,-3-4 0,4-2 0,-4 2 0,-2-2 0,-3 3 0,3-2 0,-2-2 0,-2-3 0,-1-2 0,4-1 0,-2-7 0,0-7 0,-2-5 0,4-15 0,4-9 0,-1-7 0,4-10 0,3-3 0,3 0 0,2-5 0,2 2 0,0-4 0,2-3 0,-1 2 0,1-2 0,-1-2 0,1-2 0,-1-2 0,0-1 0,0-7 0,0 0 0,0-1 0,0 7 0,0-5 0,0 2 0,0 0 0,0 0 0,0 6 0,11 1 0,-1 0 0,6-1 0,-1-1 0,-3 0 0,-4 3 0,3 6 0,-3-1 0,-1 4 0,2 3 0,0 4 0,-2 1 0,3 8 0,-1 1 0,3 5 0,-1 16 0,3 10 0,-3 8 0,-1 6 0,-4 9 0,-2 11 0,-1 2 0,-3 3 0,6 2 0,-1 1 0,0 1 0,-1 6 0,-1 0 0,-1 5 0,-1 0 0,-1 3 0,0-2 0,0 3 0,0 2-846,-1 4 1088,1-4-363,0 3 121,0 0 0,0 2 0,0 2 0,0 1 0,0 0 0,0 7 0,0-5 0,0 5 0,0-1 0,0 0 0,0-1 0,0 4 0,0-1 0,0 5-1147,0-7 1081,-11-1 14,1 2-4,-1 0 56,-4-1 0,3-7 0,3-1 0,-3 0 0,2-6 0,-3-5-586,2-4 754,3-3-252,2-3 84,2-7 0,2-7 0,-4-4 0,0-6 768,1-3-987,1-17 1475,2-12-1176,-5-12 618,1-12-826,0-11 221,2-9-93,1 1 0,1-4 0,1-7 0,1-1 0,0-6 0,0-6 0,0 1 0,1-9-832,-1-2 1070,0-2-357,0-2 119,0-5 0,10 1 0,1-1-1147,5-3 1126,-2-4-43,3-4 14,3-3 50,1-2 0,3-2-1147,-4 4 328,6 5 806,1 6-100,0-2-1059,2-1 1077,-2 2 52,6-3-17,0 2 60,-1-2 0,5 2 0,-2 9 0,-1 2 0,3-2 0,-1 6 0,-2 5 0,-2 1-27,3 5 35,-1 10-12,-2 3 4,-1 3 0,-6 5 1147,-3 6-1434,0 0 1586,-5 3-474,1 3 158,0 7-280,-2 3 80,-5 17-907,-2 10 280,-5 16-165,-1 8 13,-3 8-4,0 8 0,0-1 0,-1 3 0,0 2 0,1 2 0,-1 1 0,1 7 0,0 0 0,0 1 0,0-1 0,0 4 0,0-2 0,0 0 0,0-2 0,0 3 0,0 0 0,0-2 0,0 4 0,0-2 0,0-1 0,0 3 0,0-1 0,0-2 0,0 4 0,0-2 0,-11-2 0,1-2 0,-1-2 0,2-1 0,2-1 0,3-7 0,2 1 0,1-1 0,1-5 0,-5-3 0,0-4 0,0-4 0,0-3 0,2-1 0,2-1 0,-1-21 0,2-12 0,0-10 0,0-13 0,0-3 0,1-8 0,-1-4 0,0-4 0,0-2 0,0-2 0,0-6 0,0 0 0,0-6 0,0 2 0,11-5 0,0-2-940,-1-4 1209,-1 3-404,3-6 135,3 3 0,-2-1 0,-2-1 0,2 4 0,-3 0 0,4-1 0,2-1 0,3 3 0,-1-1 0,0 4 0,-2-1 0,0 4 0,3 2 0,1 4 0,-2 8 0,-5 2 0,2 6 0,-4 0 0,-2 5 0,-4 3 0,-2 3 0,4 3 941,-1 1-1210,-1 1 403,-1 1-134,-12 16 0,-1 11 0,-1 11 0,1 8 0,-3 10 0,2 3 0,-3 6 0,-4 0 0,3 4 0,2-3 0,4 2 0,2-2 0,3 2 0,-3 2 0,1 3 0,-6 2 0,2 2 0,-4-5 0,1 7 0,3 1 0,2 0 0,-2 1 0,1-6 0,1-1 0,3 1 0,-4 0 0,1-5 0,1 2 0,1-5 0,2 2 0,2 1 0,0-3 0,-5-3 0,1-19 0,0-15 0,1-13 0,1-14 0,12-13 0,0-2 0,2-7 0,-3-3 0,-1-2 0,-3 2 0,4-5 0,-1 5 0,4-1 0,4-1 0,-1 5 0,-3-6 0,3 5 0,2-2 0,-2-1 0,2 0 0,-2 3 0,1 0 0,-2 4 0,2 0 0,2 2 0,-2-1 0,-3-2 0,1 2 0,-2 3 0,-3 4 0,3 2 0,-3-2 0,5 6 0,-3 2 0,-2 1 0,-2 0 0,3 6 0,-9 21 0,0-2 0,0 0 0,0 0 0,0-1 0,0 1 0,1 0 0,-1 0 0,0 0 0,0 0 0,0 0 0,0-1 0,0 1 0,1 0 0,-1 0 0,0 0 0,0 0 0,0 0 0,0 0 0,1 0 0,-1 0 0,0 0 0,0-1 0,0 1 0,1 0 0,-1 0 0,0 0 0,0 0 0,0 0 0,1 0 0,-1 0 0,0 0 0,0 1 0,0-1 0,0 0 0,1 0 0,-1 0 0,0 0 0,0 0 0,0 0 0,1 0 0,-1 0 0,0 0 0,0 0 0,0 1 0,0-1 0,0 0 0,1 0 0,5 13 0,-2 8 0,-1 7 0,4 7 0,-1 1 0,0 0 0,-2 3 0,-1-2 0,-1 3 0,-1-2 0,-1-2 0,0 2 0,0-1 0,0-3 0,-1 3 0,1-2 0,0 3 0,0-1 0,0-2 0,0 3 0,0-2 0,0 4 0,0-3 0,0-2 0,0-2 0,0-3 0,0-1 0,0-2 0,0-1 0,0 0 0,0 0 0,0 0 0,0-15 0,0-18 0,0-9 0,0-9 0,0-4 0,0-2 0,0 1 0,0 0 0,0-5 0,0 2 0,0 0 0,5 1 0,1-3 0,-1 1 0,-1-4 0,-1-4 0,5 2 0,-2 2 0,0 3 0,-1 3 0,-2 2 0,-1 3 0,-1 0 0,-1 17 0,0 11 0,0 11 0,0 7 0,-1 6 0,1 3 0,0 1 0,0 0 0,0-1 0,0 1 0,0-2 0,0 0 0,0 0 0,0-1 0,0 1 0,0-1 0,0 1 0,0-1 0,0 0 0,0 1 0,0-1 0,0 1 0,-11-6 0,1 0 0,-1 0 0,2 1 0,2 1 0,3 1 0,2 2 0,1 0 0,1 0 0,0-4 0,-5-6 0,-5-16 0,-6-5 0,-4-3 0,2-6 0,-3 2 0,0-4 0,3-3 0,-1 4 0,-1-4 0,-1 0 0,3-3 0,-2 4 0,0-2 0,-2 0 0,-1-2 0,-2-7 0,-1 4 0,0-1 0,5 1 0,0 0 0,0-1 0,-7 0 0,-17-10 0,-6-12 0,-1 0 0,-1-9 0,0 10 0,5 4-1147,5 7 1439,6 4-446,4 4 22,4 1 168,2 2-54,1 0 18,1 5 0,-11 0 0,-6-6 1147,-5 4-1445,1-1 453,4 5-150,-2 5-5,5-1 133,3 3-171,3-1 57,-2 1-19,2 3 0,1-3 0,1-3 0,-4 1 0,2 3 0,-5 2 0,2 3 0,-4 2 0,-3 2 0,-4 1 0,3 0 0,-7 1 0,-2-1 0,4 1 0,-5-1 0,-1 1 0,-1-1 0,1 0 0,-5 0 0,0 0 0,1 0 0,-4 0 0,1 0 0,2 0 0,2 0 0,-4 0 0,-4 0 0,-4 0 0,2 10 0,-3 1 0,-2 0-873,3-2 1122,4 3-373,-1 3 124,-2 3 0,2-2 0,-2-2 0,3 0 0,-7-2 0,2 2 0,-2 2 0,4 4 0,-2-3 0,-6 1 0,2-3 0,-1 2 0,0 1 0,-1-3 0,-1 2 0,-6 2 0,-1-3 0,0 2-1147,-4 6 1106,-4 3-17,0-3 5,-3-1 53,3 1 0,-2 0 0,2 0 0,4 7 0,-2 0 0,-3 1 0,-4-2 0,3 0 0,-3-1 0,-1-1 0,-2-1-1147,-2-1 546,-7 1 703,4-1-235,-5 0 133,0 0 0,6-4 0,1-2 0,1 1 0,-5 1 0,4 2 0,-5 0 0,0 1 0,5 1 0,0-5 0,7 1 0,0-1 0,-2-4 0,0 1 0,-3-4 0,4 1 0,-1-3 0,0-3 0,2 3 0,0-3 0,3-2 0,4-2 0,4 3 0,-2-1-1093,1-1 1406,-3-2-470,1-1 157,1-1 0,-2-1 0,1-1 0,3 0 0,-4 0 0,1-1 0,-3 1 0,3 0 0,-5 0 0,-7 0 0,-10 0-1117,4 0 1436,-7 0-478,-10 0 159,1 5 0,-4 0-1147,-7 0 928,3 0 211,0-12-70,-5-2 78,-1-6 0,-5-5 0,0-2 0,7 2 0,1 0 0,3 3 0,6 0 0,11 4-307,10 3 395,4 3-132,8 3-445,-1 3 629,9 0-210,9 2 70,2-1 1035,11 1-1330,6 0 442,14-11 1000,12-6-328,12-6 164,9-3 0,16-2 0,5-1 0,6 0 0,4 0-1046,3-5 198,1 1-121,2-1-14,-1-3 0,1 1 0,4-4 0,1 6 0,-1-2 0,5 2 0,3-4 0,5 2 0,3 1 0,3 2 0,1 2 0,1-4 0,11-4 0,1-4-939,5 0 1208,3 3-404,3 3 135,2 3 0,1 4 0,-5 1 0,6 1 0,0 1 0,6 0 0,6 0-1146,0 5 984,9 6 138,3 5-46,2-1 70,7 3-1147,6 2 402,0 2 888,3 2-296,4 1-994,7 1 327,2 0 831,2 0-131,0 1 98,-1-1 22,-2 0 0,6 1 0,3-1 0,12 10-1147,-2 6 328,3 6 849,1 3-155,-5 7 106,1 2 19,-5-1 0,-9 5 0,0-2 0,-7-1 0,-8 3-1018,-7-3 1309,-15-6-436,-9 3 145,-9-8 687,-9 0-883,-8-1 294,-12-5 1049,-5-5-741,-7 1 695,-1-4-177,-10 3 59,-3-3 0,-4 4 0,0-3 0,-17-3 0,-11-2-1057,-4 4 212,-8-3-125,-10-1-13,-4-1 0,-2-2 0,-11-2 0,-5 0 0,-4-1 0,-3 0 0,-6 0 0,5-1 0,-10 6 0,1 0 0,-5 1 0,-3-2-712,-8-1 915,-2-1-305,-8-1 102,1 0-1146,-5-1 852,-3-1 308,-9 1-103,-2 0 89,-8 0 0,0 0 0,-4 0 0,2 0-1147,-9 0 328,3 0 867,-3 0-179,-1 0 115,-2 0 16,-6 0 0,-1 0 0,0 0 0,-5 0-1147,-5 0 328,-3 0 349,6 0 487,-7 0-107,-3 0 90,4 0 0,-2-11 0,4 0 0,-2-5 0,0 2 0,-3-3 0,-2 3 0,9-2 0,4 3 0,0-2 0,2 3 0,3-3 0,1 3 0,13-8 0,27-2-873,28-4 1123,25-1 772,40 25-1046,0 0-1,1 0 1,0 0-1,0-1 1,0 0 0,0 1-1,0-1 1,-2-5 0,-5-20 1303,9 0-651,4 1 414,1 0-88,0-5 29,0 0 0,-2-11-387,-1-4-649,-1 1 161,-1-2-108,0 4 0,0 5 0,0 3 0,-1 5 0,1 2 0,11-4 0,10 2 0,1-5 0,8 0 0,2 2 0,5-4 0,5-3 0,4 1 0,9-2 0,8 2 0,1 3-933,10-2 1199,4-3-399,13 3 133,2-4-1147,10-1 492,4 1 772,2-1-1405,6 3 469,5-1 784,10-2-72,4 2-1068,7-2 356,1 10 525,5-3 261,-1 3-33,7 3 66,3 1-1147,-2-3 454,6 6 821,-5-5-274,1 1 146,0 1 0,0 0 0,-4 7 0,-5 1 0,-10 0 0,-5 5-731,-2 0 940,-7 3-313,-5-1 104,-5 3 0,-9-3 373,-7 4-480,-3 2 161,-9 3-54,-10 2 1147,-2-3-1108,-12 2 1167,-10-1-335,-5 2 112,-11 12 0,-11 7 0,-25-15-931,2 1 0,0 0 0,-1 0-1,1 0 1,-1 0 0,1 0-1,-1 0 1,1 0 0,-1 0 0,0 0-1,0 0 1,0 0 0,1 0 0,-1 0-1,0 1 1,0-1 0,0 0 0,-1 1-1,-7 18 932,-16 7-444,-12 1 13,-9 1-620,-6 1 152,-3 4-84,-6 0 0,-12-1 0,-5-1-1147,-4-2 1106,-6 3-17,-1 5 5,-6 0 53,-2-2 0,-10 4-1147,-2-3 492,-8-3 772,-5-1-257,-4-3 140,-10-2-1147,-2-1 328,-1-1 358,-5 1 476,1-1-104,1 0 89,-3-5 0,-3 5 0,-9-5 0,-4-4 0,4-1 0,-1-3-1147,-5-4 328,-1 7 257,-5-2 606,0-2-1295,2-3 698,1 2 641,7-2-214,2-2 126,12 3 0,6-2-862,14-1 1108,14-2 553,28 4-1062,26 3 1541,32 0-458,22-12-800,2 0 1,0 0-1,0 0 1,0 0-1,-1 1 1,1-1-1,0 0 0,0 0 1,0 0-1,0 1 1,0-1-1,-1 0 1,1 0-1,0 0 1,0 1-1,0-1 1,0 0-1,0 0 1,0 1-1,0-1 1,0 0-1,0 0 1,0 1-1,0-1 1,0 0-1,0 0 1,0 1-1,0-1 1,0 0-1,0 0 1,0 1-1,0-1 0,0 0 1,0 0-1,0 1 1,1-1-1,-1 0 1,0 0-1,0 0 1,0 1-1,0-1 1,1 0-1,-1 0 1,0 0-1,0 1 1,0-1-1,1 0 1,15 7 962,10-2 0,5-12 0,2-3 0,0-6 0,4-9 0,4 2 0,-2-2-1066,9-1 224,3 0-130,2 0-11,7-6 0,0 0 0,6 0 0,3-4-1147,4-4 1448,9 0-457,1-2 152,8-4 4,-2 3-1147,6 4 543,-3-2 706,8 4-235,-2-3 133,2 2 0,-4-2 0,7-3 0,-4 2 0,-4 3 0,1-2 0,6-3 0,-2-2 0,-4-3 0,6 8 0,-3-1 0,-5 4 0,2 4 0,-10 2 0,2 2 0,-8 2 0,-7 0 0,-7 1-698,-11 0 897,-4 6-299,-9-1 97,-5 6 4,-10-1 1029,-28 16-1039,1 0 0,0-1 0,1 1-1,-1 0 1,0-1 0,1 1 0,-1 0 0,0 0-1,1-1 1,-1 1 0,0-1 0,0 1 0,0 0-1,1-1 1,-1 1 0,0-1 0,0 1 0,0 0-1,0-1 1,0 1 0,0-1 0,1 1 0,-1-1-1,0 1 1,0 0 0,0-1 0,-1 1 0,1-1-1,0 1 1,0-1 0,0 0 0,-11 2 1303,-16 10-657,-12 2 60,-13 10-791,-11 4 210,-3 2-116,-5 1 0,-9 0-1147,-7-1 1371,-8-1-1505,-5 5 852,-4-6 477,-2 5-154,-6-1 106,-1-1 0,0 0 0,-3-1-1146,-5 4 326,2-1 833,-4-5-133,-1-1 98,1-2 22,-6 5 0,3-5 0,-6 6 0,-2 0-1147,-1 0 328,0-1 435,6-5 377,6-2-72,0 0 79,26 0 0,26 2 857,25 0-1102,35-20 368,22-10 1023,13-16-1135,9-8 1203,2-2-346,5-2-948,-1 1 220,4 2-128,-4 1-12,3 7 1147,3-5-328,2 7 164,2-1-878,2 0-18,7-1-49,0-1-38,6-1 0,-60 28 0,2-4 0,1 0 0,-1 0 0,0 1 0,0 0 0,12 1 0,-12-1 0,-1 1 0,1 0 0,-1 0 0,1 1 0,-1-1 0,8 5 0,20 16 0,-11 11 0,-22-31 0,1 2 0,-1-1 0,1 0 0,-1 0 0,1 0 0,-1 1 0,0-1 0,0 0 0,-1 6 0,0-8 0,0 2 0,0 0 0,0 0 0,0 0 0,0 0 0,-1 0 0,1-1 0,-1 1 0,-3 4 0,5-7 0,-2 1 0,1 1 0,-1-1 0,0 0 0,0 1 0,0-1 0,1 0 0,-1 0 0,0 0 0,0 0 0,0-1 0,-4 2 0,-26-1 0,-1-13 0,-6-2 0,-9-6 0,-4-3 0,-9 3 0,-5-1 0,-12 5-854,-9 4 1098,-7-1-366,14-2 122,18-3 0,20-3 0,17-3 0,13-1 0,8-1 0,5-1 0,2 1 0,1-2 0,-1 1 854,0 1-1098,-1-1 366,-1-5-122,0 0 0,-1 0 0,0-4 0,0 1 0,-1-4 0,1-4 0,0 2 0,0-3 0,0-1 0,0 2 0,0 3 0,0 0 0,0 2 0,0-2 0,0 3 0,0 2 0,0 2 0,0 4 0,0-5 0,0 2 0,0 0 0,0 1 0,0-3 0,0 0 0,0 2 0,0-5 0,0 2 0,0-4 0,0 2 0,0 2 0,0-3 0,0 2 0,0 1 0,11 4 0,-1 1 0,6 1 0,-1 2 0,2 1 0,2 0 0,-2 0 0,1 0 0,1 0 0,-2 0 0,1 5 0,1 5 0,3 6 0,-4 14 0,-4 10 0,0 7 0,-2 4 0,-4 4 0,-3 0 0,3 5 0,-1 5 0,-1 0 0,-2 4 0,-1-3 0,-1 3 0,-2 2 0,0 7 0,0 3 0,0-3 0,0 4 0,-1 0 0,1 6 0,0-6 0,0 4 0,0-1 0,0 4 0,0-1 0,0 4 0,0-2 0,0 3 0,0-2 0,0 3 0,0-3 0,0-2 0,0-3 0,0 2 0,0-2 0,0-6 0,0-3 0,0 0 0,0-1 0,0 0 0,0-4 0,0-6 0,0-4 0,-11-4 0,1-3 0,-1-2 0,2-16 0,-3-13 0,2-10 0,2-13 0,-2-11 0,1-3 0,2-5 0,-4 2 0,3-3 0,-5-1 0,3-8 0,1 3 0,-3-5 0,3-1 0,1-1 0,-2 2 0,1-5 0,-3 1 0,1 0 0,2 3 0,-2 0 0,1-3 0,-2 1 0,1 0 0,2-3 0,-2 0 0,1 2 0,3 2 0,2 2 0,1 1 0,3 1 0,0 6 0,1 1 0,0 5 0,1 0 0,-1-2 0,1 3 0,-1 3 0,0 4 0,0 18 0,0 15 0,0 11 0,0 15 0,0 5 0,0 9 0,0 0 0,0 5 0,0 2 0,0 3 0,0 2 0,0 1 0,0 1 0,0-5 0,0 5 0,0 1 0,0 0 0,0 0 0,0 1 0,0-1 0,0-6 0,0 0 0,0-1 0,0 2 0,0-5 0,0 2 0,0 0 0,0 2 0,0-4 0,0-4 0,0 2 0,0-5 0,0 3 0,0-3 0,0 4 0,0-4 0,0-1 0,0-4 0,0-17 0,0-19 0,0-17 0,0-15 0,0-4 0,0-6 0,0-4 0,0-2 0,0-1 0,0-6 0,0-6 0,0 1 0,0-5 0,0-3 0,0-3-695,0 4 894,0-2-298,0-1 99,0-1 0,0-2 0,0-6 0,0-2 0,0 1 0,0 0-1147,0-4 1199,0 6-137,0-4 45,0 1 40,0 2 0,11 5 0,5 8 0,0 0 0,-2 5 0,2 4-227,-3 3 292,2 8-98,-3 7 33,-3 7 0,3 4 645,-3 4-829,4 6 1423,3 8-1263,3 15 351,-2 11-355,-4 8 63,2 10-35,-3 9 0,-3 6 0,7 11 0,-2 2 0,-1 7 0,-4-1 0,2 10-724,-2-2 931,-2 7-310,-2 3 103,-2 0 0,-2 1 0,0-1 0,-1 9 0,-1-4-1147,1 4 1070,0-3 29,-1-1-10,-9 3 58,-1 3 0,-6 5 0,3-3 0,-3-2 0,3-5 0,-2 3 0,3-3 0,-2-2 0,3 3 0,-3-6 0,-2-2 0,2 3 0,3-6 0,-1 0 0,2-7 0,-2 1-754,2-5 969,-3-5-322,3-2 107,1-4 0,-1-7 0,1-1 0,-2-7 0,1-4 652,2-4-839,3-3 1427,3 2-1170,1 0 814,1-22-1066,1-12 301,0-18-119,1-7 0,-1-16 0,1-7 0,-1-5 0,0-7 0,0-6 0,0-5 0,0 2-751,0-7 966,0-2-323,0-2 108,0-5 0,0 0-1146,0-4 1142,0-5-65,0 2 22,0-3 47,0-2 0,0-2 0,0-3 0,0-5 0,0 3-1147,0-5 403,0 5 886,0 1-295,0 1 153,0 5 0,0 1 0,0-1 0,0 3 0,0 10-1147,0-1 1434,0 8-439,0 2 146,0 7 6,0-1 122,0 5-157,0 10 52,0 8-17,0 3 1147,0 6-1368,0 4 1502,0 4-501,0 3 219,0 22-895,0 13 578,0 10-813,0 13 216,0 9-85,0 12 0,0 11 0,0 8 0,0 10-1147,0 10 1399,0 1-394,0 6-1016,0 8 721,0 3 492,0 7-164,0 0 109,0 0 0,0 9-1147,0 3 328,0-2 629,0 8 127,0 0 13,0 2 50,0 5 0,0-5 0,0 4 0,0-1-1147,0-1 328,0 4 505,0 5 286,0 3-40,0 10 68,0 3 0,0 6-1147,0 7 328,0-2 664,0 4 83,0 7 26,0-2 46,0 6 0,0 1 0,0 5 0,0 1 0,0 3-1147,0 4 338,0 4 970,0 2-324,0 3 163,0 0 0,0 1 0,0 1 0,0-1 0,0 0 0,0 6 0,0 5-1146,0-6 899,0-1 247,0 4-82,0-3 82,0 0 0,0-1 0,0 4 0,0-2 0,0 0 0,0 3 0,0-1 0,0-1 0,0-2 0,0-1 0,0-3 0,0 0 0,0-7 0,0 0 0,0 0 0,0 1 0,0-4 0,0 6 0,0 1 0,0 8 0,0 5 0,0 1 0,0-7 0,0-2 0,0-3 0,0-6 0,0-7 0,0-10 0,0-4 0,0-4 0,0-5-573,0-11 736,0-5-244,0-14 81,0-1 745,0-11-958,0-8 319,0-8-106,0-6 1147,0-15-1037,0-7-71,0-7 1170,0-4-390,0-7-179,0-12-705,0-5 1326,0-3-442,0-8 164,0-5 0,0-5 0,0 7 1967,0-59-1972,0-13-1141,0-16 326,0-7-163,0-10 0,0-11 0,0-6-1146,0-8 1473,0-12-491,0-4-982,0-10 326,0-6 864,11-5-173,5-4 111,0-7 18,3-7-1146,3-6 326,2 1-163,1-2 822,1-3 90,-5-6 24,5-3 47,-4-10 0,1-1 0,-1-5 0,7 4 0,-5-3 0,1 5 0,0 3 0,0-2 0,5 9 0,-4-8 0,0 2 0,-6 6 0,0 13 0,-5 3 0,0 16-1146,-3 10 423,2 8 859,-2 11-286,-3 8 150,-3 12 67,-3 5-86,-1 7 29,-2 7-10,0 10 0,0 9 1147,-1 7-908,0 21 1810,1 33-1066,0 14 0,0 12 0,0 11 0,0 11-285,0 7-781,0 15-941,0 4 1098,0 11-165,0 10-1092,0 8 363,0 6 827,0 5-126,0 12 96,0 2-1124,0 10 328,0 10-49,0 7 999,5 12-278,1 4 147,-1 8-1147,-1 6 328,-1 4-164,-1 9 576,0 2 406,-2 6-80,0 0-1066,0 3 328,0-1 241,-1-3 626,1 2-154,0-2 106,-10-2 0,-2 2 0,-4-1 0,-3 3 0,-4-2 0,4-7 0,-2-3 0,5-7-1147,-1-1 1136,-2-6-56,-1 2 19,-3-4 48,-6-7 0,3-9-413,0-3 531,0-11-177,6-4 59,0-9 0,4-8 0,6-5 0,3-4 924,3-14-1188,-3-6 1543,2-7-747,0-8-613,1-8 203,2-6 1025,1-4-328,-5-8-609,0-7-153,1-6 1144,0-5-382,2-8 69,1-7 122,1-6-41,1-5 14,0 0 1966,1-49-2815,-1-14-55,0-8-37,0-13-42,0-4 0,0-13 0,0-6 0,0-9-1147,0-8 927,0-6 213,0-4-72,11-2-1068,-1-12 381,1-7 915,-2 1-1452,-2-4 483,2-2 676,-1-1 68,4-6 32,3-1 44,4-6 0,3 0 0,8 2 0,-4-9 0,-5 2-1147,0-3 328,0-2 359,0-8 474,2 4-103,1 5 89,-4-6 0,1 6 0,0-2 0,1 5 0,1 0 0,-4 3 0,1-1 0,1 3 0,1 2 0,1 9 0,-3 14 0,0 1-857,1 11 1102,-4 3-204,-5 8-88,-3 5 71,-4 10-24,-3 10 1147,-1 7-1079,4 6-18,0 9 7,6-5 2892,-9 75-1966,-1 19 0,-1 11 0,0 16-204,0 9-885,0 5 75,-11 13 79,-6 6-1219,1 10 512,-4 9 777,-2 11-259,-7 4-1006,4 9 328,-1 6 241,1 4 626,-6 3-1300,0 3 433,-5 6 94,0 0 815,1 11-1364,-4 5 455,-2 3 631,-4 8 125,-3 0 13,-3 1-1097,-1-2 508,-1-1 751,-1 3-250,11-1 138,11 0 0,11-2 0,9 3 0,6-6 0,5-1 0,2-1 0,1-7-509,0-5 655,0-5-219,0-4 73,-1 2 0,-1-7 0,0-6 0,0-12 0,0-1 0,0-9 453,0-8-583,0-6 195,0-5-65,0-9 0,0-8 1147,0-1-1092,0-10-1,0-9 1,0-8 1092,0-6-328,0-10 108,0-9 72,0 9 1942,0-73-1958,0-15 0,0-22 0,0-16-691,0-9-1126,0-14 1147,0-13-437,11-8-1023,-1-3 328,1-9 595,3-2 171,4-3-2,-3-5 55,-3-5 0,2-5-1147,-4-8 328,-1-4-95,2-6 1058,3-11-298,3-5-992,-1-8 326,2 4-163,3-5 0,-5-4 98,3 1 1021,-5-4-286,-3-2 150,1-3 0,3-3 0,-2-1 0,-3-2 0,3 0 0,-3 0-1147,3 0 978,3 5 147,-2 1-49,-3 9 71,-2 1 0,-4 9 0,3 2-581,-1 8 747,-2 6-249,-1 5 83,-1 9 544,-1 7-699,-2 8 232,0 5-77,0 14 0,0 7 0,0 7 1147,-1 9-818,1 1-352,0 12 116,0 9-93,0 15 0,0 13 1147,0-2 1638,-11 75-1802,1 20 0,-7 15 0,-2 6 0,1 18 0,-6 5 0,3 7-2290,-1 11 1798,-1 8-655,4 9-983,-6 5 328,0 9 464,3 3 340,0 6-60,-6 9-1071,0-1 326,-7 9 260,5 0 603,7 7-1293,6 4 431,7 6 727,5 2 1,3 3 55,2 7 36,1 0-1147,0 6 596,1 4 638,-1-1-213,-1 3 126,1-3 0,-1-3 0,0 1 0,0-3 0,0-2 0,0 3 0,0-8 0,0 4 0,0-2 0,0 0 0,0-13 0,0-1 0,0-11 0,0 1 0,0-4 0,0 0-741,0-7 953,0-12-222,0-6-18,0-4 42,0-14-14,0-5 0,0-7 1147,0-7-1096,0-12 4,0-7-1,0-8-54,0-13 1147,0-12-328,0-9 164,0-27 0,0-22 1,0-18-1,0-19 0,0-14 0,0-16 0,0-11-1105,11-10 274,-1-5-146,1-9-6,-2-2-1147,-2-5 328,-3-4 901,-2-10-222,-1-7-1019,4-3 340,0-4 290,0-5 563,5-2-133,-2-9-1048,-1 0 328,4-7 95,3 0 814,-1 2-217,-2-3 127,2-3 0,-2-4 0,2 2 0,4-1 0,-3-2 0,3-2 0,2-1 0,2-2 0,-2-1 0,5 0-1147,-3-1 328,1 1 792,0 5-1229,2 0 1356,-5 5-207,7 5 79,-5-1 28,6 3 0,0 2 0,2 3 0,-5 6-306,-6 13 393,4 2-130,-5 9 43,-3 3 0,6 7 744,-3 6-957,-3 4 319,1 10-106,2 7 1147,-2 6-328,-4 6-856,-3 14 164,-3 7 1038,-3 6-345,4 5 163,0 6 0,3 20 966,-9 26-1932,2 18 966,0 21 0,-1 17 0,-1 13-7,0 12-2285,-11 11 1575,-5 7-366,-6 10 68,-3 9-1114,-3 11 326,6 10-163,4 4 0,-4 5 181,-1 5 914,-2 7-250,-1 9 138,-6 0 0,-1 6-1146,1-2 326,-5 7-3,-4 4 941,2 6-259,1 3 141,-2-1-1146,3 4 326,-3-6 502,2 4 292,3-3-43,-3-1 69,7-1 0,8-2 0,8 0 0,6-2 0,4 0 0,4-5 0,2-1 0,0 1-1147,1-5 1185,-1-3-119,0-11-408,0-8 617,-1-8-192,0-7 579,0-9-662,0-7 220,0-8 1074,0-9-723,0-9-475,0-7 158,0-10-107,0-15 1147,0-2-327,0-4-182,0-24 444,0-24-148,0-22 49,0-19 0,0-17 0,0-19 0,0-11 0,0-10-1346,0-9 584,0-10-250,0-4 29,0-7-1146,0-5 326,0-4 103,0-8 805,0-8-214,0-1 126,0-10 0,0-3 0,0-3-1146,0-7 326,0 1-163,0-6 807,0-4 109,0-3 19,0-3 48,0-2 0,0-6 0,0-1 0,0-1 0,0-3-1147,0-5 328,0 1-164,0 3 959,0 2-86,0-2 83,0 3 27,0 1 0,0-3 0,0 1 0,0 2 0,0 1 0,0 8 0,0 2 0,0 0 0,0 6 0,0 9 0,0 5-1147,0 8 1322,0 3-295,11 5 98,-1 4 22,1 3 0,3 9 0,-2 7 224,-2 11-288,-4 11 96,-2 8 1115,-1 12-822,-3 10-347,0 8 1262,0 5-421,-1 9 164,1 7 0,0 6 0,-1-1 1966,1 54-1966,0 13-41,0 16-1094,0 6 310,0 15-158,0 7-912,0 5 1172,0 7-390,0 12 130,0 6-1147,-11 8 495,1 13 768,-6 5-1402,1 4 466,3 7-163,4 5 0,2 5 157,4 3 945,0 8-260,2 7 141,1 6-1147,-1 4 328,1-1 509,-1 0 281,1 8-38,-1 0 67,0 2 0,0 5 0,0-1 0,0 5 0,0 4-1147,0-2 527,0-3 727,0-3-242,0-3 135,0-2 0,0 2 0,0 0 0,0-1 0,0-6 0,0 4 0,0-7 0,0-5-927,0-5 1192,0-5-398,0-4 133,0-2 0,0-7 0,0-11 233,0-6-300,0-10 100,0-7-33,0-11 0,0-10 1147,0-8-1252,0-11 1352,0-10-396,0-6-466,0-6 769,0-9-257,0-7 86,0-6 0,0-20 0,0-25 0,0-13 0,0-19 0,0-14-502,0-11-501,0-14-838,0-9 1129,0-8-407,0-11-1011,0-2 328,0-7 919,0-6-246,0-3-1010,0-8 337,0-3 506,0-5 286,0-6-42,0-3 69,0-9-1146,0-3 326,0-10 122,0-1-367,0-4 123,0-3 970,0-1-153,0-1 106,0-7 19,0 0-1147,0-5 797,11 0 380,-1 2-127,1-4 97,-2 3 0,-2 2 0,-3 2 0,-2-3 0,-1 2 0,-1 0 0,0 8 0,-1 1 0,1 2 0,0 5 0,4-1-816,2 5 1049,-1 3-349,5 4 116,-2-2 0,0 6 0,-2 8 0,2 6 0,0 6 0,-2 10 0,4 3 712,-1 7-916,-2 5 306,4 5-102,-3 3 0,5 6 0,-2 8 1147,-2 5-1090,-3 10-3,-2 9 1,-2 7 1091,-1 10-326,-1 10 163,0 7 0,-1 5 0,1 19 0,0 24 0,-1 17 0,1 19 0,0 14 0,0 15-413,0 11-1762,0 15 1384,0 11-287,0 9-1086,0 11 362,0 9 679,0 13 63,0 10-1113,0 8 371,0 2-164,0 8 0,0 2 0,0 13 0,0 1 0,-11 9 0,1-1 854,-1 1 49,2 1 38,2 5 42,3 2 0,2 0 0,-4 4 0,0 5 0,1-1 0,1-3-1146,1-2 638,-4 3 582,1-8-193,0-2 119,2-3 0,1-5 0,-4 0-795,-5-6 1022,1-9-340,1-4-124,3-8 305,2-7-102,2-10 752,1-10-923,2-13 307,0-11-102,0-9 1147,1-7-846,-1-10 830,1-12-271,-1-7-1010,0-10 1454,0-12-485,0-12 164,0-9 0,0-28 0,11-15 0,0-19 0,5-13 0,-2-16 0,3-10 0,-3-10-889,-3-10-1150,2-9 1177,2-1-215,3-5 59,-2-9 35,3-2-1147,6-7 328,2-6 904,2-9-226,1-10-1017,4-2 338,5-6-163,0 1 0,3-7 0,4 2 1109,2-7-279,2-2 148,2-1 5,1-10 0,0 0-1147,6-5 418,0-2-280,4-3 647,1-2 352,3-1-67,-2 0 77,3-6 0,2-6 0,4 0 0,2 2-1146,1-4 1037,-3-2 70,0-4-24,6 9 63,-5-3 0,2-1 0,-6 13 0,1 3 0,1 2-732,-10 12 941,2 6-314,-4-2-23,3-2 164,-8 5-54,-1 8 18,-8 1 0,0 12 717,-2 5-922,-8 4 307,-5 7-102,-8 12 1147,-3 6-715,-2 9-485,-3 7 162,-5 6 1037,-4 9-326,-3 3-714,-3 6-20,0 11 1100,-2 9-367,0 4 164,1 5 0,-1 5 0,-10 3 0,0 3 0,-6 7 0,-3 6 0,-2 5-787,-3 5-135,-1 3-10,-1 2-51,0 1 0,5 11 0,-10 0 0,5 10 0,-6 4 0,0 3 0,-4 5 0,-4-4 0,-4 4 0,-4-1 0,-3 4 0,0 4 0,-7 4-798,0-2 1026,5 3-342,-9 6 114,-5 8 0,6 1-1147,-3 1 1041,-2 3 66,1 4-22,-2-2 62,-3 3 0,2-3 0,-2 2 0,-6-3 0,-3 2 0,4 2-1146,-1-2 552,0 2 694,0 2-232,0 2 132,-1-3 0,4 1 0,-5 2 0,5 0 0,-1-2 0,5-5 0,5-5 0,9-3-1147,9-8 1449,3-3-288,11-6-67,5-5 78,2-5 1122,8-2-1267,5-3 1371,16-6-590,14-6 375,9-16-968,5-5 606,12-14-804,6-5 213,3-4-83,3-6 0,6-1 0,6 1-973,4 1 1251,4 3-417,8 2 139,2-5 0,5-3 0,1-1 0,8-8-1146,4 1 447,3-2 828,1 3-275,12-11 146,5-3-1147,4 5 328,-1-5-35,6 5 981,-4 2-272,6 0 145,-5 5 0,0 1 0,5-1 0,1-2 0,-5 4 0,-1 4 0,-1 5 0,-5-3 0,1 4 0,-10 1 0,-10 2-1147,-3 8 441,-8 1-76,-5 0 895,-4 6 334,-9 3-612,-7 0 247,-7 4-82,-9 1 0,-9 4 1147,-8 1-328,-10 12 164,-9 7 0,-18-14-907,1 0-1,1 0 1,-1 0 0,0 0-1,1 0 1,-1-1 0,0 1-1,-1 0 1,1 0-1,0 0 1,0 0 0,-1 2-1,-11 27 908,-9 7 0,-5 6-200,-8 3-890,-6-6 242,-1 0-135,-3 2 0,-8 2 0,-3 3 0,-6-4 0,-1 2 0,0 1-1056,-3 2 1358,2 1-453,-9 6 151,-3 2 0,2 6-1147,-7-1 655,-6 4 563,-7-2-188,0-2 117,2 2 0,-8-2-1147,2-2 328,-2-2 896,-7 2-216,-2 4 126,3 5 13,-4-2 0,0 3 0,0 2 0,1 2 0,-5 2-1146,0-4 326,-4 0 574,-4 1 199,1 2-11,-3 0 58,-2 2 0,2-5 0,-1 1 0,4 0 0,3 1 0,4 1 0,8-3 0,3 0 0,6-5 0,11-9 0,10-4-694,14-4 892,17-6 758,16-6-1257,12 1 1598,9-4-692,6-3 439,3-2-92,11-8 31,6-6 0,11-7-67,2-4-1061,12-4 299,11-2-154,9-1 0,7-1 0,11 1-1147,3 0 1351,6 0-333,11 1 112,9 0-1130,9 0 501,12 0-387,9 0 75,7 0 475,7 0 504,3 0-1260,7 0 420,6 0 83,6 0 829,-1 0-1368,-3-11 455,7 0 868,2 1-178,2 1 113,1 2 17,1 3 0,1 2 0,-6 1 0,-6-4 0,5-1 0,-4 2 0,-4 0 0,-9-4 0,-4 0 0,-8 2-978,-6 1 1258,-11 2-420,-9 1 140,-8-4 370,-11 0-476,-10 1 1306,-12 1-1270,-11 1 160,-9 1 1094,-12 1-365,-9 1-156,-7 0 412,-11 11-138,-9 5 46,-17-15-918,1 0 1,1 0 0,-1 1-1,0-1 1,0 1-1,0-1 1,0 0-1,0 1 1,0-1-1,0 0 1,0 1-1,0-1 1,-1 0-1,0 3 1,-6 21 917,-13 2 0,-6 1-10,-9 0-1134,-2 0 323,-4-5-162,-4 4 0,-4-6 0,-1 7 0,3-6 0,-6 1 0,-1 1 0,-1-1 0,0 2 0,-4-5 0,-1 0 0,1-4 0,-4 0 0,-4 7 0,6-2 0,2 1 0,4-4 0,1 0 0,1-4 0,1 2 0,5-3 0,1 1 0,-1-2 0,-1-4 0,-2 4 0,5-3 0,-7-2 0,5 4 0,4-3 0,0-1 0,4 3 0,-3-1 0,5-2 0,1-1 0,4 2 0,8-1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0:51:03.723"/>
    </inkml:context>
    <inkml:brush xml:id="br0">
      <inkml:brushProperty name="width" value="0.1" units="cm"/>
      <inkml:brushProperty name="height" value="0.1" units="cm"/>
      <inkml:brushProperty name="color" value="#AE198D"/>
      <inkml:brushProperty name="inkEffects" value="galaxy"/>
      <inkml:brushProperty name="anchorX" value="-8620.27148"/>
      <inkml:brushProperty name="anchorY" value="-13844.56738"/>
      <inkml:brushProperty name="scaleFactor" value="0.5"/>
    </inkml:brush>
  </inkml:definitions>
  <inkml:trace contextRef="#ctx0" brushRef="#br0">0 534 24575,'0'0'0,"9"-14"0,19-10 0,10-2 0,14-9 0,16-6 0,13 0-2469,12-9 3174,8 3-1057,9 4-1537,4 3 2429,5 0-810,10 9 270,4 3 0,8 7 0,6 2-3179,5 5 4087,9 4-1362,8 5-2687,7 2 4038,4 2-1345,4 1 448,12 11-2123,7 12 2730,5 10-2833,4 9 2775,1 6-824,6 9 275,1 8-1381,4 1 1775,-2 15-591,0 8 197,-9 8 0,-8 6 0,9 3 0,0 1 0,-4 1 0,-6-5 0,-5 4 0,-12 0 0,-13 1 0,-15-6-373,-11 5 479,-13-6-159,-17-4 521,-13-1-602,-12 2 201,-19-4 1365,-10 1-1841,-13-2 3137,-5 1-3449,-2-8 1082,-4 3-361,-5-4 0,-8 0 0,-8 2 0,-8 0 0,-5-2 2512,-4 5-3230,-2 3 1077,-1-1-359,-11-2 0,-6-3 0,-5 3 0,-8-3 0,-2 0 0,-6 2 0,1-1 0,1-2 0,-7 4 0,-4-8 0,-3 0 0,-2-3 0,-6-1 0,-11-5 0,-6-1 0,-4 1 0,-2-4 0,-5-4 0,-6-4 0,0-9 0,-3 3 0,-3-6 1237,3-1-1590,4-5 530,-2-5-177,-2-5 0,-3-2 0,-2-9 0,4-6 0,-3-1 0,5-4 0,4-4 0,-1-3 1286,3-2-1654,2-12 552,-2-6-184,6-6 0,-2-9 0,0-7 0,2-7 0,1-4 0,0-3 0,2-6 0,0-7 0,1-6 0,0-4 13,-5-3-17,4-7 6,1-6-2,6 0 0,6-10 0,-1-3 0,5-8 0,3-1-1554,-3-1 1998,2 1-666,2-2 222,-4-5 0,7-4 0,2-8 0,6-4 0,2-1 0,0 1 0,4-1 0,4-3 0,9 0 0,4 1 0,7 2 0,7 2 0,4 0 0,4 2 0,2 1 0,2 5 0,11 6 0,10 5 0,12 4-83,2 4 107,12 7-36,4 6 12,9 7 0,6 4 0,5 8 0,4 7 0,3 7 0,6 5 0,7 2 0,5 2 0,4 7 0,8 0 0,2 5 0,7 10 0,4 4 0,4 2 0,-2 7 0,7 6 0,-3 4-1404,6 4 1805,0 3-602,2 12 201,-7 0 0,0 6 0,0 9 0,-11 8 0,-4 2 0,-5 6 0,-8 3-238,-13-1 306,-5 1 1251,-16-3-1706,-1 1 581,-12 2 1140,-3 3-1715,-7-4 572,-7 1-191,-4 7 0,-9 2 0,-2 1 0,-7 6 0,-5 0 0,-4 4 0,-3 5 0,-2 3 0,-2 3 0,0 2 0,0 1 0,-10 6 0,-11 1 0,-11-1 1550,-3 5-1993,-6-1 665,-5 3-222,-7-2 374,-4 4-481,0-2 161,-11 2-54,-4-2 0,-4 2-1143,-8-3 1470,-12-2-490,-1 2 163,-3-2 0,-8 3 0,-2-7-2104,0 2 2705,1-1-902,-5-2 301,1-7 0,1-6 0,2-7 0,-4 0 0,2-3 0,1-7 0,-4-3 0,7-2-813,2-5 1046,6-5-350,7-4 117,6-10 0,4-7 424,8-8-545,8-5 182,5-3 1653,6-3-2204,2 0 735,8 0-245,6-1 2913,6 1-3745,9-10 3810,9-6-3710,1 1 2617,6-4-2319,3-2 1251,3-1-988,2-7 256,2-7-85,0-5 0,1-11 0,-1-3 0,1-7 0,10-6 0,0-10-1041,11-3 1338,-2-8-445,8 0 148,1-4-1869,6-4 2403,1 2-801,9-2 267,5-1 0,2-2 0,2-2-2375,7 3 3054,4 1-1019,6 3 340,4 6 0,2-3 0,8 5 0,6 1 0,5 3 0,0 7 0,3 7 0,1 6 0,-3 6 0,1 3 0,2 7 0,-4 7 0,-4 0 0,-4 4 0,-4 9-1333,-2 3 1714,-7 7-571,4 6 190,-6 5 0,1 4-37,-5 2 47,-9 2-15,-5 0 1480,-8 0-1896,-8 0 3019,0 0-3280,-3 10 2652,-9 5-2436,-8 6 1786,-1 3-1631,-6 2 543,-5 1-254,-2 5 33,-3 0-11,-1 6 0,-2-2 0,1 4 0,-1 3 0,-10 2 0,-1 9 0,-4-3 0,-4 6 0,-3 5 0,-1 0 0,3 4 0,-5-1-859,-7 3 1104,-6 2-367,0 3 122,-4 2 0,2 2 0,-2 1-1672,-3 11 2150,-1 0-717,-3 1 239,-2-2 0,0 2 0,-1-1 0,0 2 0,0-7 0,5-2 0,0-3 0,0-7 0,0 0 0,-2-5 0,4-5 0,-5-4 0,3-8 0,0-3-607,-1-5 781,4-12-261,0-3 87,4-4 0,4-7 774,4-5-995,2 1 2016,3-4-2276,7 3 1400,5-13-1113,7-7 291,4-8-97,3-6 0,2-8 0,11-3 0,1-11 0,5-5 0,4-4 0,2-7 0,2-6 0,2-1-1209,-6-3 1555,6-2-519,0-4 173,1-6 0,0-2 0,5-6 0,0 0 0,5-4 0,-1-3-2004,-1 2 2576,2-2-858,3 3 286,4-2 0,-2-1 0,2 2 0,2-1 0,2 2 0,-4-1 0,1 3 0,1 4 0,1 2 0,-3 8 0,1 8 0,0 6-978,-2 5 1257,0 4-419,1 13 140,-2 6 0,1 6 0,-4 4 0,-3 6 1050,-3 7-1350,-4 5 2462,-7-2-2737,-6 14 1993,-7 12-1741,-5 13 484,-3 10-161,-13 8 0,-6 10 0,-1 2 0,-3 12 0,-1 5-1210,-8 9 1556,-6 2-519,-1 6 173,-5 4-2278,-3 4 2929,-3 8-976,-3 2 325,4 0 0,-6 6 0,0-2-2727,-1-1 3506,-6 3-1168,-6-1 389,1 3 0,1-3 0,-2 4 0,-3-2 0,-3 2 0,2-2 0,-2-2 0,9-4 0,-6 3 0,8-7 0,-2-7 0,2-1 0,2-12 0,-3-4-1765,7-5 2269,1-6-756,7-7 230,-5-6 28,6-3-9,-1-3 3,5-11 0,-2-2 1642,5-6-2111,2-3 3408,5-7-3712,17-19 3404,15-6-2641,0 0-1,0 0 1,0 0-1,-1 0 1,1 0-1,0 0 1,0 0-1,0 0 1,0 0-1,0 0 1,0 0-1,-1 0 1,1 0-1,0 0 1,0 0-1,0-1 1,0 1-1,0 0 1,0 0-1,0 0 1,0 0-1,0 0 1,0 0-1,-1 0 1,1-1-1,0 1 1,0 0-1,0 0 1,0 0-1,0 0 1,0 0-1,0-1 0,0 1 1,0 0-1,0 0 1,0 0-1,0 0 1,0 0-1,0-1 1,0 1-1,0 0 1,0 0-1,0 0 1,0 0-1,1 0 1,-1 0-1,0-1 1,0 1-1,0 0 1,0 0-1,0 0 1,0 0-1,0 0 1,0 0-1,0 0 1,1 0-1,-1-1 1,0 1-1,0 0 1,0 0-1,11-21 1564,9-13-1905,5-15 528,13-11-176,3-10-1014,4-5 1304,-1-5-435,6-7-1642,8-5 2298,7-6-767,6-10-2726,-1-2 3834,-3-1-1278,3-6 426,0 1 0,3 2 0,3-3 0,-4-4 0,1-4 0,1 3 0,-5-2 0,-3 3 0,1 4 0,2-2 0,2 3 0,-2-3 0,-3 8 0,-4 2 0,-4-2 0,-2 6 0,-2 6 0,-6 1-1487,-1 5 1912,-6 4-638,-4 4 213,-9 8 0,-3 7 0,-8 7 404,-6 10-519,-4 10 1612,-4 6-1908,-3 6 3658,0 3-4116,-12 8 3233,-5 0-2916,-6 6 1462,-8 5-1091,-7 3 271,-17 3-90,0 2 0,-13 1 0,1 11 0,-11 6-1147,-2 6 1475,-8 7-492,-11 8 164,-5 7-2298,-4-2 2955,-6-2-986,-1 7 329,0 2 0,-2 2 0,0 2-2754,-2 0 3541,-9 0-1181,2-1 394,-2 1 0,4 0 0,4 4 0,4 1 0,0 4 0,2 0 0,7-2 0,3-1 0,11-3 0,7-7-1764,10-1 2268,3-1-1138,12 0 743,4-9 1094,15-5-1562,8-4 539,5-8 2436,9-2-3363,22-20 831,-2 0 0,-1 1 0,1-1 0,0 1 0,0-1 1,-1 1-1,1-1 0,0 1 0,0-1 0,0 1 0,0-1 1,0 1-1,0-1 0,0 1 0,0-1 0,0 1 1,0-1-1,0 1 0,0-1 0,0 1 0,0-1 0,0 1 1,1-1-1,-1 0 0,0 1 0,0-1 0,1 1 0,-1-1 1,1 1-1,13 9-699,10-4 2567,10-3-2422,7-13 1381,7-6-1104,3-7 289,8-3-96,11-7 0,1-1-1099,15-5 1413,2 1-471,1 1 157,-1-2-1811,4-3 2328,-3 2-776,14-3 259,4-2 0,3-2-2345,1-3 3015,0 4-1005,-2-1 335,-1-1 0,0-1 0,-2 4 0,0 5 0,-5-1 0,-1 3 0,-10-2 0,0 3-1582,-4 2 2034,-7 3-678,-2 2 226,-12 2-63,-1 1 81,-4 6-27,-8 6 1476,-24 5-1886,-26 11 524,-2-1 1,1-1-1,0 1 1,-1 0-1,1 0 1,0 0-1,-1 0 1,1 0-1,0 0 1,-1 0-1,1 1 1,-1-1-1,1 0 1,0 0-1,-1 0 1,1 1-1,-1-1 1,1 0-1,0 1 1,-1-1-1,1 0 1,-1 1-1,1 0 1,-6 13-770,-7 12 2923,-13 11-2809,-10 7 825,-8 6-275,-6 3 267,-3 6-343,-2-3 114,-6 4-38,-1-1 0,-9 4 0,0 5 0,-3-1-2802,-2 2 3602,-2 3-1200,-1 3 400,-11 1 0,-7 2 0,0 1 0,2-4 0,-2 4 0,-2 1 0,4 1 0,2 0 0,4 0 0,4-1 0,-3 0 0,6 0 0,7 0 0,7-6 0,6 0 0,4 0 0,8-4 0,8-5 0,5-4-853,10-4 1096,4-2-364,7-6 121,5-2 0,4-6 771,4-4-991,12-4 3121,6-9-3699,7-2 2208,8-6-1699,2-5 433,7-5-144,4-3 0,3-3 0,4 0 0,1-11 0,6-12 0,7-10 0,-1-3 0,10-7-1489,4-9 1914,2-3-638,7-2 213,0-6-2063,5-5 2653,-1-4-885,3-3-2458,3-3 3539,4-6-1179,-4-2 393,2-5 0,-4 1 0,1 1 0,-4 3 0,8-4 0,2 3 0,2 1 0,3 1 0,-6 3 0,1-4 0,-1 0 0,-4 1 0,-4 2 0,-5 1 0,-4 6 0,-2 6-1679,-8 7 2159,-6 4-720,-5 4 236,-11 7 5,-2 7 1231,-8 5-1584,-10 5 528,-11 3 2507,-8 2-3450,-1 5 3241,-15 7-3071,-14 5 2358,-7 4-2178,-11 3 1146,-6 12-878,-7 2 223,-9 10-74,-1 5 0,-8 2 0,-3 6-1368,-5 0 1759,-3 5-586,-2-2 195,-6 3 0,0 9 0,-1 3-1853,-4-4 2382,1 2-793,-4 4 264,3-4 0,-4-5 0,-3 5 0,3-5 0,-3 6 0,4-4 0,-3 1 0,4 1 0,3 0 0,3-4 0,8-5 0,8 0 0,6-8-706,11-4 908,8-3-303,9-6 101,10-1 0,28-20 39,-3 2 0,1-1 1,-1 0-1,1 1 0,0-1 0,0 1 0,-1-1 0,1 0 0,0 1 0,0-1 0,-1 1 1,1-1-1,0 1 0,0-1 0,0 0 0,0 1 0,-1-1 0,1 1 0,0-1 0,0 1 1,0-1-1,0 1 0,0-1 0,0 1 0,1-1 0,-1 1 0,0-1 0,0 1 1,0-1-1,1 1 0,11 9-386,16-4 2419,11-13-2615,8-14 1630,6-11-1320,7-5 349,1-6-1075,6 2 1233,-2-9-411,9-3 137,-3-1 0,3 4 0,2 1-1793,1 0 2305,0-1-768,2-1 256,0 0 0,1-1 0,5-1 0,-5 0 0,-1 6 0,-5-1 0,-7 0 0,0 0-1088,2 3 1399,-3 0-466,-8 4 155,-4 4 0,-2-2 0,-7 3-293,-6 8 377,-4 2 700,-4 7-1020,-19 7 2100,-18 15-2363,-11 9 1960,-14 14-1807,-10 10 519,-12 8-173,-4 6-578,-8 3 743,0 2-248,-5 0 83,4 5-1496,-9 0 1923,3 0-640,-7 3 213,-2-1 0,-6 4-1974,-1-2 2538,-4 3-846,1-2 282,2-2 0,-3-4 0,2 4 0,-2-3 0,1-1 0,-2 4 0,2-2 0,7-7 0,-1 4 0,6-2 0,8 0 0,6-6 0,5-1-753,9-12 968,8 1-322,7-4 863,10-3-972,9-2 1684,18-28-1494,-2 0 0,1 1 0,0-1 0,0 0 0,-1 1 0,1-1 0,0 1 0,0-1 0,0 1 1,0-1-1,1 1 0,-1-1 0,0 0 0,1 2 0,0-1 180,-1-1 0,1 0-1,0 0 1,0 0 0,0 1 0,0-1-1,0 0 1,0 0 0,0 0-1,0-1 1,0 1 0,0 0 0,1 0-1,1 0 1,33 10-757,12-6 1827,7-13-1488,8-9 396,6-10-132,11-5-1271,13-7 1634,8 0-2713,22-9 2970,7-3-4195,23-13 4508,2-2-1400,22 0 467,6-9-3498,6 4 4498,8-4-4130,10-5 3882,5-2-3441,2-2 3350,2-4-991,-6 5 330,5 2 0,-1 1 0,0 1 0,-6 6 0,-5 0 0,-7 5 0,-4 4-908,-4 0 1167,-13 2-389,-6 2 130,-12 8 100,-9 7-128,-17 7 42,-11 5 1116,-20 4-1453,-15 8 3262,-19 6-3733,-31 6 5074,-36 10-4304,1-1 0,0 0 0,0 1 0,0-1 0,0 0 0,-1 0 0,1 0 0,0 0-1,0 0 1,0 1 0,0-1 0,0 0 0,0 0 0,0 0 0,0 0 0,0 0-1,0 0 1,0 1 0,0-1 0,1 0 0,-1 0 0,0 0 0,0 0 0,0 0-1,0 0 1,0 1 0,0-1 0,0 0 0,0 0 0,0 0 0,0 0 0,0 0 0,0 0-1,1 0 1,-1 0 0,0 0 0,0 1 0,0-1 0,0 0 0,0 0 0,0 0-1,1 0 1,-1 0 0,0 0 0,0 0 0,-23 15 4350,-29 12-5403,-16 15 1615,-22 8-84,-16 10-584,-24 9 195,-8 4-2275,-16 5 2841,-12 2-4511,-8 1 4898,-13 0-1527,-8 0 509,-3-6-3445,-10 5 4429,-9 0-1476,-13 6 492,-6-5 0,-10 5 0,-2-1 0,0-1 0,-3-1-2295,1 4 2951,3-1-984,-3 0 328,2-8 0,-3-6 0,2-2 0,7-5 0,3-3 0,8-5 0,6-1 0,16-3 0,15-5-889,14-1 1143,10-11-287,12-4 6,10-5 41,13-7-14,16-6 1099,19-6-1413,16 2 3349,20-4-3857,15 0 5250,24-1-1310,37-14-4173,15-13 4575,11-5-4375,14-9 1283,11-6-428,12-6-37,13-3 47,12-2-15,13-6-2908,9-1 3745,0 0-1248,5 2 416,12-4 0,-3 1-3282,6 1 4220,4 2-1407,5-3 469,3-5 0,3 1-3250,1-3 4179,1 2-1394,-4-3 465,-1 4 0,10-3 0,-3-3 0,5 3 0,-5 4 0,-7-3 0,4 4 0,-5 2 0,-11 7 0,-5 4-1263,-3 1 1624,-14 5-542,-6 5 181,-11 0 311,-8 8-400,-8-2 133,-9 2 1599,-15 6-2112,-6 6 704,-11 3 3189,-17 6-708,-49 21-3632,-20 8 3801,-13 11-3579,-12 3 1041,-7 6-288,-11 0-76,-9 3 26,-5 3-9,-1 3-2273,-7 3 2922,-2-5-974,-1 1 325,-1 1 0,-4 1 0,-1 1 0,-9 2 0,1 0-3004,-3 1 3862,2 0-1287,-1 0 429,-1 0 0,3-5 0,3 0 0,-1-1 0,4 2 0,2 1 0,-2-5 0,7 1 0,7-4-2029,7-4 2609,2-4-1440,9-4 1023,9-2-245,8-6 995,11-7-1174,16 0 3105,24-5-3619,15-10 831,1 0 1,0 0-1,0 1 0,0-1 1,0 0-1,0 0 1,0 0-1,0 0 0,-1 1 1,1-1-1,0 0 1,0 0-1,0 0 0,0 0 1,0 1-1,0-1 1,0 0-1,0 0 0,0 0 1,0 1-1,0-1 1,0 0-1,0 0 0,0 0 1,0 0-1,0 1 1,0-1-1,0 0 0,0 0 1,1 0-1,-1 0 1,0 1-1,0-1 1,0 0-1,0 0 0,0 0 1,0 0-1,0 0 1,1 1-1,-1-1 0,0 0 1,0 0-1,0 0 1,0 0-1,0 0 0,1 0 1,-1 0-1,0 0 1,0 1-1,26-7-751,13-8 3036,11-12-2910,11-5 854,8-7-374,5-6 115,10-4-39,6-3-1913,8-2 2476,-2-1-825,9 0 275,7 0-2789,1-5 3586,7 0-1196,-2-5 399,4-4 0,7-4 0,4 1-3146,-4 4 4045,6-1-1348,-4-2 449,4 2 0,0 4 0,-10-2 0,-1 3 0,0-3 0,-5 2 0,-3 8 0,-4 3-1502,-7 2 1931,-9 5-885,0 2 525,-11 3-103,-9 5 1058,-8 4-1317,-8 2 2915,-4 2-3329,-13 2 1060,-8 5 2457,-26 6-3613,-20 16 3394,-24 10-3217,-13 13 939,-18 7-313,-10 7 265,-11 6-340,-8 5-1266,-6 3 1735,-14 1-3290,-3 1 3668,-6 0-1158,-3 5 386,2 6 0,-7-1 0,-6 5-2845,-12-3 3658,5 3-3321,-10 2 3109,-2 3-902,-2 2 301,-1 2 0,5-4 0,0-6 0,1-4 0,4-5 0,-1-3 0,5-2 0,9-6 0,3-2 0,9-5-784,7-4 1008,10-4-336,9-3 829,-2 3-922,16-7 308,5-5-103,13-7 1863,14-6-2395,10-4 798,24-2 3123,34-4-770,11-15-3506,12-6 3171,7-10-2810,4 2 789,10-4-263,6-5 57,1-10-73,4 2-1480,2-3 1926,4 0-645,1-1 215,2 0 0,5-1 0,2 0 0,-1-5 0,-6-1 0,4 0 0,-1 2 0,-6-5 0,5 2 0,0-5 0,0 2 0,0 1 0,0 3 0,-6 2 0,-6 2 0,-6-4 0,1 0 0,-3 1 0,-2 1 0,3 1 0,-6 2 0,-3 0 0,-6-5 0,-6 1 0,-6 5 0,1 2-374,-2 0 481,-7 11-161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0:51:15.781"/>
    </inkml:context>
    <inkml:brush xml:id="br0">
      <inkml:brushProperty name="width" value="0.1" units="cm"/>
      <inkml:brushProperty name="height" value="0.1" units="cm"/>
      <inkml:brushProperty name="color" value="#CC912C"/>
      <inkml:brushProperty name="inkEffects" value="gold"/>
      <inkml:brushProperty name="anchorX" value="-14934.8418"/>
      <inkml:brushProperty name="anchorY" value="-15487.35645"/>
      <inkml:brushProperty name="scaleFactor" value="0.5"/>
    </inkml:brush>
  </inkml:definitions>
  <inkml:trace contextRef="#ctx0" brushRef="#br0">0 345 24575,'0'0'0,"9"0"0,9 0 0,3 0 0,10 0 0,1 0 0,2 0 0,4 0 0,-2 0 0,-1 0 0,3 0 0,-1 0 0,2 0 0,4 0 0,-3 0 0,4 0 0,1-11 0,-2-5 0,1 0 0,2-4 0,8 4 0,1 4 0,2 3 0,0-2 0,4 3 0,0-4 0,-2 3 0,5-5 0,-2 3 0,9-3 0,-2 2-750,4 3 965,6 2-322,3-2 107,1 1 0,0 2 0,5 1 0,-1 2 0,0-3-1427,3 0 1834,-2-5-611,-1 1 204,-2 2 0,3 2 0,-1 1 0,-1-2 0,-2 0 0,-2 2 0,4 1 0,0 1 0,-1-4 0,-7 1 0,-1 0 0,4 2 0,-5 1 0,0 2 0,-5 0 0,1 0-697,-6 1 896,3 1-298,-5-1 99,-2 0 0,-3 0 0,-3 1 0,-1-1 0,-7 0 0,-1 0 0,-5 0 0,-5 0 681,-4 0-876,-3 0 1718,-8 0-1930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7T20:50:56.5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16 1,'-1'-1,"1"1,-1 0,1 0,-1 0,1 0,-1 0,1 0,-1 0,0 0,1 1,-1-1,1 0,-1 0,1 0,-1 1,1-1,-1 0,1 0,-1 1,1-1,0 0,-1 1,1-1,-1 1,1-1,0 0,-1 1,1-1,0 1,-1-1,1 1,0-1,0 2,5 18,22 16,9-1,2-1,1-1,1-3,2-1,1-2,49 23,48 21,-67-33,151 58,93 15,-213-74,515 171,-488-169,87 30,46 23,-207-72,65 14,-82-23,-22-7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7T20:50:56.02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7T20:50:55.03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0:51:00.942"/>
    </inkml:context>
    <inkml:brush xml:id="br0">
      <inkml:brushProperty name="width" value="0.1" units="cm"/>
      <inkml:brushProperty name="height" value="0.1" units="cm"/>
      <inkml:brushProperty name="color" value="#AE198D"/>
      <inkml:brushProperty name="inkEffects" value="galaxy"/>
      <inkml:brushProperty name="anchorX" value="-5842.29248"/>
      <inkml:brushProperty name="anchorY" value="-9111.42773"/>
      <inkml:brushProperty name="scaleFactor" value="0.5"/>
    </inkml:brush>
  </inkml:definitions>
  <inkml:trace contextRef="#ctx0" brushRef="#br0">0 1 24575,'0'0'0,"4"0"0,8 0 0,-1 10 0,4 1 0,-2 5 0,3-2 0,-3 4 0,-3 1 0,3 3 0,-4 1 0,-1 2 0,2 1 0,-1 1 0,3-6 0,-1 6 0,-3 0 0,-2 1 0,-2 0 0,4-1 0,-2 1 0,0 4 0,-2 1 0,-1 4 0,-2-1 0,0-1 0,-1 4 0,0 2 0,0-1 0,0 3 0,-1 2 0,1 3 0,5 1 0,1 3 0,-1 0 0,-1 2 0,-1-1 0,-1 0 0,0 0 0,-2 1 0,0-1 0,0 5 0,0 6 0,-1 0 0,1-1 0,0 2 0,0 4 0,0 3-915,0-2 1177,0-3-393,0-4 131,0 1 0,0-13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0:51:00.661"/>
    </inkml:context>
    <inkml:brush xml:id="br0">
      <inkml:brushProperty name="width" value="0.1" units="cm"/>
      <inkml:brushProperty name="height" value="0.1" units="cm"/>
      <inkml:brushProperty name="color" value="#AE198D"/>
      <inkml:brushProperty name="inkEffects" value="galaxy"/>
      <inkml:brushProperty name="anchorX" value="-4572.29248"/>
      <inkml:brushProperty name="anchorY" value="-7841.42822"/>
      <inkml:brushProperty name="scaleFactor" value="0.5"/>
    </inkml:brush>
  </inkml:definitions>
  <inkml:trace contextRef="#ctx0" brushRef="#br0">0 1 24575,'0'0'0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0:52:44.470"/>
    </inkml:context>
    <inkml:brush xml:id="br0">
      <inkml:brushProperty name="width" value="0.35" units="cm"/>
      <inkml:brushProperty name="height" value="0.35" units="cm"/>
      <inkml:brushProperty name="color" value="#FF4E00"/>
      <inkml:brushProperty name="inkEffects" value="rainbow"/>
      <inkml:brushProperty name="anchorX" value="-66406.32031"/>
      <inkml:brushProperty name="anchorY" value="-41553.33594"/>
      <inkml:brushProperty name="scaleFactor" value="0.5"/>
    </inkml:brush>
  </inkml:definitions>
  <inkml:trace contextRef="#ctx0" brushRef="#br0">0 1 24575,'0'0'0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0:51:28.260"/>
    </inkml:context>
    <inkml:brush xml:id="br0">
      <inkml:brushProperty name="width" value="0.35" units="cm"/>
      <inkml:brushProperty name="height" value="0.35" units="cm"/>
      <inkml:brushProperty name="color" value="#FF4E00"/>
      <inkml:brushProperty name="inkEffects" value="rainbow"/>
      <inkml:brushProperty name="anchorX" value="-57248.77344"/>
      <inkml:brushProperty name="anchorY" value="-24819.69922"/>
      <inkml:brushProperty name="scaleFactor" value="0.5"/>
    </inkml:brush>
  </inkml:definitions>
  <inkml:trace contextRef="#ctx0" brushRef="#br0">0 1 24575,'0'0'0</inkml:trace>
</inkml:ink>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8D15D-3A22-47D5-B84F-ADE26A3A4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414</TotalTime>
  <Pages>7</Pages>
  <Words>1264</Words>
  <Characters>6957</Characters>
  <Application>Microsoft Office Word</Application>
  <DocSecurity>0</DocSecurity>
  <Lines>57</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Léopold Varlamoff</dc:creator>
  <cp:keywords/>
  <cp:lastModifiedBy>Léopold Varlamoff</cp:lastModifiedBy>
  <cp:revision>51</cp:revision>
  <cp:lastPrinted>2022-06-09T19:11:00Z</cp:lastPrinted>
  <dcterms:created xsi:type="dcterms:W3CDTF">2022-11-26T17:08:00Z</dcterms:created>
  <dcterms:modified xsi:type="dcterms:W3CDTF">2022-11-28T05:31:00Z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